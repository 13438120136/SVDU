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FEC" w:rsidRPr="00DE21E7" w:rsidRDefault="003E7FEC" w:rsidP="003E7FEC">
      <w:pPr>
        <w:adjustRightInd w:val="0"/>
        <w:snapToGrid w:val="0"/>
        <w:jc w:val="right"/>
        <w:rPr>
          <w:sz w:val="2"/>
          <w:szCs w:val="2"/>
        </w:rPr>
      </w:pPr>
    </w:p>
    <w:tbl>
      <w:tblPr>
        <w:tblW w:w="9937" w:type="dxa"/>
        <w:tblInd w:w="94" w:type="dxa"/>
        <w:tblBorders>
          <w:insideH w:val="single" w:sz="4" w:space="0" w:color="auto"/>
          <w:insideV w:val="single" w:sz="4" w:space="0" w:color="auto"/>
        </w:tblBorders>
        <w:tblLayout w:type="fixed"/>
        <w:tblLook w:val="0000" w:firstRow="0" w:lastRow="0" w:firstColumn="0" w:lastColumn="0" w:noHBand="0" w:noVBand="0"/>
      </w:tblPr>
      <w:tblGrid>
        <w:gridCol w:w="1715"/>
        <w:gridCol w:w="993"/>
        <w:gridCol w:w="906"/>
        <w:gridCol w:w="86"/>
        <w:gridCol w:w="1354"/>
        <w:gridCol w:w="205"/>
        <w:gridCol w:w="995"/>
        <w:gridCol w:w="269"/>
        <w:gridCol w:w="12"/>
        <w:gridCol w:w="3402"/>
      </w:tblGrid>
      <w:tr w:rsidR="002D659A" w:rsidRPr="00DE21E7" w:rsidTr="00704E5E">
        <w:trPr>
          <w:cantSplit/>
          <w:trHeight w:val="748"/>
        </w:trPr>
        <w:tc>
          <w:tcPr>
            <w:tcW w:w="9937" w:type="dxa"/>
            <w:gridSpan w:val="10"/>
            <w:vAlign w:val="center"/>
          </w:tcPr>
          <w:p w:rsidR="003E7FEC" w:rsidRPr="00DE21E7" w:rsidRDefault="003E7FEC" w:rsidP="004200EE">
            <w:pPr>
              <w:wordWrap w:val="0"/>
              <w:adjustRightInd w:val="0"/>
              <w:snapToGrid w:val="0"/>
              <w:ind w:firstLineChars="1800" w:firstLine="721"/>
              <w:jc w:val="right"/>
              <w:rPr>
                <w:rFonts w:ascii="黑体" w:eastAsia="黑体"/>
                <w:b/>
                <w:bCs/>
                <w:spacing w:val="10"/>
                <w:sz w:val="2"/>
                <w:szCs w:val="2"/>
              </w:rPr>
            </w:pPr>
          </w:p>
          <w:p w:rsidR="003E7FEC" w:rsidRPr="00DE21E7" w:rsidRDefault="003E7FEC" w:rsidP="004200EE">
            <w:pPr>
              <w:adjustRightInd w:val="0"/>
              <w:snapToGrid w:val="0"/>
              <w:ind w:firstLineChars="1800" w:firstLine="721"/>
              <w:jc w:val="right"/>
              <w:rPr>
                <w:rFonts w:ascii="黑体" w:eastAsia="黑体"/>
                <w:b/>
                <w:bCs/>
                <w:spacing w:val="10"/>
                <w:sz w:val="2"/>
                <w:szCs w:val="2"/>
              </w:rPr>
            </w:pPr>
          </w:p>
          <w:p w:rsidR="003E7FEC" w:rsidRPr="00DE21E7" w:rsidRDefault="003E7FEC" w:rsidP="004200EE">
            <w:pPr>
              <w:adjustRightInd w:val="0"/>
              <w:snapToGrid w:val="0"/>
              <w:ind w:firstLineChars="1800" w:firstLine="721"/>
              <w:jc w:val="right"/>
              <w:rPr>
                <w:rFonts w:ascii="黑体" w:eastAsia="黑体"/>
                <w:b/>
                <w:bCs/>
                <w:spacing w:val="10"/>
                <w:sz w:val="2"/>
                <w:szCs w:val="2"/>
              </w:rPr>
            </w:pPr>
          </w:p>
          <w:p w:rsidR="00704E5E" w:rsidRPr="00DE21E7" w:rsidRDefault="00704E5E" w:rsidP="004200EE">
            <w:pPr>
              <w:adjustRightInd w:val="0"/>
              <w:snapToGrid w:val="0"/>
              <w:ind w:firstLineChars="1800" w:firstLine="721"/>
              <w:jc w:val="right"/>
              <w:rPr>
                <w:rFonts w:ascii="黑体" w:eastAsia="黑体"/>
                <w:b/>
                <w:bCs/>
                <w:spacing w:val="10"/>
                <w:sz w:val="2"/>
                <w:szCs w:val="2"/>
              </w:rPr>
            </w:pPr>
          </w:p>
          <w:p w:rsidR="003E7FEC" w:rsidRPr="00DE21E7" w:rsidRDefault="003E7FEC" w:rsidP="00317864">
            <w:pPr>
              <w:adjustRightInd w:val="0"/>
              <w:snapToGrid w:val="0"/>
              <w:ind w:firstLineChars="1800" w:firstLine="721"/>
              <w:jc w:val="right"/>
              <w:rPr>
                <w:rFonts w:ascii="黑体" w:eastAsia="黑体"/>
                <w:b/>
                <w:bCs/>
                <w:spacing w:val="10"/>
                <w:sz w:val="2"/>
                <w:szCs w:val="2"/>
              </w:rPr>
            </w:pPr>
          </w:p>
          <w:p w:rsidR="002D659A" w:rsidRPr="00DE21E7" w:rsidRDefault="002D659A" w:rsidP="009F3426">
            <w:pPr>
              <w:wordWrap w:val="0"/>
              <w:ind w:leftChars="200" w:left="480"/>
              <w:jc w:val="right"/>
              <w:rPr>
                <w:rFonts w:ascii="黑体" w:eastAsia="黑体"/>
                <w:b/>
                <w:bCs/>
                <w:spacing w:val="10"/>
                <w:sz w:val="32"/>
                <w:szCs w:val="32"/>
              </w:rPr>
            </w:pPr>
          </w:p>
        </w:tc>
      </w:tr>
      <w:tr w:rsidR="002D659A" w:rsidRPr="00DE21E7" w:rsidTr="002D659A">
        <w:trPr>
          <w:cantSplit/>
          <w:trHeight w:val="1395"/>
        </w:trPr>
        <w:tc>
          <w:tcPr>
            <w:tcW w:w="9937" w:type="dxa"/>
            <w:gridSpan w:val="10"/>
            <w:vAlign w:val="center"/>
          </w:tcPr>
          <w:p w:rsidR="002D659A" w:rsidRPr="00DE21E7" w:rsidRDefault="00C60D27" w:rsidP="00DE39D7">
            <w:pPr>
              <w:ind w:firstLineChars="1" w:firstLine="3"/>
              <w:jc w:val="center"/>
              <w:rPr>
                <w:b/>
                <w:sz w:val="32"/>
                <w:szCs w:val="32"/>
              </w:rPr>
            </w:pPr>
            <w:r w:rsidRPr="00DE21E7">
              <w:rPr>
                <w:rFonts w:hint="eastAsia"/>
                <w:b/>
                <w:sz w:val="32"/>
                <w:szCs w:val="32"/>
              </w:rPr>
              <w:t>北京</w:t>
            </w:r>
            <w:r w:rsidR="00B832EA" w:rsidRPr="00DE21E7">
              <w:rPr>
                <w:rFonts w:hint="eastAsia"/>
                <w:b/>
                <w:sz w:val="32"/>
                <w:szCs w:val="32"/>
              </w:rPr>
              <w:t>群源电力科技</w:t>
            </w:r>
            <w:r w:rsidRPr="00DE21E7">
              <w:rPr>
                <w:rFonts w:hint="eastAsia"/>
                <w:b/>
                <w:sz w:val="32"/>
                <w:szCs w:val="32"/>
              </w:rPr>
              <w:t>有限公司</w:t>
            </w:r>
          </w:p>
          <w:p w:rsidR="002D659A" w:rsidRPr="00DE21E7" w:rsidRDefault="00C60D27" w:rsidP="00B832EA">
            <w:pPr>
              <w:ind w:leftChars="25" w:left="60" w:firstLineChars="1" w:firstLine="3"/>
              <w:jc w:val="center"/>
              <w:rPr>
                <w:szCs w:val="24"/>
              </w:rPr>
            </w:pPr>
            <w:r w:rsidRPr="00DE21E7">
              <w:rPr>
                <w:sz w:val="32"/>
                <w:szCs w:val="32"/>
              </w:rPr>
              <w:t xml:space="preserve">China </w:t>
            </w:r>
            <w:r w:rsidR="00B832EA" w:rsidRPr="00DE21E7">
              <w:rPr>
                <w:rFonts w:hint="eastAsia"/>
                <w:sz w:val="32"/>
                <w:szCs w:val="32"/>
              </w:rPr>
              <w:t>QunYuanDianLi</w:t>
            </w:r>
            <w:r w:rsidRPr="00DE21E7">
              <w:rPr>
                <w:sz w:val="32"/>
                <w:szCs w:val="32"/>
              </w:rPr>
              <w:t>Co., Ltd</w:t>
            </w:r>
          </w:p>
        </w:tc>
      </w:tr>
      <w:tr w:rsidR="002D659A" w:rsidRPr="00DE21E7" w:rsidTr="00A21F80">
        <w:trPr>
          <w:cantSplit/>
          <w:trHeight w:val="927"/>
        </w:trPr>
        <w:tc>
          <w:tcPr>
            <w:tcW w:w="9937" w:type="dxa"/>
            <w:gridSpan w:val="10"/>
            <w:tcBorders>
              <w:bottom w:val="single" w:sz="4" w:space="0" w:color="auto"/>
            </w:tcBorders>
            <w:vAlign w:val="center"/>
          </w:tcPr>
          <w:p w:rsidR="002D659A" w:rsidRPr="00DE21E7" w:rsidRDefault="00615E82" w:rsidP="00326B03">
            <w:pPr>
              <w:spacing w:line="320" w:lineRule="exact"/>
              <w:jc w:val="center"/>
              <w:rPr>
                <w:rFonts w:cs="Arial"/>
                <w:b/>
                <w:bCs/>
                <w:spacing w:val="30"/>
                <w:kern w:val="32"/>
                <w:sz w:val="30"/>
                <w:szCs w:val="30"/>
                <w:shd w:val="pct15" w:color="auto" w:fill="FFFFFF"/>
              </w:rPr>
            </w:pPr>
            <w:r w:rsidRPr="00DE21E7">
              <w:rPr>
                <w:rFonts w:cs="Arial" w:hint="eastAsia"/>
                <w:b/>
                <w:spacing w:val="30"/>
                <w:kern w:val="32"/>
                <w:sz w:val="30"/>
                <w:szCs w:val="30"/>
              </w:rPr>
              <w:t>技术方案</w:t>
            </w:r>
          </w:p>
          <w:p w:rsidR="002D659A" w:rsidRPr="00DE21E7" w:rsidRDefault="00615E82" w:rsidP="00643CD1">
            <w:pPr>
              <w:spacing w:beforeLines="50" w:before="163"/>
              <w:jc w:val="center"/>
              <w:rPr>
                <w:b/>
                <w:bCs/>
                <w:sz w:val="18"/>
              </w:rPr>
            </w:pPr>
            <w:r w:rsidRPr="00DE21E7">
              <w:rPr>
                <w:rFonts w:cs="Arial"/>
                <w:sz w:val="30"/>
                <w:szCs w:val="30"/>
              </w:rPr>
              <w:t xml:space="preserve">Technical </w:t>
            </w:r>
            <w:r w:rsidRPr="00DE21E7">
              <w:rPr>
                <w:rFonts w:cs="Arial" w:hint="eastAsia"/>
                <w:sz w:val="30"/>
                <w:szCs w:val="30"/>
              </w:rPr>
              <w:t>S</w:t>
            </w:r>
            <w:r w:rsidRPr="00DE21E7">
              <w:rPr>
                <w:rFonts w:cs="Arial"/>
                <w:sz w:val="30"/>
                <w:szCs w:val="30"/>
              </w:rPr>
              <w:t>olutions</w:t>
            </w:r>
          </w:p>
        </w:tc>
      </w:tr>
      <w:tr w:rsidR="00DE39D7" w:rsidRPr="00DE21E7" w:rsidTr="00A21F80">
        <w:trPr>
          <w:cantSplit/>
          <w:trHeight w:val="636"/>
        </w:trPr>
        <w:tc>
          <w:tcPr>
            <w:tcW w:w="6254" w:type="dxa"/>
            <w:gridSpan w:val="7"/>
            <w:tcBorders>
              <w:top w:val="single" w:sz="4" w:space="0" w:color="auto"/>
              <w:bottom w:val="nil"/>
              <w:right w:val="nil"/>
            </w:tcBorders>
            <w:vAlign w:val="center"/>
          </w:tcPr>
          <w:p w:rsidR="00DE39D7" w:rsidRPr="00DE21E7" w:rsidRDefault="00A21F80" w:rsidP="00515639">
            <w:pPr>
              <w:adjustRightInd w:val="0"/>
              <w:snapToGrid w:val="0"/>
              <w:rPr>
                <w:rFonts w:hAnsi="宋体" w:cs="Arial"/>
                <w:sz w:val="21"/>
                <w:szCs w:val="21"/>
              </w:rPr>
            </w:pPr>
            <w:r w:rsidRPr="00DE21E7">
              <w:rPr>
                <w:rFonts w:hAnsi="宋体" w:cs="Arial" w:hint="eastAsia"/>
                <w:sz w:val="21"/>
                <w:szCs w:val="21"/>
              </w:rPr>
              <w:t>责任部门</w:t>
            </w:r>
            <w:r w:rsidR="00515639" w:rsidRPr="00DE21E7">
              <w:rPr>
                <w:rFonts w:hAnsi="宋体" w:cs="Arial" w:hint="eastAsia"/>
                <w:sz w:val="21"/>
                <w:szCs w:val="21"/>
              </w:rPr>
              <w:t>研发</w:t>
            </w:r>
            <w:r w:rsidR="00AA046A" w:rsidRPr="00DE21E7">
              <w:rPr>
                <w:rFonts w:hAnsi="宋体" w:cs="Arial" w:hint="eastAsia"/>
                <w:sz w:val="21"/>
                <w:szCs w:val="21"/>
              </w:rPr>
              <w:t>部</w:t>
            </w:r>
          </w:p>
        </w:tc>
        <w:tc>
          <w:tcPr>
            <w:tcW w:w="3683" w:type="dxa"/>
            <w:gridSpan w:val="3"/>
            <w:tcBorders>
              <w:top w:val="single" w:sz="4" w:space="0" w:color="auto"/>
              <w:left w:val="nil"/>
              <w:bottom w:val="nil"/>
            </w:tcBorders>
            <w:vAlign w:val="center"/>
          </w:tcPr>
          <w:p w:rsidR="00DE39D7" w:rsidRPr="00DE21E7" w:rsidRDefault="009B46B1" w:rsidP="002975D1">
            <w:pPr>
              <w:adjustRightInd w:val="0"/>
              <w:snapToGrid w:val="0"/>
              <w:rPr>
                <w:rFonts w:hAnsi="宋体" w:cs="Arial"/>
                <w:sz w:val="21"/>
                <w:szCs w:val="21"/>
              </w:rPr>
            </w:pPr>
            <w:r w:rsidRPr="00DE21E7">
              <w:rPr>
                <w:rFonts w:hAnsi="宋体" w:cs="Arial" w:hint="eastAsia"/>
                <w:sz w:val="21"/>
                <w:szCs w:val="21"/>
              </w:rPr>
              <w:t>适用范围：</w:t>
            </w:r>
            <w:r w:rsidR="00515639" w:rsidRPr="00DE21E7">
              <w:rPr>
                <w:rFonts w:hAnsi="宋体" w:cs="Arial" w:hint="eastAsia"/>
                <w:sz w:val="21"/>
                <w:szCs w:val="21"/>
              </w:rPr>
              <w:t>安全显示单元</w:t>
            </w:r>
            <w:r w:rsidR="00515639" w:rsidRPr="00DE21E7">
              <w:rPr>
                <w:rFonts w:hAnsi="宋体" w:cs="Arial" w:hint="eastAsia"/>
                <w:sz w:val="21"/>
                <w:szCs w:val="21"/>
              </w:rPr>
              <w:t>S-VDU</w:t>
            </w:r>
            <w:r w:rsidR="00515639" w:rsidRPr="00DE21E7">
              <w:rPr>
                <w:rFonts w:hAnsi="宋体" w:cs="Arial" w:hint="eastAsia"/>
                <w:sz w:val="21"/>
                <w:szCs w:val="21"/>
              </w:rPr>
              <w:t>软件开发</w:t>
            </w:r>
          </w:p>
        </w:tc>
      </w:tr>
      <w:tr w:rsidR="00DE39D7" w:rsidRPr="00DE21E7" w:rsidTr="0005795A">
        <w:trPr>
          <w:cantSplit/>
          <w:trHeight w:val="2268"/>
        </w:trPr>
        <w:tc>
          <w:tcPr>
            <w:tcW w:w="9937" w:type="dxa"/>
            <w:gridSpan w:val="10"/>
            <w:tcBorders>
              <w:top w:val="nil"/>
              <w:bottom w:val="single" w:sz="4" w:space="0" w:color="auto"/>
            </w:tcBorders>
            <w:vAlign w:val="center"/>
          </w:tcPr>
          <w:p w:rsidR="004B1755" w:rsidRPr="00DE21E7" w:rsidRDefault="004B1755" w:rsidP="004E0775">
            <w:pPr>
              <w:pStyle w:val="ac"/>
              <w:jc w:val="center"/>
              <w:rPr>
                <w:rFonts w:hAnsi="宋体" w:cs="Arial"/>
                <w:color w:val="auto"/>
                <w:sz w:val="32"/>
                <w:szCs w:val="32"/>
              </w:rPr>
            </w:pPr>
            <w:r w:rsidRPr="00DE21E7">
              <w:rPr>
                <w:rFonts w:ascii="宋体" w:hAnsi="宋体" w:cs="Arial" w:hint="eastAsia"/>
                <w:b/>
                <w:color w:val="auto"/>
                <w:sz w:val="44"/>
                <w:szCs w:val="44"/>
              </w:rPr>
              <w:t>S-VDU</w:t>
            </w:r>
            <w:r w:rsidR="004E0775">
              <w:rPr>
                <w:rFonts w:ascii="宋体" w:hAnsi="宋体" w:cs="Arial" w:hint="eastAsia"/>
                <w:b/>
                <w:color w:val="auto"/>
                <w:sz w:val="44"/>
                <w:szCs w:val="44"/>
              </w:rPr>
              <w:t>开发</w:t>
            </w:r>
            <w:r w:rsidRPr="00DE21E7">
              <w:rPr>
                <w:rFonts w:ascii="宋体" w:hAnsi="宋体" w:cs="Arial" w:hint="eastAsia"/>
                <w:b/>
                <w:color w:val="auto"/>
                <w:sz w:val="44"/>
                <w:szCs w:val="44"/>
              </w:rPr>
              <w:t>环境软件设计说明书</w:t>
            </w:r>
          </w:p>
        </w:tc>
      </w:tr>
      <w:tr w:rsidR="0005795A" w:rsidRPr="00DE21E7" w:rsidTr="0005795A">
        <w:trPr>
          <w:cantSplit/>
          <w:trHeight w:hRule="exact" w:val="397"/>
        </w:trPr>
        <w:tc>
          <w:tcPr>
            <w:tcW w:w="5054" w:type="dxa"/>
            <w:gridSpan w:val="5"/>
            <w:tcBorders>
              <w:top w:val="single" w:sz="4" w:space="0" w:color="auto"/>
              <w:left w:val="nil"/>
              <w:bottom w:val="single" w:sz="4" w:space="0" w:color="auto"/>
              <w:right w:val="single" w:sz="4" w:space="0" w:color="auto"/>
            </w:tcBorders>
            <w:vAlign w:val="center"/>
          </w:tcPr>
          <w:p w:rsidR="0005795A" w:rsidRPr="00DE21E7" w:rsidRDefault="0005795A" w:rsidP="00B832EA">
            <w:pPr>
              <w:tabs>
                <w:tab w:val="left" w:pos="4226"/>
                <w:tab w:val="left" w:pos="4726"/>
              </w:tabs>
              <w:rPr>
                <w:rFonts w:hAnsi="宋体" w:cs="Arial"/>
                <w:sz w:val="21"/>
                <w:szCs w:val="21"/>
              </w:rPr>
            </w:pPr>
            <w:r w:rsidRPr="00DE21E7">
              <w:rPr>
                <w:rFonts w:hAnsi="宋体" w:cs="Arial"/>
                <w:sz w:val="21"/>
                <w:szCs w:val="21"/>
              </w:rPr>
              <w:t>编码（</w:t>
            </w:r>
            <w:r w:rsidRPr="00DE21E7">
              <w:rPr>
                <w:rFonts w:hAnsi="宋体" w:cs="Arial"/>
                <w:sz w:val="21"/>
                <w:szCs w:val="21"/>
              </w:rPr>
              <w:t>Code</w:t>
            </w:r>
            <w:r w:rsidRPr="00DE21E7">
              <w:rPr>
                <w:rFonts w:hAnsi="宋体" w:cs="Arial"/>
                <w:sz w:val="21"/>
                <w:szCs w:val="21"/>
              </w:rPr>
              <w:t>）</w:t>
            </w:r>
            <w:r w:rsidRPr="00DE21E7">
              <w:rPr>
                <w:rFonts w:hAnsi="宋体" w:cs="Arial" w:hint="eastAsia"/>
                <w:sz w:val="21"/>
                <w:szCs w:val="21"/>
              </w:rPr>
              <w:t>：</w:t>
            </w:r>
            <w:r w:rsidR="00515639" w:rsidRPr="00DE21E7">
              <w:rPr>
                <w:rFonts w:cs="Arial" w:hint="eastAsia"/>
                <w:sz w:val="21"/>
                <w:szCs w:val="21"/>
              </w:rPr>
              <w:t>QYDL-SVDU-00</w:t>
            </w:r>
            <w:r w:rsidR="006F46F7">
              <w:rPr>
                <w:rFonts w:cs="Arial" w:hint="eastAsia"/>
                <w:sz w:val="21"/>
                <w:szCs w:val="21"/>
              </w:rPr>
              <w:t>9</w:t>
            </w:r>
          </w:p>
        </w:tc>
        <w:tc>
          <w:tcPr>
            <w:tcW w:w="4883" w:type="dxa"/>
            <w:gridSpan w:val="5"/>
            <w:vMerge w:val="restart"/>
            <w:tcBorders>
              <w:top w:val="single" w:sz="4" w:space="0" w:color="auto"/>
              <w:left w:val="single" w:sz="4" w:space="0" w:color="auto"/>
              <w:bottom w:val="single" w:sz="4" w:space="0" w:color="auto"/>
              <w:right w:val="nil"/>
            </w:tcBorders>
            <w:vAlign w:val="center"/>
          </w:tcPr>
          <w:p w:rsidR="0005795A" w:rsidRPr="00DE21E7" w:rsidRDefault="0005795A" w:rsidP="0064175A">
            <w:pPr>
              <w:tabs>
                <w:tab w:val="left" w:pos="4226"/>
                <w:tab w:val="left" w:pos="4726"/>
              </w:tabs>
              <w:rPr>
                <w:rFonts w:cs="Arial"/>
                <w:sz w:val="21"/>
                <w:szCs w:val="21"/>
              </w:rPr>
            </w:pPr>
            <w:r w:rsidRPr="00DE21E7">
              <w:rPr>
                <w:rFonts w:hAnsi="宋体" w:cs="Arial"/>
                <w:sz w:val="21"/>
                <w:szCs w:val="21"/>
              </w:rPr>
              <w:t>版次</w:t>
            </w:r>
            <w:r w:rsidRPr="00DE21E7">
              <w:rPr>
                <w:rFonts w:hAnsi="宋体" w:cs="Arial" w:hint="eastAsia"/>
                <w:sz w:val="21"/>
                <w:szCs w:val="21"/>
              </w:rPr>
              <w:t>（</w:t>
            </w:r>
            <w:r w:rsidRPr="00DE21E7">
              <w:rPr>
                <w:rFonts w:hAnsi="宋体" w:cs="Arial"/>
                <w:sz w:val="21"/>
                <w:szCs w:val="21"/>
              </w:rPr>
              <w:t>Rev</w:t>
            </w:r>
            <w:r w:rsidRPr="00DE21E7">
              <w:rPr>
                <w:rFonts w:hAnsi="宋体" w:cs="Arial" w:hint="eastAsia"/>
                <w:b/>
                <w:sz w:val="21"/>
                <w:szCs w:val="21"/>
              </w:rPr>
              <w:t>.</w:t>
            </w:r>
            <w:r w:rsidRPr="00DE21E7">
              <w:rPr>
                <w:rFonts w:hAnsi="宋体" w:cs="Arial" w:hint="eastAsia"/>
                <w:sz w:val="21"/>
                <w:szCs w:val="21"/>
              </w:rPr>
              <w:t>）：</w:t>
            </w:r>
            <w:r w:rsidR="0064175A" w:rsidRPr="00DE21E7">
              <w:rPr>
                <w:rFonts w:hAnsi="宋体" w:cs="Arial" w:hint="eastAsia"/>
                <w:sz w:val="21"/>
                <w:szCs w:val="21"/>
              </w:rPr>
              <w:t>B</w:t>
            </w:r>
          </w:p>
        </w:tc>
      </w:tr>
      <w:tr w:rsidR="0005795A" w:rsidRPr="00DE21E7" w:rsidTr="0005795A">
        <w:trPr>
          <w:cantSplit/>
          <w:trHeight w:hRule="exact" w:val="397"/>
        </w:trPr>
        <w:tc>
          <w:tcPr>
            <w:tcW w:w="5054" w:type="dxa"/>
            <w:gridSpan w:val="5"/>
            <w:tcBorders>
              <w:top w:val="single" w:sz="4" w:space="0" w:color="auto"/>
              <w:left w:val="nil"/>
              <w:bottom w:val="single" w:sz="4" w:space="0" w:color="auto"/>
              <w:right w:val="single" w:sz="4" w:space="0" w:color="auto"/>
            </w:tcBorders>
            <w:vAlign w:val="center"/>
          </w:tcPr>
          <w:p w:rsidR="0005795A" w:rsidRPr="00DE21E7" w:rsidRDefault="0005795A" w:rsidP="00DE39D7">
            <w:pPr>
              <w:tabs>
                <w:tab w:val="left" w:pos="4226"/>
                <w:tab w:val="left" w:pos="4726"/>
              </w:tabs>
              <w:rPr>
                <w:rFonts w:hAnsi="宋体" w:cs="Arial"/>
                <w:sz w:val="21"/>
                <w:szCs w:val="21"/>
              </w:rPr>
            </w:pPr>
            <w:r w:rsidRPr="00DE21E7">
              <w:rPr>
                <w:rFonts w:cs="Arial" w:hint="eastAsia"/>
                <w:sz w:val="21"/>
                <w:szCs w:val="21"/>
              </w:rPr>
              <w:t>原编码</w:t>
            </w:r>
            <w:r w:rsidRPr="00DE21E7">
              <w:rPr>
                <w:rFonts w:cs="Arial"/>
                <w:sz w:val="21"/>
                <w:szCs w:val="21"/>
              </w:rPr>
              <w:t>（</w:t>
            </w:r>
            <w:r w:rsidRPr="00DE21E7">
              <w:rPr>
                <w:rFonts w:cs="Arial"/>
                <w:sz w:val="21"/>
                <w:szCs w:val="21"/>
              </w:rPr>
              <w:t>Ori. Code</w:t>
            </w:r>
            <w:r w:rsidRPr="00DE21E7">
              <w:rPr>
                <w:rFonts w:cs="Arial"/>
                <w:sz w:val="21"/>
                <w:szCs w:val="21"/>
              </w:rPr>
              <w:t>）：</w:t>
            </w:r>
            <w:r w:rsidR="00515639" w:rsidRPr="00DE21E7">
              <w:rPr>
                <w:rFonts w:cs="Arial" w:hint="eastAsia"/>
                <w:sz w:val="21"/>
                <w:szCs w:val="21"/>
              </w:rPr>
              <w:t>无</w:t>
            </w:r>
          </w:p>
        </w:tc>
        <w:tc>
          <w:tcPr>
            <w:tcW w:w="4883" w:type="dxa"/>
            <w:gridSpan w:val="5"/>
            <w:vMerge/>
            <w:tcBorders>
              <w:top w:val="single" w:sz="4" w:space="0" w:color="auto"/>
              <w:left w:val="single" w:sz="4" w:space="0" w:color="auto"/>
              <w:bottom w:val="single" w:sz="4" w:space="0" w:color="auto"/>
              <w:right w:val="nil"/>
            </w:tcBorders>
            <w:vAlign w:val="center"/>
          </w:tcPr>
          <w:p w:rsidR="0005795A" w:rsidRPr="00DE21E7" w:rsidRDefault="0005795A" w:rsidP="00DE39D7">
            <w:pPr>
              <w:tabs>
                <w:tab w:val="left" w:pos="4226"/>
                <w:tab w:val="left" w:pos="4726"/>
              </w:tabs>
              <w:rPr>
                <w:rFonts w:cs="Arial"/>
                <w:sz w:val="21"/>
                <w:szCs w:val="21"/>
              </w:rPr>
            </w:pPr>
          </w:p>
        </w:tc>
      </w:tr>
      <w:tr w:rsidR="00D02AAE" w:rsidRPr="00DE21E7" w:rsidTr="0005795A">
        <w:trPr>
          <w:cantSplit/>
          <w:trHeight w:hRule="exact" w:val="397"/>
        </w:trPr>
        <w:tc>
          <w:tcPr>
            <w:tcW w:w="3614" w:type="dxa"/>
            <w:gridSpan w:val="3"/>
            <w:tcBorders>
              <w:top w:val="single" w:sz="4" w:space="0" w:color="auto"/>
              <w:left w:val="nil"/>
              <w:bottom w:val="single" w:sz="4" w:space="0" w:color="auto"/>
              <w:right w:val="single" w:sz="4" w:space="0" w:color="auto"/>
            </w:tcBorders>
            <w:vAlign w:val="center"/>
          </w:tcPr>
          <w:p w:rsidR="00D02AAE" w:rsidRPr="00DE21E7" w:rsidRDefault="0005795A" w:rsidP="00264A7A">
            <w:pPr>
              <w:tabs>
                <w:tab w:val="left" w:pos="4226"/>
                <w:tab w:val="left" w:pos="4726"/>
              </w:tabs>
              <w:rPr>
                <w:rFonts w:hAnsi="宋体" w:cs="Arial"/>
                <w:sz w:val="21"/>
                <w:szCs w:val="21"/>
              </w:rPr>
            </w:pPr>
            <w:r w:rsidRPr="00DE21E7">
              <w:rPr>
                <w:rFonts w:hAnsi="宋体" w:cs="Arial"/>
                <w:sz w:val="21"/>
                <w:szCs w:val="21"/>
              </w:rPr>
              <w:t>正文页数</w:t>
            </w:r>
            <w:r w:rsidRPr="00DE21E7">
              <w:rPr>
                <w:rFonts w:hAnsi="宋体" w:cs="Arial"/>
                <w:sz w:val="21"/>
                <w:szCs w:val="21"/>
              </w:rPr>
              <w:t xml:space="preserve"> (Text Pages)</w:t>
            </w:r>
            <w:r w:rsidRPr="00DE21E7">
              <w:rPr>
                <w:rFonts w:cs="Arial"/>
                <w:sz w:val="21"/>
                <w:szCs w:val="21"/>
              </w:rPr>
              <w:t>：</w:t>
            </w:r>
          </w:p>
        </w:tc>
        <w:tc>
          <w:tcPr>
            <w:tcW w:w="6323" w:type="dxa"/>
            <w:gridSpan w:val="7"/>
            <w:tcBorders>
              <w:top w:val="single" w:sz="4" w:space="0" w:color="auto"/>
              <w:left w:val="single" w:sz="4" w:space="0" w:color="auto"/>
              <w:bottom w:val="single" w:sz="4" w:space="0" w:color="auto"/>
              <w:right w:val="nil"/>
            </w:tcBorders>
            <w:vAlign w:val="center"/>
          </w:tcPr>
          <w:p w:rsidR="00D02AAE" w:rsidRPr="00DE21E7" w:rsidRDefault="00D02AAE" w:rsidP="00203B86">
            <w:pPr>
              <w:tabs>
                <w:tab w:val="left" w:pos="4226"/>
                <w:tab w:val="left" w:pos="4726"/>
              </w:tabs>
              <w:rPr>
                <w:rFonts w:cs="Arial"/>
                <w:sz w:val="21"/>
                <w:szCs w:val="21"/>
              </w:rPr>
            </w:pPr>
            <w:r w:rsidRPr="00DE21E7">
              <w:rPr>
                <w:rFonts w:hAnsi="宋体" w:cs="Arial"/>
                <w:sz w:val="21"/>
                <w:szCs w:val="21"/>
              </w:rPr>
              <w:t>附录</w:t>
            </w:r>
            <w:r w:rsidR="00DE39D7" w:rsidRPr="00DE21E7">
              <w:rPr>
                <w:rFonts w:hAnsi="宋体" w:cs="Arial" w:hint="eastAsia"/>
                <w:sz w:val="21"/>
                <w:szCs w:val="21"/>
              </w:rPr>
              <w:t>页</w:t>
            </w:r>
            <w:r w:rsidRPr="00DE21E7">
              <w:rPr>
                <w:rFonts w:hAnsi="宋体" w:cs="Arial"/>
                <w:sz w:val="21"/>
                <w:szCs w:val="21"/>
              </w:rPr>
              <w:t>数</w:t>
            </w:r>
            <w:r w:rsidRPr="00DE21E7">
              <w:rPr>
                <w:rFonts w:hAnsi="宋体" w:cs="Arial"/>
                <w:sz w:val="21"/>
                <w:szCs w:val="21"/>
              </w:rPr>
              <w:t xml:space="preserve"> (Appendices)</w:t>
            </w:r>
            <w:r w:rsidRPr="00DE21E7">
              <w:rPr>
                <w:rFonts w:cs="Arial"/>
                <w:sz w:val="21"/>
                <w:szCs w:val="21"/>
              </w:rPr>
              <w:t>：</w:t>
            </w:r>
            <w:r w:rsidR="00203B86" w:rsidRPr="00DE21E7">
              <w:rPr>
                <w:rFonts w:cs="Arial" w:hint="eastAsia"/>
                <w:sz w:val="21"/>
                <w:szCs w:val="21"/>
              </w:rPr>
              <w:t>0</w:t>
            </w:r>
          </w:p>
        </w:tc>
      </w:tr>
      <w:tr w:rsidR="002D659A" w:rsidRPr="00DE21E7" w:rsidTr="00D02AAE">
        <w:trPr>
          <w:cantSplit/>
          <w:trHeight w:val="213"/>
        </w:trPr>
        <w:tc>
          <w:tcPr>
            <w:tcW w:w="9937" w:type="dxa"/>
            <w:gridSpan w:val="10"/>
            <w:tcBorders>
              <w:top w:val="single" w:sz="4" w:space="0" w:color="auto"/>
            </w:tcBorders>
            <w:vAlign w:val="center"/>
          </w:tcPr>
          <w:p w:rsidR="002D659A" w:rsidRPr="00DE21E7" w:rsidRDefault="002D659A" w:rsidP="00326B03"/>
        </w:tc>
      </w:tr>
      <w:tr w:rsidR="002D659A" w:rsidRPr="00DE21E7" w:rsidTr="00054E34">
        <w:trPr>
          <w:cantSplit/>
          <w:trHeight w:val="630"/>
        </w:trPr>
        <w:tc>
          <w:tcPr>
            <w:tcW w:w="1715" w:type="dxa"/>
            <w:vAlign w:val="center"/>
          </w:tcPr>
          <w:p w:rsidR="002D659A" w:rsidRPr="00DE21E7" w:rsidRDefault="002D659A" w:rsidP="00326B03">
            <w:pPr>
              <w:jc w:val="center"/>
              <w:rPr>
                <w:szCs w:val="24"/>
              </w:rPr>
            </w:pPr>
          </w:p>
        </w:tc>
        <w:tc>
          <w:tcPr>
            <w:tcW w:w="993" w:type="dxa"/>
            <w:vAlign w:val="center"/>
          </w:tcPr>
          <w:p w:rsidR="002D659A" w:rsidRPr="00DE21E7" w:rsidRDefault="002D659A" w:rsidP="00326B03">
            <w:pPr>
              <w:jc w:val="center"/>
              <w:rPr>
                <w:szCs w:val="24"/>
              </w:rPr>
            </w:pPr>
            <w:r w:rsidRPr="00DE21E7">
              <w:rPr>
                <w:rFonts w:hint="eastAsia"/>
                <w:szCs w:val="24"/>
              </w:rPr>
              <w:t>部门</w:t>
            </w:r>
          </w:p>
          <w:p w:rsidR="002D659A" w:rsidRPr="00DE21E7" w:rsidRDefault="00641FB7" w:rsidP="00326B03">
            <w:pPr>
              <w:jc w:val="center"/>
              <w:rPr>
                <w:szCs w:val="24"/>
              </w:rPr>
            </w:pPr>
            <w:r w:rsidRPr="00DE21E7">
              <w:rPr>
                <w:rFonts w:hint="eastAsia"/>
                <w:szCs w:val="24"/>
              </w:rPr>
              <w:t>Dept</w:t>
            </w:r>
          </w:p>
        </w:tc>
        <w:tc>
          <w:tcPr>
            <w:tcW w:w="992" w:type="dxa"/>
            <w:gridSpan w:val="2"/>
            <w:vAlign w:val="center"/>
          </w:tcPr>
          <w:p w:rsidR="002D659A" w:rsidRPr="00DE21E7" w:rsidRDefault="002D659A" w:rsidP="00326B03">
            <w:pPr>
              <w:jc w:val="center"/>
              <w:rPr>
                <w:szCs w:val="24"/>
              </w:rPr>
            </w:pPr>
            <w:r w:rsidRPr="00DE21E7">
              <w:rPr>
                <w:rFonts w:hint="eastAsia"/>
                <w:szCs w:val="24"/>
              </w:rPr>
              <w:t>姓名</w:t>
            </w:r>
          </w:p>
          <w:p w:rsidR="002D659A" w:rsidRPr="00DE21E7" w:rsidRDefault="002D659A" w:rsidP="00326B03">
            <w:pPr>
              <w:jc w:val="center"/>
              <w:rPr>
                <w:szCs w:val="24"/>
              </w:rPr>
            </w:pPr>
            <w:r w:rsidRPr="00DE21E7">
              <w:rPr>
                <w:rFonts w:hint="eastAsia"/>
                <w:szCs w:val="24"/>
              </w:rPr>
              <w:t>Name</w:t>
            </w:r>
          </w:p>
        </w:tc>
        <w:tc>
          <w:tcPr>
            <w:tcW w:w="1559" w:type="dxa"/>
            <w:gridSpan w:val="2"/>
            <w:vAlign w:val="center"/>
          </w:tcPr>
          <w:p w:rsidR="002D659A" w:rsidRPr="00DE21E7" w:rsidRDefault="002D659A" w:rsidP="00326B03">
            <w:pPr>
              <w:jc w:val="center"/>
              <w:rPr>
                <w:szCs w:val="24"/>
              </w:rPr>
            </w:pPr>
            <w:r w:rsidRPr="00DE21E7">
              <w:rPr>
                <w:rFonts w:hint="eastAsia"/>
                <w:szCs w:val="24"/>
              </w:rPr>
              <w:t>签名</w:t>
            </w:r>
          </w:p>
          <w:p w:rsidR="002D659A" w:rsidRPr="00DE21E7" w:rsidRDefault="002D659A" w:rsidP="00326B03">
            <w:pPr>
              <w:jc w:val="center"/>
              <w:rPr>
                <w:szCs w:val="24"/>
              </w:rPr>
            </w:pPr>
            <w:r w:rsidRPr="00DE21E7">
              <w:rPr>
                <w:rFonts w:hint="eastAsia"/>
                <w:szCs w:val="24"/>
              </w:rPr>
              <w:t>Signature</w:t>
            </w:r>
          </w:p>
        </w:tc>
        <w:tc>
          <w:tcPr>
            <w:tcW w:w="1276" w:type="dxa"/>
            <w:gridSpan w:val="3"/>
            <w:vAlign w:val="center"/>
          </w:tcPr>
          <w:p w:rsidR="002D659A" w:rsidRPr="00DE21E7" w:rsidRDefault="002D659A" w:rsidP="00326B03">
            <w:pPr>
              <w:jc w:val="center"/>
              <w:rPr>
                <w:szCs w:val="24"/>
              </w:rPr>
            </w:pPr>
            <w:r w:rsidRPr="00DE21E7">
              <w:rPr>
                <w:rFonts w:hint="eastAsia"/>
                <w:szCs w:val="24"/>
              </w:rPr>
              <w:t>日期</w:t>
            </w:r>
          </w:p>
          <w:p w:rsidR="002D659A" w:rsidRPr="00DE21E7" w:rsidRDefault="002D659A" w:rsidP="00326B03">
            <w:pPr>
              <w:jc w:val="center"/>
              <w:rPr>
                <w:szCs w:val="24"/>
              </w:rPr>
            </w:pPr>
            <w:r w:rsidRPr="00DE21E7">
              <w:rPr>
                <w:rFonts w:hint="eastAsia"/>
                <w:szCs w:val="24"/>
              </w:rPr>
              <w:t>Date</w:t>
            </w:r>
          </w:p>
        </w:tc>
        <w:tc>
          <w:tcPr>
            <w:tcW w:w="3402" w:type="dxa"/>
            <w:vAlign w:val="center"/>
          </w:tcPr>
          <w:p w:rsidR="002D659A" w:rsidRPr="00DE21E7" w:rsidRDefault="002D659A" w:rsidP="00326B03">
            <w:pPr>
              <w:jc w:val="center"/>
              <w:rPr>
                <w:szCs w:val="24"/>
              </w:rPr>
            </w:pPr>
            <w:r w:rsidRPr="00DE21E7">
              <w:rPr>
                <w:rFonts w:hint="eastAsia"/>
                <w:szCs w:val="24"/>
              </w:rPr>
              <w:t>批准</w:t>
            </w:r>
          </w:p>
          <w:p w:rsidR="002D659A" w:rsidRPr="00DE21E7" w:rsidRDefault="002D659A" w:rsidP="00326B03">
            <w:pPr>
              <w:jc w:val="center"/>
              <w:rPr>
                <w:szCs w:val="24"/>
              </w:rPr>
            </w:pPr>
            <w:r w:rsidRPr="00DE21E7">
              <w:rPr>
                <w:rFonts w:hint="eastAsia"/>
                <w:szCs w:val="24"/>
              </w:rPr>
              <w:t>Approved by</w:t>
            </w:r>
          </w:p>
        </w:tc>
      </w:tr>
      <w:tr w:rsidR="003E7FEC" w:rsidRPr="00DE21E7" w:rsidTr="00054E34">
        <w:trPr>
          <w:cantSplit/>
          <w:trHeight w:val="630"/>
        </w:trPr>
        <w:tc>
          <w:tcPr>
            <w:tcW w:w="1715" w:type="dxa"/>
            <w:vAlign w:val="center"/>
          </w:tcPr>
          <w:p w:rsidR="003E7FEC" w:rsidRPr="00DE21E7" w:rsidRDefault="003E7FEC" w:rsidP="00326B03">
            <w:pPr>
              <w:jc w:val="center"/>
              <w:rPr>
                <w:szCs w:val="24"/>
              </w:rPr>
            </w:pPr>
            <w:r w:rsidRPr="00DE21E7">
              <w:rPr>
                <w:rFonts w:hint="eastAsia"/>
                <w:szCs w:val="24"/>
              </w:rPr>
              <w:t>编写</w:t>
            </w:r>
          </w:p>
          <w:p w:rsidR="003E7FEC" w:rsidRPr="00DE21E7" w:rsidRDefault="003E7FEC" w:rsidP="00326B03">
            <w:pPr>
              <w:jc w:val="center"/>
              <w:rPr>
                <w:szCs w:val="24"/>
              </w:rPr>
            </w:pPr>
            <w:r w:rsidRPr="00DE21E7">
              <w:rPr>
                <w:rFonts w:hint="eastAsia"/>
                <w:szCs w:val="24"/>
              </w:rPr>
              <w:t>Drafted by</w:t>
            </w:r>
          </w:p>
        </w:tc>
        <w:tc>
          <w:tcPr>
            <w:tcW w:w="993" w:type="dxa"/>
            <w:vAlign w:val="center"/>
          </w:tcPr>
          <w:p w:rsidR="003E7FEC" w:rsidRPr="00DE21E7" w:rsidRDefault="00DB56E0" w:rsidP="00326B03">
            <w:pPr>
              <w:jc w:val="center"/>
              <w:rPr>
                <w:szCs w:val="24"/>
              </w:rPr>
            </w:pPr>
            <w:r w:rsidRPr="00DE21E7">
              <w:rPr>
                <w:rFonts w:hint="eastAsia"/>
                <w:szCs w:val="24"/>
              </w:rPr>
              <w:t>研发</w:t>
            </w:r>
          </w:p>
        </w:tc>
        <w:tc>
          <w:tcPr>
            <w:tcW w:w="992" w:type="dxa"/>
            <w:gridSpan w:val="2"/>
            <w:vAlign w:val="center"/>
          </w:tcPr>
          <w:p w:rsidR="003E7FEC" w:rsidRPr="00DE21E7" w:rsidRDefault="00F1429A" w:rsidP="00326B03">
            <w:pPr>
              <w:jc w:val="center"/>
              <w:rPr>
                <w:szCs w:val="24"/>
              </w:rPr>
            </w:pPr>
            <w:r w:rsidRPr="00DE21E7">
              <w:rPr>
                <w:rFonts w:hint="eastAsia"/>
                <w:szCs w:val="24"/>
              </w:rPr>
              <w:t>李</w:t>
            </w:r>
            <w:r>
              <w:rPr>
                <w:rFonts w:hint="eastAsia"/>
                <w:szCs w:val="24"/>
              </w:rPr>
              <w:t>晓</w:t>
            </w:r>
            <w:r w:rsidRPr="00DE21E7">
              <w:rPr>
                <w:rFonts w:hint="eastAsia"/>
                <w:szCs w:val="24"/>
              </w:rPr>
              <w:t>虎</w:t>
            </w:r>
          </w:p>
        </w:tc>
        <w:tc>
          <w:tcPr>
            <w:tcW w:w="1559" w:type="dxa"/>
            <w:gridSpan w:val="2"/>
            <w:vAlign w:val="center"/>
          </w:tcPr>
          <w:p w:rsidR="003E7FEC" w:rsidRPr="00DE21E7" w:rsidRDefault="003E7FEC" w:rsidP="00326B03">
            <w:pPr>
              <w:jc w:val="center"/>
              <w:rPr>
                <w:szCs w:val="24"/>
              </w:rPr>
            </w:pPr>
          </w:p>
        </w:tc>
        <w:tc>
          <w:tcPr>
            <w:tcW w:w="1276" w:type="dxa"/>
            <w:gridSpan w:val="3"/>
            <w:vAlign w:val="center"/>
          </w:tcPr>
          <w:p w:rsidR="003E7FEC" w:rsidRPr="00DE21E7" w:rsidRDefault="003E7FEC" w:rsidP="00326B03">
            <w:pPr>
              <w:jc w:val="center"/>
              <w:rPr>
                <w:szCs w:val="24"/>
              </w:rPr>
            </w:pPr>
          </w:p>
        </w:tc>
        <w:tc>
          <w:tcPr>
            <w:tcW w:w="3402" w:type="dxa"/>
            <w:vMerge w:val="restart"/>
            <w:vAlign w:val="center"/>
          </w:tcPr>
          <w:p w:rsidR="003E7FEC" w:rsidRPr="00DE21E7" w:rsidRDefault="003E7FEC" w:rsidP="006102D3">
            <w:pPr>
              <w:spacing w:line="360" w:lineRule="auto"/>
              <w:jc w:val="left"/>
              <w:rPr>
                <w:szCs w:val="24"/>
              </w:rPr>
            </w:pPr>
            <w:r w:rsidRPr="00DE21E7">
              <w:rPr>
                <w:rFonts w:hint="eastAsia"/>
                <w:szCs w:val="24"/>
              </w:rPr>
              <w:t>职务（</w:t>
            </w:r>
            <w:r w:rsidRPr="00DE21E7">
              <w:rPr>
                <w:rFonts w:hint="eastAsia"/>
                <w:szCs w:val="24"/>
              </w:rPr>
              <w:t>Duty</w:t>
            </w:r>
            <w:r w:rsidRPr="00DE21E7">
              <w:rPr>
                <w:rFonts w:hint="eastAsia"/>
                <w:szCs w:val="24"/>
              </w:rPr>
              <w:t>）</w:t>
            </w:r>
            <w:r w:rsidR="006102D3" w:rsidRPr="00DE21E7">
              <w:rPr>
                <w:rFonts w:hint="eastAsia"/>
                <w:szCs w:val="24"/>
              </w:rPr>
              <w:t>：</w:t>
            </w:r>
            <w:r w:rsidR="00941EF7" w:rsidRPr="00DE21E7">
              <w:rPr>
                <w:rFonts w:hint="eastAsia"/>
                <w:szCs w:val="24"/>
              </w:rPr>
              <w:t>总经理</w:t>
            </w:r>
          </w:p>
          <w:p w:rsidR="003E7FEC" w:rsidRPr="00DE21E7" w:rsidRDefault="003E7FEC" w:rsidP="006102D3">
            <w:pPr>
              <w:spacing w:line="360" w:lineRule="auto"/>
              <w:jc w:val="left"/>
              <w:rPr>
                <w:szCs w:val="24"/>
              </w:rPr>
            </w:pPr>
            <w:r w:rsidRPr="00DE21E7">
              <w:rPr>
                <w:rFonts w:hint="eastAsia"/>
                <w:szCs w:val="24"/>
              </w:rPr>
              <w:t>姓名（</w:t>
            </w:r>
            <w:r w:rsidRPr="00DE21E7">
              <w:rPr>
                <w:rFonts w:hint="eastAsia"/>
                <w:szCs w:val="24"/>
              </w:rPr>
              <w:t>Name</w:t>
            </w:r>
            <w:r w:rsidRPr="00DE21E7">
              <w:rPr>
                <w:rFonts w:hint="eastAsia"/>
                <w:szCs w:val="24"/>
              </w:rPr>
              <w:t>）</w:t>
            </w:r>
            <w:r w:rsidR="006102D3" w:rsidRPr="00DE21E7">
              <w:rPr>
                <w:rFonts w:hint="eastAsia"/>
                <w:szCs w:val="24"/>
              </w:rPr>
              <w:t>：</w:t>
            </w:r>
            <w:r w:rsidR="00941EF7" w:rsidRPr="00DE21E7">
              <w:rPr>
                <w:rFonts w:hint="eastAsia"/>
                <w:szCs w:val="24"/>
              </w:rPr>
              <w:t>支源</w:t>
            </w:r>
          </w:p>
        </w:tc>
      </w:tr>
      <w:tr w:rsidR="003E7FEC" w:rsidRPr="00DE21E7" w:rsidTr="00054E34">
        <w:trPr>
          <w:cantSplit/>
          <w:trHeight w:val="630"/>
        </w:trPr>
        <w:tc>
          <w:tcPr>
            <w:tcW w:w="1715" w:type="dxa"/>
            <w:vAlign w:val="center"/>
          </w:tcPr>
          <w:p w:rsidR="003E7FEC" w:rsidRPr="00DE21E7" w:rsidRDefault="003E7FEC" w:rsidP="00326B03">
            <w:pPr>
              <w:jc w:val="center"/>
              <w:rPr>
                <w:szCs w:val="24"/>
              </w:rPr>
            </w:pPr>
            <w:r w:rsidRPr="00DE21E7">
              <w:rPr>
                <w:rFonts w:hint="eastAsia"/>
                <w:szCs w:val="24"/>
              </w:rPr>
              <w:t>校核</w:t>
            </w:r>
          </w:p>
          <w:p w:rsidR="003E7FEC" w:rsidRPr="00DE21E7" w:rsidRDefault="003E7FEC" w:rsidP="00326B03">
            <w:pPr>
              <w:jc w:val="center"/>
              <w:rPr>
                <w:szCs w:val="24"/>
              </w:rPr>
            </w:pPr>
            <w:r w:rsidRPr="00DE21E7">
              <w:rPr>
                <w:rFonts w:hint="eastAsia"/>
                <w:szCs w:val="24"/>
              </w:rPr>
              <w:t>Checked by</w:t>
            </w:r>
          </w:p>
        </w:tc>
        <w:tc>
          <w:tcPr>
            <w:tcW w:w="993" w:type="dxa"/>
            <w:vAlign w:val="center"/>
          </w:tcPr>
          <w:p w:rsidR="003E7FEC" w:rsidRPr="00DE21E7" w:rsidRDefault="00DB56E0" w:rsidP="00326B03">
            <w:pPr>
              <w:jc w:val="center"/>
              <w:rPr>
                <w:szCs w:val="24"/>
              </w:rPr>
            </w:pPr>
            <w:r w:rsidRPr="00DE21E7">
              <w:rPr>
                <w:rFonts w:hint="eastAsia"/>
                <w:szCs w:val="24"/>
              </w:rPr>
              <w:t>研发</w:t>
            </w:r>
          </w:p>
        </w:tc>
        <w:tc>
          <w:tcPr>
            <w:tcW w:w="992" w:type="dxa"/>
            <w:gridSpan w:val="2"/>
            <w:vAlign w:val="center"/>
          </w:tcPr>
          <w:p w:rsidR="003E7FEC" w:rsidRPr="00DE21E7" w:rsidRDefault="00F1429A" w:rsidP="00817555">
            <w:pPr>
              <w:jc w:val="center"/>
              <w:rPr>
                <w:szCs w:val="24"/>
              </w:rPr>
            </w:pPr>
            <w:r w:rsidRPr="00DE21E7">
              <w:rPr>
                <w:rFonts w:hint="eastAsia"/>
                <w:szCs w:val="24"/>
              </w:rPr>
              <w:t>黄小平</w:t>
            </w:r>
          </w:p>
        </w:tc>
        <w:tc>
          <w:tcPr>
            <w:tcW w:w="1559" w:type="dxa"/>
            <w:gridSpan w:val="2"/>
            <w:vAlign w:val="center"/>
          </w:tcPr>
          <w:p w:rsidR="003E7FEC" w:rsidRPr="00DE21E7" w:rsidRDefault="003E7FEC" w:rsidP="00326B03">
            <w:pPr>
              <w:jc w:val="center"/>
              <w:rPr>
                <w:szCs w:val="24"/>
              </w:rPr>
            </w:pPr>
          </w:p>
        </w:tc>
        <w:tc>
          <w:tcPr>
            <w:tcW w:w="1276" w:type="dxa"/>
            <w:gridSpan w:val="3"/>
            <w:vAlign w:val="center"/>
          </w:tcPr>
          <w:p w:rsidR="003E7FEC" w:rsidRPr="00DE21E7" w:rsidRDefault="003E7FEC" w:rsidP="00326B03">
            <w:pPr>
              <w:jc w:val="center"/>
              <w:rPr>
                <w:szCs w:val="24"/>
              </w:rPr>
            </w:pPr>
          </w:p>
        </w:tc>
        <w:tc>
          <w:tcPr>
            <w:tcW w:w="3402" w:type="dxa"/>
            <w:vMerge/>
          </w:tcPr>
          <w:p w:rsidR="003E7FEC" w:rsidRPr="00DE21E7" w:rsidRDefault="003E7FEC" w:rsidP="00326B03">
            <w:pPr>
              <w:rPr>
                <w:szCs w:val="24"/>
              </w:rPr>
            </w:pPr>
          </w:p>
        </w:tc>
      </w:tr>
      <w:tr w:rsidR="00482A6E" w:rsidRPr="00DE21E7" w:rsidTr="00054E34">
        <w:trPr>
          <w:cantSplit/>
          <w:trHeight w:val="630"/>
        </w:trPr>
        <w:tc>
          <w:tcPr>
            <w:tcW w:w="1715" w:type="dxa"/>
            <w:vAlign w:val="center"/>
          </w:tcPr>
          <w:p w:rsidR="00482A6E" w:rsidRPr="00DE21E7" w:rsidRDefault="00482A6E" w:rsidP="00326B03">
            <w:pPr>
              <w:jc w:val="center"/>
              <w:rPr>
                <w:szCs w:val="24"/>
              </w:rPr>
            </w:pPr>
            <w:r w:rsidRPr="00DE21E7">
              <w:rPr>
                <w:rFonts w:hint="eastAsia"/>
                <w:szCs w:val="24"/>
              </w:rPr>
              <w:t>审查</w:t>
            </w:r>
          </w:p>
          <w:p w:rsidR="00482A6E" w:rsidRPr="00DE21E7" w:rsidRDefault="00482A6E" w:rsidP="00326B03">
            <w:pPr>
              <w:jc w:val="center"/>
              <w:rPr>
                <w:szCs w:val="24"/>
              </w:rPr>
            </w:pPr>
            <w:r w:rsidRPr="00DE21E7">
              <w:rPr>
                <w:rFonts w:hint="eastAsia"/>
                <w:szCs w:val="24"/>
              </w:rPr>
              <w:t>Reviewed by</w:t>
            </w:r>
          </w:p>
        </w:tc>
        <w:tc>
          <w:tcPr>
            <w:tcW w:w="993" w:type="dxa"/>
            <w:vAlign w:val="center"/>
          </w:tcPr>
          <w:p w:rsidR="00482A6E" w:rsidRPr="00DE21E7" w:rsidRDefault="00DB56E0" w:rsidP="00326B03">
            <w:pPr>
              <w:jc w:val="center"/>
              <w:rPr>
                <w:szCs w:val="24"/>
              </w:rPr>
            </w:pPr>
            <w:r w:rsidRPr="00DE21E7">
              <w:rPr>
                <w:rFonts w:hint="eastAsia"/>
                <w:szCs w:val="24"/>
              </w:rPr>
              <w:t>研发</w:t>
            </w:r>
          </w:p>
        </w:tc>
        <w:tc>
          <w:tcPr>
            <w:tcW w:w="992" w:type="dxa"/>
            <w:gridSpan w:val="2"/>
            <w:vAlign w:val="center"/>
          </w:tcPr>
          <w:p w:rsidR="00482A6E" w:rsidRPr="00DE21E7" w:rsidRDefault="00D85C60" w:rsidP="00326B03">
            <w:pPr>
              <w:jc w:val="center"/>
              <w:rPr>
                <w:szCs w:val="24"/>
              </w:rPr>
            </w:pPr>
            <w:r w:rsidRPr="00DE21E7">
              <w:rPr>
                <w:rFonts w:hint="eastAsia"/>
                <w:szCs w:val="24"/>
              </w:rPr>
              <w:t>刘大智</w:t>
            </w:r>
          </w:p>
        </w:tc>
        <w:tc>
          <w:tcPr>
            <w:tcW w:w="1559" w:type="dxa"/>
            <w:gridSpan w:val="2"/>
            <w:vAlign w:val="center"/>
          </w:tcPr>
          <w:p w:rsidR="00482A6E" w:rsidRPr="00DE21E7" w:rsidRDefault="00482A6E" w:rsidP="00326B03">
            <w:pPr>
              <w:jc w:val="center"/>
              <w:rPr>
                <w:szCs w:val="24"/>
              </w:rPr>
            </w:pPr>
          </w:p>
        </w:tc>
        <w:tc>
          <w:tcPr>
            <w:tcW w:w="1276" w:type="dxa"/>
            <w:gridSpan w:val="3"/>
            <w:vAlign w:val="center"/>
          </w:tcPr>
          <w:p w:rsidR="00482A6E" w:rsidRPr="00DE21E7" w:rsidRDefault="00482A6E" w:rsidP="00326B03">
            <w:pPr>
              <w:jc w:val="center"/>
              <w:rPr>
                <w:szCs w:val="24"/>
              </w:rPr>
            </w:pPr>
          </w:p>
        </w:tc>
        <w:tc>
          <w:tcPr>
            <w:tcW w:w="3402" w:type="dxa"/>
            <w:vMerge w:val="restart"/>
          </w:tcPr>
          <w:p w:rsidR="00482A6E" w:rsidRPr="00DE21E7" w:rsidRDefault="003E7FEC" w:rsidP="006102D3">
            <w:pPr>
              <w:rPr>
                <w:szCs w:val="24"/>
              </w:rPr>
            </w:pPr>
            <w:r w:rsidRPr="00DE21E7">
              <w:rPr>
                <w:rFonts w:hint="eastAsia"/>
                <w:szCs w:val="24"/>
              </w:rPr>
              <w:t>签名</w:t>
            </w:r>
            <w:r w:rsidRPr="00DE21E7">
              <w:rPr>
                <w:rFonts w:hint="eastAsia"/>
                <w:szCs w:val="24"/>
              </w:rPr>
              <w:t>(Signature)</w:t>
            </w:r>
            <w:r w:rsidR="006102D3" w:rsidRPr="00DE21E7">
              <w:rPr>
                <w:rFonts w:hint="eastAsia"/>
                <w:szCs w:val="24"/>
              </w:rPr>
              <w:t>：</w:t>
            </w:r>
          </w:p>
        </w:tc>
      </w:tr>
      <w:tr w:rsidR="00482A6E" w:rsidRPr="00DE21E7" w:rsidTr="00054E34">
        <w:trPr>
          <w:cantSplit/>
          <w:trHeight w:val="630"/>
        </w:trPr>
        <w:tc>
          <w:tcPr>
            <w:tcW w:w="1715" w:type="dxa"/>
            <w:vAlign w:val="center"/>
          </w:tcPr>
          <w:p w:rsidR="00482A6E" w:rsidRPr="00DE21E7" w:rsidRDefault="00482A6E" w:rsidP="00326B03">
            <w:pPr>
              <w:jc w:val="center"/>
              <w:rPr>
                <w:szCs w:val="24"/>
              </w:rPr>
            </w:pPr>
            <w:r w:rsidRPr="00DE21E7">
              <w:rPr>
                <w:rFonts w:hint="eastAsia"/>
                <w:szCs w:val="24"/>
              </w:rPr>
              <w:t>审查</w:t>
            </w:r>
          </w:p>
          <w:p w:rsidR="00482A6E" w:rsidRPr="00DE21E7" w:rsidRDefault="00482A6E" w:rsidP="00326B03">
            <w:pPr>
              <w:jc w:val="center"/>
              <w:rPr>
                <w:szCs w:val="24"/>
              </w:rPr>
            </w:pPr>
            <w:r w:rsidRPr="00DE21E7">
              <w:rPr>
                <w:rFonts w:hint="eastAsia"/>
                <w:szCs w:val="24"/>
              </w:rPr>
              <w:t>Reviewed by</w:t>
            </w:r>
          </w:p>
        </w:tc>
        <w:tc>
          <w:tcPr>
            <w:tcW w:w="993" w:type="dxa"/>
            <w:vAlign w:val="center"/>
          </w:tcPr>
          <w:p w:rsidR="00482A6E" w:rsidRPr="00DE21E7" w:rsidRDefault="00482A6E" w:rsidP="00326B03">
            <w:pPr>
              <w:jc w:val="center"/>
              <w:rPr>
                <w:szCs w:val="24"/>
              </w:rPr>
            </w:pPr>
          </w:p>
        </w:tc>
        <w:tc>
          <w:tcPr>
            <w:tcW w:w="992" w:type="dxa"/>
            <w:gridSpan w:val="2"/>
            <w:vAlign w:val="center"/>
          </w:tcPr>
          <w:p w:rsidR="00482A6E" w:rsidRPr="00DE21E7" w:rsidRDefault="00482A6E" w:rsidP="00326B03">
            <w:pPr>
              <w:jc w:val="center"/>
              <w:rPr>
                <w:szCs w:val="24"/>
              </w:rPr>
            </w:pPr>
          </w:p>
        </w:tc>
        <w:tc>
          <w:tcPr>
            <w:tcW w:w="1559" w:type="dxa"/>
            <w:gridSpan w:val="2"/>
            <w:vAlign w:val="center"/>
          </w:tcPr>
          <w:p w:rsidR="00482A6E" w:rsidRPr="00DE21E7" w:rsidRDefault="00482A6E" w:rsidP="00326B03">
            <w:pPr>
              <w:jc w:val="center"/>
              <w:rPr>
                <w:szCs w:val="24"/>
              </w:rPr>
            </w:pPr>
          </w:p>
        </w:tc>
        <w:tc>
          <w:tcPr>
            <w:tcW w:w="1276" w:type="dxa"/>
            <w:gridSpan w:val="3"/>
            <w:vAlign w:val="center"/>
          </w:tcPr>
          <w:p w:rsidR="00482A6E" w:rsidRPr="00DE21E7" w:rsidRDefault="00482A6E" w:rsidP="00326B03">
            <w:pPr>
              <w:jc w:val="center"/>
              <w:rPr>
                <w:szCs w:val="24"/>
              </w:rPr>
            </w:pPr>
          </w:p>
        </w:tc>
        <w:tc>
          <w:tcPr>
            <w:tcW w:w="3402" w:type="dxa"/>
            <w:vMerge/>
            <w:vAlign w:val="center"/>
          </w:tcPr>
          <w:p w:rsidR="00482A6E" w:rsidRPr="00DE21E7" w:rsidRDefault="00482A6E" w:rsidP="006102D3">
            <w:pPr>
              <w:jc w:val="left"/>
              <w:rPr>
                <w:szCs w:val="24"/>
              </w:rPr>
            </w:pPr>
          </w:p>
        </w:tc>
      </w:tr>
      <w:tr w:rsidR="00482A6E" w:rsidRPr="00DE21E7" w:rsidTr="00054E34">
        <w:trPr>
          <w:cantSplit/>
          <w:trHeight w:val="630"/>
        </w:trPr>
        <w:tc>
          <w:tcPr>
            <w:tcW w:w="1715" w:type="dxa"/>
            <w:vAlign w:val="center"/>
          </w:tcPr>
          <w:p w:rsidR="00482A6E" w:rsidRPr="00DE21E7" w:rsidRDefault="00482A6E" w:rsidP="00482A6E">
            <w:pPr>
              <w:jc w:val="center"/>
              <w:rPr>
                <w:szCs w:val="24"/>
              </w:rPr>
            </w:pPr>
            <w:r w:rsidRPr="00DE21E7">
              <w:rPr>
                <w:rFonts w:hint="eastAsia"/>
                <w:szCs w:val="24"/>
              </w:rPr>
              <w:t>审查</w:t>
            </w:r>
          </w:p>
          <w:p w:rsidR="00482A6E" w:rsidRPr="00DE21E7" w:rsidRDefault="00482A6E" w:rsidP="00482A6E">
            <w:pPr>
              <w:jc w:val="center"/>
              <w:rPr>
                <w:szCs w:val="24"/>
              </w:rPr>
            </w:pPr>
            <w:r w:rsidRPr="00DE21E7">
              <w:rPr>
                <w:rFonts w:hint="eastAsia"/>
                <w:szCs w:val="24"/>
              </w:rPr>
              <w:t>Reviewed by</w:t>
            </w:r>
          </w:p>
        </w:tc>
        <w:tc>
          <w:tcPr>
            <w:tcW w:w="993" w:type="dxa"/>
            <w:vAlign w:val="center"/>
          </w:tcPr>
          <w:p w:rsidR="00482A6E" w:rsidRPr="00DE21E7" w:rsidRDefault="00482A6E" w:rsidP="00326B03">
            <w:pPr>
              <w:jc w:val="center"/>
              <w:rPr>
                <w:szCs w:val="24"/>
              </w:rPr>
            </w:pPr>
          </w:p>
        </w:tc>
        <w:tc>
          <w:tcPr>
            <w:tcW w:w="992" w:type="dxa"/>
            <w:gridSpan w:val="2"/>
            <w:vAlign w:val="center"/>
          </w:tcPr>
          <w:p w:rsidR="00482A6E" w:rsidRPr="00DE21E7" w:rsidRDefault="00482A6E" w:rsidP="00326B03">
            <w:pPr>
              <w:jc w:val="center"/>
              <w:rPr>
                <w:szCs w:val="24"/>
              </w:rPr>
            </w:pPr>
          </w:p>
        </w:tc>
        <w:tc>
          <w:tcPr>
            <w:tcW w:w="1559" w:type="dxa"/>
            <w:gridSpan w:val="2"/>
            <w:vAlign w:val="center"/>
          </w:tcPr>
          <w:p w:rsidR="00482A6E" w:rsidRPr="00DE21E7" w:rsidRDefault="00482A6E" w:rsidP="00326B03">
            <w:pPr>
              <w:jc w:val="center"/>
              <w:rPr>
                <w:szCs w:val="24"/>
              </w:rPr>
            </w:pPr>
          </w:p>
        </w:tc>
        <w:tc>
          <w:tcPr>
            <w:tcW w:w="1276" w:type="dxa"/>
            <w:gridSpan w:val="3"/>
            <w:vAlign w:val="center"/>
          </w:tcPr>
          <w:p w:rsidR="00482A6E" w:rsidRPr="00DE21E7" w:rsidRDefault="00482A6E" w:rsidP="00326B03">
            <w:pPr>
              <w:jc w:val="center"/>
              <w:rPr>
                <w:szCs w:val="24"/>
              </w:rPr>
            </w:pPr>
          </w:p>
        </w:tc>
        <w:tc>
          <w:tcPr>
            <w:tcW w:w="3402" w:type="dxa"/>
            <w:vAlign w:val="center"/>
          </w:tcPr>
          <w:p w:rsidR="00482A6E" w:rsidRPr="00DE21E7" w:rsidRDefault="00482A6E" w:rsidP="00DB56E0">
            <w:pPr>
              <w:jc w:val="left"/>
              <w:rPr>
                <w:szCs w:val="24"/>
              </w:rPr>
            </w:pPr>
            <w:r w:rsidRPr="00DE21E7">
              <w:rPr>
                <w:rFonts w:hint="eastAsia"/>
                <w:szCs w:val="24"/>
              </w:rPr>
              <w:t>日期</w:t>
            </w:r>
            <w:r w:rsidR="003E7FEC" w:rsidRPr="00DE21E7">
              <w:rPr>
                <w:rFonts w:hint="eastAsia"/>
                <w:szCs w:val="24"/>
              </w:rPr>
              <w:t>（</w:t>
            </w:r>
            <w:r w:rsidRPr="00DE21E7">
              <w:rPr>
                <w:rFonts w:hint="eastAsia"/>
                <w:szCs w:val="24"/>
              </w:rPr>
              <w:t>Date</w:t>
            </w:r>
            <w:r w:rsidR="003E7FEC" w:rsidRPr="00DE21E7">
              <w:rPr>
                <w:rFonts w:hint="eastAsia"/>
                <w:szCs w:val="24"/>
              </w:rPr>
              <w:t>）</w:t>
            </w:r>
            <w:r w:rsidR="006102D3" w:rsidRPr="00DE21E7">
              <w:rPr>
                <w:rFonts w:hint="eastAsia"/>
                <w:szCs w:val="24"/>
              </w:rPr>
              <w:t>：</w:t>
            </w:r>
          </w:p>
        </w:tc>
      </w:tr>
      <w:tr w:rsidR="002D659A" w:rsidRPr="00DE21E7" w:rsidTr="007E3294">
        <w:trPr>
          <w:cantSplit/>
          <w:trHeight w:val="629"/>
        </w:trPr>
        <w:tc>
          <w:tcPr>
            <w:tcW w:w="2708" w:type="dxa"/>
            <w:gridSpan w:val="2"/>
            <w:tcBorders>
              <w:bottom w:val="single" w:sz="4" w:space="0" w:color="auto"/>
            </w:tcBorders>
            <w:vAlign w:val="center"/>
          </w:tcPr>
          <w:p w:rsidR="002D659A" w:rsidRPr="00DE21E7" w:rsidRDefault="002D659A" w:rsidP="00326B03">
            <w:pPr>
              <w:rPr>
                <w:szCs w:val="24"/>
              </w:rPr>
            </w:pPr>
            <w:r w:rsidRPr="00DE21E7">
              <w:rPr>
                <w:rFonts w:hint="eastAsia"/>
                <w:szCs w:val="24"/>
              </w:rPr>
              <w:t>下次升版时间</w:t>
            </w:r>
          </w:p>
          <w:p w:rsidR="002D659A" w:rsidRPr="00DE21E7" w:rsidRDefault="002D659A" w:rsidP="00062885">
            <w:pPr>
              <w:rPr>
                <w:szCs w:val="24"/>
              </w:rPr>
            </w:pPr>
            <w:r w:rsidRPr="00DE21E7">
              <w:rPr>
                <w:rFonts w:hint="eastAsia"/>
                <w:szCs w:val="24"/>
              </w:rPr>
              <w:t>（</w:t>
            </w:r>
            <w:r w:rsidRPr="00DE21E7">
              <w:rPr>
                <w:rFonts w:hint="eastAsia"/>
                <w:szCs w:val="24"/>
              </w:rPr>
              <w:t>Next Revi</w:t>
            </w:r>
            <w:r w:rsidR="00062885" w:rsidRPr="00DE21E7">
              <w:rPr>
                <w:rFonts w:hint="eastAsia"/>
                <w:szCs w:val="24"/>
              </w:rPr>
              <w:t>e</w:t>
            </w:r>
            <w:r w:rsidRPr="00DE21E7">
              <w:rPr>
                <w:rFonts w:hint="eastAsia"/>
                <w:szCs w:val="24"/>
              </w:rPr>
              <w:t>wDate</w:t>
            </w:r>
            <w:r w:rsidRPr="00DE21E7">
              <w:rPr>
                <w:rFonts w:hint="eastAsia"/>
                <w:szCs w:val="24"/>
              </w:rPr>
              <w:t>）</w:t>
            </w:r>
          </w:p>
        </w:tc>
        <w:tc>
          <w:tcPr>
            <w:tcW w:w="7229" w:type="dxa"/>
            <w:gridSpan w:val="8"/>
            <w:tcBorders>
              <w:bottom w:val="single" w:sz="4" w:space="0" w:color="auto"/>
            </w:tcBorders>
            <w:vAlign w:val="center"/>
          </w:tcPr>
          <w:p w:rsidR="002D659A" w:rsidRPr="00DE21E7" w:rsidRDefault="002D659A" w:rsidP="00326B03">
            <w:pPr>
              <w:rPr>
                <w:szCs w:val="24"/>
              </w:rPr>
            </w:pPr>
          </w:p>
        </w:tc>
      </w:tr>
      <w:tr w:rsidR="002D659A" w:rsidRPr="00DE21E7" w:rsidTr="006102D3">
        <w:trPr>
          <w:cantSplit/>
          <w:trHeight w:hRule="exact" w:val="1474"/>
        </w:trPr>
        <w:tc>
          <w:tcPr>
            <w:tcW w:w="6523" w:type="dxa"/>
            <w:gridSpan w:val="8"/>
            <w:tcBorders>
              <w:top w:val="single" w:sz="4" w:space="0" w:color="auto"/>
              <w:bottom w:val="single" w:sz="4" w:space="0" w:color="auto"/>
            </w:tcBorders>
          </w:tcPr>
          <w:p w:rsidR="002D659A" w:rsidRPr="00DE21E7" w:rsidRDefault="002D659A" w:rsidP="00643CD1">
            <w:pPr>
              <w:spacing w:beforeLines="30" w:before="97" w:line="340" w:lineRule="exact"/>
              <w:rPr>
                <w:rFonts w:hAnsi="宋体" w:cs="Arial"/>
                <w:szCs w:val="24"/>
              </w:rPr>
            </w:pPr>
            <w:r w:rsidRPr="00DE21E7">
              <w:rPr>
                <w:rFonts w:hAnsi="宋体" w:cs="Arial"/>
                <w:szCs w:val="24"/>
              </w:rPr>
              <w:t>分发</w:t>
            </w:r>
            <w:r w:rsidR="0005795A" w:rsidRPr="00DE21E7">
              <w:rPr>
                <w:rFonts w:hAnsi="宋体" w:cs="Arial" w:hint="eastAsia"/>
                <w:szCs w:val="24"/>
              </w:rPr>
              <w:t>（</w:t>
            </w:r>
            <w:r w:rsidR="0005795A" w:rsidRPr="00DE21E7">
              <w:rPr>
                <w:rFonts w:cs="Arial"/>
                <w:szCs w:val="24"/>
              </w:rPr>
              <w:t>D</w:t>
            </w:r>
            <w:r w:rsidR="0005795A" w:rsidRPr="00DE21E7">
              <w:rPr>
                <w:rFonts w:cs="Arial" w:hint="eastAsia"/>
                <w:szCs w:val="24"/>
              </w:rPr>
              <w:t>istribution</w:t>
            </w:r>
            <w:r w:rsidR="0005795A" w:rsidRPr="00DE21E7">
              <w:rPr>
                <w:rFonts w:cs="Arial" w:hint="eastAsia"/>
                <w:szCs w:val="24"/>
              </w:rPr>
              <w:t>）</w:t>
            </w:r>
            <w:r w:rsidR="007E3294" w:rsidRPr="00DE21E7">
              <w:rPr>
                <w:rFonts w:hAnsi="宋体" w:cs="Arial" w:hint="eastAsia"/>
                <w:szCs w:val="24"/>
              </w:rPr>
              <w:t>：</w:t>
            </w:r>
          </w:p>
        </w:tc>
        <w:tc>
          <w:tcPr>
            <w:tcW w:w="3414" w:type="dxa"/>
            <w:gridSpan w:val="2"/>
            <w:tcBorders>
              <w:top w:val="single" w:sz="4" w:space="0" w:color="auto"/>
              <w:bottom w:val="single" w:sz="4" w:space="0" w:color="auto"/>
            </w:tcBorders>
            <w:vAlign w:val="center"/>
          </w:tcPr>
          <w:p w:rsidR="00B832EA" w:rsidRPr="00DE21E7" w:rsidRDefault="002D659A" w:rsidP="00B832EA">
            <w:pPr>
              <w:rPr>
                <w:szCs w:val="24"/>
              </w:rPr>
            </w:pPr>
            <w:r w:rsidRPr="00DE21E7">
              <w:rPr>
                <w:rFonts w:hint="eastAsia"/>
                <w:szCs w:val="24"/>
              </w:rPr>
              <w:t>原件存（</w:t>
            </w:r>
            <w:r w:rsidRPr="00DE21E7">
              <w:rPr>
                <w:rFonts w:hint="eastAsia"/>
                <w:szCs w:val="24"/>
              </w:rPr>
              <w:t>Filing</w:t>
            </w:r>
            <w:r w:rsidRPr="00DE21E7">
              <w:rPr>
                <w:rFonts w:hint="eastAsia"/>
                <w:szCs w:val="24"/>
              </w:rPr>
              <w:t>）：</w:t>
            </w:r>
          </w:p>
        </w:tc>
      </w:tr>
      <w:tr w:rsidR="002D659A" w:rsidRPr="00DE21E7" w:rsidTr="0005795A">
        <w:trPr>
          <w:cantSplit/>
          <w:trHeight w:hRule="exact" w:val="1304"/>
        </w:trPr>
        <w:tc>
          <w:tcPr>
            <w:tcW w:w="9937" w:type="dxa"/>
            <w:gridSpan w:val="10"/>
            <w:tcBorders>
              <w:top w:val="single" w:sz="4" w:space="0" w:color="auto"/>
            </w:tcBorders>
            <w:vAlign w:val="center"/>
          </w:tcPr>
          <w:p w:rsidR="002D659A" w:rsidRPr="00DE21E7" w:rsidRDefault="002D659A" w:rsidP="00326B03">
            <w:pPr>
              <w:jc w:val="center"/>
              <w:rPr>
                <w:rFonts w:cs="Arial"/>
                <w:b/>
                <w:bCs/>
                <w:sz w:val="18"/>
                <w:szCs w:val="18"/>
                <w:u w:val="single"/>
                <w:lang w:val="zh-CN"/>
              </w:rPr>
            </w:pPr>
            <w:r w:rsidRPr="00DE21E7">
              <w:rPr>
                <w:rFonts w:hAnsi="宋体" w:cs="Arial"/>
                <w:b/>
                <w:bCs/>
                <w:sz w:val="18"/>
                <w:szCs w:val="18"/>
                <w:u w:val="single"/>
                <w:lang w:val="zh-CN"/>
              </w:rPr>
              <w:t>此文件产权属</w:t>
            </w:r>
            <w:r w:rsidR="00C60D27" w:rsidRPr="00DE21E7">
              <w:rPr>
                <w:rFonts w:hAnsi="宋体" w:cs="Arial" w:hint="eastAsia"/>
                <w:b/>
                <w:bCs/>
                <w:sz w:val="18"/>
                <w:szCs w:val="18"/>
                <w:u w:val="single"/>
                <w:lang w:val="zh-CN"/>
              </w:rPr>
              <w:t>北京</w:t>
            </w:r>
            <w:r w:rsidR="00B832EA" w:rsidRPr="00DE21E7">
              <w:rPr>
                <w:rFonts w:hAnsi="宋体" w:cs="Arial" w:hint="eastAsia"/>
                <w:b/>
                <w:bCs/>
                <w:sz w:val="18"/>
                <w:szCs w:val="18"/>
                <w:u w:val="single"/>
                <w:lang w:val="zh-CN"/>
              </w:rPr>
              <w:t>群源电力科技</w:t>
            </w:r>
            <w:r w:rsidR="00C60D27" w:rsidRPr="00DE21E7">
              <w:rPr>
                <w:rFonts w:hAnsi="宋体" w:cs="Arial" w:hint="eastAsia"/>
                <w:b/>
                <w:bCs/>
                <w:sz w:val="18"/>
                <w:szCs w:val="18"/>
                <w:u w:val="single"/>
                <w:lang w:val="zh-CN"/>
              </w:rPr>
              <w:t>有限公司</w:t>
            </w:r>
            <w:r w:rsidRPr="00DE21E7">
              <w:rPr>
                <w:rFonts w:hAnsi="宋体" w:cs="Arial"/>
                <w:b/>
                <w:bCs/>
                <w:sz w:val="18"/>
                <w:szCs w:val="18"/>
                <w:u w:val="single"/>
                <w:lang w:val="zh-CN"/>
              </w:rPr>
              <w:t>所有，未经书面许可，不得以任何方式外传。</w:t>
            </w:r>
          </w:p>
          <w:p w:rsidR="00312DE0" w:rsidRPr="00DE21E7" w:rsidRDefault="002D659A" w:rsidP="007E3294">
            <w:pPr>
              <w:spacing w:line="300" w:lineRule="atLeast"/>
              <w:jc w:val="center"/>
              <w:rPr>
                <w:rFonts w:cs="Arial"/>
                <w:sz w:val="18"/>
                <w:szCs w:val="18"/>
                <w:u w:val="single"/>
              </w:rPr>
            </w:pPr>
            <w:r w:rsidRPr="00DE21E7">
              <w:rPr>
                <w:rFonts w:cs="Arial"/>
                <w:bCs/>
                <w:sz w:val="18"/>
                <w:szCs w:val="18"/>
                <w:u w:val="single"/>
              </w:rPr>
              <w:t xml:space="preserve">This document is the property of </w:t>
            </w:r>
            <w:r w:rsidR="00C60D27" w:rsidRPr="00DE21E7">
              <w:rPr>
                <w:rFonts w:cs="Arial"/>
                <w:bCs/>
                <w:sz w:val="18"/>
                <w:szCs w:val="18"/>
                <w:u w:val="single"/>
              </w:rPr>
              <w:t xml:space="preserve">China </w:t>
            </w:r>
            <w:r w:rsidR="00B832EA" w:rsidRPr="00DE21E7">
              <w:rPr>
                <w:rFonts w:cs="Arial" w:hint="eastAsia"/>
                <w:bCs/>
                <w:sz w:val="18"/>
                <w:szCs w:val="18"/>
                <w:u w:val="single"/>
              </w:rPr>
              <w:t>QunYuan</w:t>
            </w:r>
            <w:r w:rsidR="00FD6383" w:rsidRPr="00DE21E7">
              <w:rPr>
                <w:rFonts w:cs="Arial" w:hint="eastAsia"/>
                <w:bCs/>
                <w:sz w:val="18"/>
                <w:szCs w:val="18"/>
                <w:u w:val="single"/>
              </w:rPr>
              <w:t>DianLi</w:t>
            </w:r>
            <w:r w:rsidR="00C60D27" w:rsidRPr="00DE21E7">
              <w:rPr>
                <w:rFonts w:cs="Arial"/>
                <w:bCs/>
                <w:sz w:val="18"/>
                <w:szCs w:val="18"/>
                <w:u w:val="single"/>
              </w:rPr>
              <w:t xml:space="preserve"> Co., Ltd</w:t>
            </w:r>
            <w:r w:rsidRPr="00DE21E7">
              <w:rPr>
                <w:rFonts w:cs="Arial"/>
                <w:bCs/>
                <w:sz w:val="18"/>
                <w:szCs w:val="18"/>
                <w:u w:val="single"/>
              </w:rPr>
              <w:t>, no p</w:t>
            </w:r>
            <w:r w:rsidRPr="00DE21E7">
              <w:rPr>
                <w:rFonts w:cs="Arial"/>
                <w:sz w:val="18"/>
                <w:szCs w:val="18"/>
                <w:u w:val="single"/>
              </w:rPr>
              <w:t xml:space="preserve">art of this document </w:t>
            </w:r>
          </w:p>
          <w:p w:rsidR="002D659A" w:rsidRPr="00DE21E7" w:rsidRDefault="002D659A" w:rsidP="007E3294">
            <w:pPr>
              <w:spacing w:line="300" w:lineRule="atLeast"/>
              <w:jc w:val="center"/>
              <w:rPr>
                <w:szCs w:val="21"/>
              </w:rPr>
            </w:pPr>
            <w:r w:rsidRPr="00DE21E7">
              <w:rPr>
                <w:rFonts w:cs="Arial"/>
                <w:sz w:val="18"/>
                <w:szCs w:val="18"/>
                <w:u w:val="single"/>
              </w:rPr>
              <w:t>shall be transmitted without its written permission.</w:t>
            </w:r>
          </w:p>
        </w:tc>
      </w:tr>
    </w:tbl>
    <w:p w:rsidR="003E7FEC" w:rsidRPr="00DE21E7" w:rsidRDefault="003E7FEC">
      <w:pPr>
        <w:pStyle w:val="a5"/>
        <w:spacing w:line="240" w:lineRule="exact"/>
        <w:rPr>
          <w:noProof/>
        </w:rPr>
        <w:sectPr w:rsidR="003E7FEC" w:rsidRPr="00DE21E7" w:rsidSect="0059407A">
          <w:headerReference w:type="default" r:id="rId10"/>
          <w:footerReference w:type="default" r:id="rId11"/>
          <w:headerReference w:type="first" r:id="rId12"/>
          <w:footerReference w:type="first" r:id="rId13"/>
          <w:pgSz w:w="11906" w:h="16838" w:code="9"/>
          <w:pgMar w:top="1134" w:right="851" w:bottom="851" w:left="1134" w:header="1134" w:footer="851" w:gutter="0"/>
          <w:cols w:space="425"/>
          <w:docGrid w:type="lines" w:linePitch="326"/>
        </w:sectPr>
      </w:pPr>
    </w:p>
    <w:p w:rsidR="003904C6" w:rsidRPr="00DE21E7" w:rsidRDefault="003904C6" w:rsidP="003904C6">
      <w:pPr>
        <w:jc w:val="center"/>
        <w:rPr>
          <w:rFonts w:ascii="宋体" w:hAnsi="宋体"/>
          <w:b/>
          <w:bCs/>
          <w:sz w:val="28"/>
          <w:szCs w:val="28"/>
        </w:rPr>
      </w:pPr>
      <w:r w:rsidRPr="00DE21E7">
        <w:rPr>
          <w:rFonts w:ascii="宋体" w:hAnsi="宋体" w:hint="eastAsia"/>
          <w:b/>
          <w:bCs/>
          <w:sz w:val="28"/>
          <w:szCs w:val="28"/>
        </w:rPr>
        <w:lastRenderedPageBreak/>
        <w:t>修订页</w:t>
      </w:r>
    </w:p>
    <w:p w:rsidR="003904C6" w:rsidRPr="00DE21E7" w:rsidRDefault="003904C6" w:rsidP="003904C6">
      <w:pPr>
        <w:jc w:val="center"/>
        <w:rPr>
          <w:rFonts w:ascii="宋体" w:hAnsi="宋体"/>
          <w:b/>
          <w:bCs/>
        </w:rPr>
      </w:pPr>
    </w:p>
    <w:p w:rsidR="003904C6" w:rsidRPr="00DE21E7" w:rsidRDefault="003904C6" w:rsidP="00643CD1">
      <w:pPr>
        <w:pStyle w:val="af7"/>
        <w:numPr>
          <w:ilvl w:val="0"/>
          <w:numId w:val="2"/>
        </w:numPr>
        <w:snapToGrid w:val="0"/>
        <w:spacing w:beforeLines="50" w:before="163" w:afterLines="50" w:after="163" w:line="240" w:lineRule="auto"/>
        <w:ind w:firstLineChars="0"/>
        <w:rPr>
          <w:b/>
          <w:bCs/>
        </w:rPr>
      </w:pPr>
      <w:r w:rsidRPr="00DE21E7">
        <w:rPr>
          <w:rFonts w:hint="eastAsia"/>
          <w:b/>
          <w:bCs/>
        </w:rPr>
        <w:t>文件的修订记录</w:t>
      </w:r>
    </w:p>
    <w:p w:rsidR="003904C6" w:rsidRPr="00DE21E7" w:rsidRDefault="003904C6" w:rsidP="003904C6">
      <w:pPr>
        <w:spacing w:before="156"/>
        <w:rPr>
          <w:b/>
          <w:bCs/>
        </w:rPr>
      </w:pPr>
    </w:p>
    <w:tbl>
      <w:tblPr>
        <w:tblW w:w="861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0"/>
        <w:gridCol w:w="1440"/>
        <w:gridCol w:w="1980"/>
        <w:gridCol w:w="4140"/>
      </w:tblGrid>
      <w:tr w:rsidR="003904C6" w:rsidRPr="00DE21E7" w:rsidTr="00A24522">
        <w:trPr>
          <w:trHeight w:hRule="exact" w:val="813"/>
        </w:trPr>
        <w:tc>
          <w:tcPr>
            <w:tcW w:w="1050" w:type="dxa"/>
            <w:vAlign w:val="center"/>
          </w:tcPr>
          <w:p w:rsidR="003904C6" w:rsidRPr="00DE21E7" w:rsidRDefault="003904C6" w:rsidP="00A24522">
            <w:pPr>
              <w:jc w:val="center"/>
            </w:pPr>
            <w:r w:rsidRPr="00DE21E7">
              <w:rPr>
                <w:rFonts w:hint="eastAsia"/>
              </w:rPr>
              <w:t>版次号</w:t>
            </w:r>
          </w:p>
        </w:tc>
        <w:tc>
          <w:tcPr>
            <w:tcW w:w="1440" w:type="dxa"/>
            <w:vAlign w:val="center"/>
          </w:tcPr>
          <w:p w:rsidR="003904C6" w:rsidRPr="00DE21E7" w:rsidRDefault="003904C6" w:rsidP="00A24522">
            <w:pPr>
              <w:jc w:val="center"/>
            </w:pPr>
            <w:r w:rsidRPr="00DE21E7">
              <w:rPr>
                <w:rFonts w:hint="eastAsia"/>
              </w:rPr>
              <w:t>修订时间</w:t>
            </w:r>
          </w:p>
        </w:tc>
        <w:tc>
          <w:tcPr>
            <w:tcW w:w="1980" w:type="dxa"/>
            <w:vAlign w:val="center"/>
          </w:tcPr>
          <w:p w:rsidR="003904C6" w:rsidRPr="00DE21E7" w:rsidRDefault="003904C6" w:rsidP="00A24522">
            <w:pPr>
              <w:jc w:val="center"/>
            </w:pPr>
            <w:r w:rsidRPr="00DE21E7">
              <w:rPr>
                <w:rFonts w:hint="eastAsia"/>
              </w:rPr>
              <w:t>修订的章节</w:t>
            </w:r>
          </w:p>
        </w:tc>
        <w:tc>
          <w:tcPr>
            <w:tcW w:w="4140" w:type="dxa"/>
            <w:vAlign w:val="center"/>
          </w:tcPr>
          <w:p w:rsidR="003904C6" w:rsidRPr="00DE21E7" w:rsidRDefault="003904C6" w:rsidP="00A24522">
            <w:pPr>
              <w:jc w:val="center"/>
            </w:pPr>
            <w:r w:rsidRPr="00DE21E7">
              <w:rPr>
                <w:rFonts w:hint="eastAsia"/>
              </w:rPr>
              <w:t>说明</w:t>
            </w:r>
          </w:p>
        </w:tc>
      </w:tr>
      <w:tr w:rsidR="003904C6" w:rsidRPr="00DE21E7" w:rsidTr="00A24522">
        <w:trPr>
          <w:trHeight w:val="567"/>
        </w:trPr>
        <w:tc>
          <w:tcPr>
            <w:tcW w:w="1050" w:type="dxa"/>
            <w:vAlign w:val="center"/>
          </w:tcPr>
          <w:p w:rsidR="003904C6" w:rsidRPr="00DE21E7" w:rsidRDefault="003904C6" w:rsidP="00A24522">
            <w:pPr>
              <w:jc w:val="center"/>
              <w:rPr>
                <w:rFonts w:ascii="宋体" w:hAnsi="宋体"/>
                <w:bCs/>
              </w:rPr>
            </w:pPr>
            <w:r w:rsidRPr="00DE21E7">
              <w:rPr>
                <w:rFonts w:ascii="宋体" w:hAnsi="宋体" w:hint="eastAsia"/>
                <w:bCs/>
              </w:rPr>
              <w:t>A</w:t>
            </w:r>
          </w:p>
        </w:tc>
        <w:tc>
          <w:tcPr>
            <w:tcW w:w="1440" w:type="dxa"/>
            <w:vAlign w:val="center"/>
          </w:tcPr>
          <w:p w:rsidR="003904C6" w:rsidRPr="00DE21E7" w:rsidRDefault="00DB56E0" w:rsidP="0057422D">
            <w:pPr>
              <w:jc w:val="center"/>
              <w:rPr>
                <w:rFonts w:ascii="宋体" w:hAnsi="宋体"/>
                <w:bCs/>
              </w:rPr>
            </w:pPr>
            <w:r w:rsidRPr="00DE21E7">
              <w:rPr>
                <w:rFonts w:ascii="宋体" w:hAnsi="宋体" w:hint="eastAsia"/>
                <w:bCs/>
              </w:rPr>
              <w:t>2016.0</w:t>
            </w:r>
            <w:r w:rsidR="0057422D">
              <w:rPr>
                <w:rFonts w:ascii="宋体" w:hAnsi="宋体" w:hint="eastAsia"/>
                <w:bCs/>
              </w:rPr>
              <w:t>8</w:t>
            </w:r>
            <w:r w:rsidRPr="00DE21E7">
              <w:rPr>
                <w:rFonts w:ascii="宋体" w:hAnsi="宋体" w:hint="eastAsia"/>
                <w:bCs/>
              </w:rPr>
              <w:t>.</w:t>
            </w:r>
            <w:r w:rsidR="0057422D">
              <w:rPr>
                <w:rFonts w:ascii="宋体" w:hAnsi="宋体" w:hint="eastAsia"/>
                <w:bCs/>
              </w:rPr>
              <w:t>01</w:t>
            </w:r>
          </w:p>
        </w:tc>
        <w:tc>
          <w:tcPr>
            <w:tcW w:w="1980" w:type="dxa"/>
            <w:vAlign w:val="center"/>
          </w:tcPr>
          <w:p w:rsidR="003904C6" w:rsidRPr="00DE21E7" w:rsidRDefault="00DB56E0" w:rsidP="00A24522">
            <w:pPr>
              <w:jc w:val="center"/>
              <w:rPr>
                <w:rFonts w:ascii="宋体" w:hAnsi="宋体"/>
                <w:bCs/>
              </w:rPr>
            </w:pPr>
            <w:r w:rsidRPr="00DE21E7">
              <w:rPr>
                <w:rFonts w:ascii="宋体" w:hAnsi="宋体" w:hint="eastAsia"/>
                <w:bCs/>
              </w:rPr>
              <w:t>ALL</w:t>
            </w:r>
          </w:p>
        </w:tc>
        <w:tc>
          <w:tcPr>
            <w:tcW w:w="4140" w:type="dxa"/>
            <w:vAlign w:val="center"/>
          </w:tcPr>
          <w:p w:rsidR="003904C6" w:rsidRPr="00DE21E7" w:rsidRDefault="00DB56E0" w:rsidP="00A24522">
            <w:pPr>
              <w:jc w:val="center"/>
              <w:rPr>
                <w:rFonts w:ascii="宋体" w:hAnsi="宋体"/>
                <w:bCs/>
              </w:rPr>
            </w:pPr>
            <w:r w:rsidRPr="00DE21E7">
              <w:rPr>
                <w:rFonts w:ascii="宋体" w:hAnsi="宋体" w:hint="eastAsia"/>
                <w:bCs/>
              </w:rPr>
              <w:t>初次发布</w:t>
            </w:r>
          </w:p>
        </w:tc>
      </w:tr>
      <w:tr w:rsidR="003904C6" w:rsidRPr="00DE21E7" w:rsidTr="00A24522">
        <w:trPr>
          <w:trHeight w:val="567"/>
        </w:trPr>
        <w:tc>
          <w:tcPr>
            <w:tcW w:w="1050" w:type="dxa"/>
            <w:vAlign w:val="center"/>
          </w:tcPr>
          <w:p w:rsidR="003904C6" w:rsidRPr="00DE21E7" w:rsidRDefault="0064175A" w:rsidP="00A24522">
            <w:pPr>
              <w:jc w:val="center"/>
              <w:rPr>
                <w:rFonts w:ascii="宋体" w:hAnsi="宋体"/>
              </w:rPr>
            </w:pPr>
            <w:r w:rsidRPr="00DE21E7">
              <w:rPr>
                <w:rFonts w:ascii="宋体" w:hAnsi="宋体" w:hint="eastAsia"/>
              </w:rPr>
              <w:t>B</w:t>
            </w:r>
          </w:p>
        </w:tc>
        <w:tc>
          <w:tcPr>
            <w:tcW w:w="1440" w:type="dxa"/>
            <w:vAlign w:val="center"/>
          </w:tcPr>
          <w:p w:rsidR="003904C6" w:rsidRPr="00DE21E7" w:rsidRDefault="003904C6" w:rsidP="0064175A">
            <w:pPr>
              <w:jc w:val="center"/>
              <w:rPr>
                <w:rFonts w:ascii="宋体" w:hAnsi="宋体"/>
              </w:rPr>
            </w:pPr>
          </w:p>
        </w:tc>
        <w:tc>
          <w:tcPr>
            <w:tcW w:w="1980" w:type="dxa"/>
            <w:vAlign w:val="center"/>
          </w:tcPr>
          <w:p w:rsidR="003904C6" w:rsidRPr="00DE21E7" w:rsidRDefault="003904C6" w:rsidP="00A24522">
            <w:pPr>
              <w:jc w:val="center"/>
              <w:rPr>
                <w:rFonts w:ascii="宋体" w:hAnsi="宋体"/>
                <w:bCs/>
              </w:rPr>
            </w:pPr>
          </w:p>
        </w:tc>
        <w:tc>
          <w:tcPr>
            <w:tcW w:w="4140" w:type="dxa"/>
            <w:vAlign w:val="center"/>
          </w:tcPr>
          <w:p w:rsidR="003904C6" w:rsidRPr="00DE21E7" w:rsidRDefault="003904C6" w:rsidP="00AC142D">
            <w:pPr>
              <w:jc w:val="center"/>
              <w:rPr>
                <w:rFonts w:ascii="宋体" w:hAnsi="宋体"/>
                <w:bCs/>
              </w:rPr>
            </w:pPr>
          </w:p>
        </w:tc>
      </w:tr>
      <w:tr w:rsidR="003904C6" w:rsidRPr="00DE21E7" w:rsidTr="00A24522">
        <w:trPr>
          <w:trHeight w:val="567"/>
        </w:trPr>
        <w:tc>
          <w:tcPr>
            <w:tcW w:w="1050" w:type="dxa"/>
          </w:tcPr>
          <w:p w:rsidR="003904C6" w:rsidRPr="00DE21E7" w:rsidRDefault="003904C6" w:rsidP="00A24522">
            <w:pPr>
              <w:jc w:val="center"/>
              <w:rPr>
                <w:rFonts w:ascii="宋体" w:hAnsi="宋体"/>
                <w:sz w:val="28"/>
              </w:rPr>
            </w:pPr>
          </w:p>
        </w:tc>
        <w:tc>
          <w:tcPr>
            <w:tcW w:w="1440" w:type="dxa"/>
          </w:tcPr>
          <w:p w:rsidR="003904C6" w:rsidRPr="00DE21E7" w:rsidRDefault="003904C6" w:rsidP="00A24522">
            <w:pPr>
              <w:jc w:val="center"/>
              <w:rPr>
                <w:rFonts w:ascii="宋体" w:hAnsi="宋体"/>
                <w:sz w:val="28"/>
              </w:rPr>
            </w:pPr>
          </w:p>
        </w:tc>
        <w:tc>
          <w:tcPr>
            <w:tcW w:w="1980" w:type="dxa"/>
          </w:tcPr>
          <w:p w:rsidR="003904C6" w:rsidRPr="00DE21E7" w:rsidRDefault="003904C6" w:rsidP="00A24522">
            <w:pPr>
              <w:jc w:val="center"/>
              <w:rPr>
                <w:rFonts w:ascii="宋体" w:hAnsi="宋体"/>
                <w:sz w:val="28"/>
              </w:rPr>
            </w:pPr>
          </w:p>
        </w:tc>
        <w:tc>
          <w:tcPr>
            <w:tcW w:w="4140" w:type="dxa"/>
          </w:tcPr>
          <w:p w:rsidR="003904C6" w:rsidRPr="00DE21E7" w:rsidRDefault="003904C6" w:rsidP="00A24522">
            <w:pPr>
              <w:jc w:val="center"/>
              <w:rPr>
                <w:rFonts w:ascii="宋体" w:hAnsi="宋体"/>
                <w:sz w:val="28"/>
              </w:rPr>
            </w:pPr>
          </w:p>
        </w:tc>
      </w:tr>
      <w:tr w:rsidR="003904C6" w:rsidRPr="00DE21E7" w:rsidTr="00A24522">
        <w:trPr>
          <w:trHeight w:val="567"/>
        </w:trPr>
        <w:tc>
          <w:tcPr>
            <w:tcW w:w="1050" w:type="dxa"/>
          </w:tcPr>
          <w:p w:rsidR="003904C6" w:rsidRPr="00DE21E7" w:rsidRDefault="003904C6" w:rsidP="00A24522">
            <w:pPr>
              <w:jc w:val="center"/>
              <w:rPr>
                <w:rFonts w:ascii="宋体" w:hAnsi="宋体"/>
                <w:sz w:val="28"/>
              </w:rPr>
            </w:pPr>
          </w:p>
        </w:tc>
        <w:tc>
          <w:tcPr>
            <w:tcW w:w="1440" w:type="dxa"/>
          </w:tcPr>
          <w:p w:rsidR="003904C6" w:rsidRPr="00DE21E7" w:rsidRDefault="003904C6" w:rsidP="00A24522">
            <w:pPr>
              <w:jc w:val="center"/>
              <w:rPr>
                <w:rFonts w:ascii="宋体" w:hAnsi="宋体"/>
                <w:sz w:val="28"/>
              </w:rPr>
            </w:pPr>
          </w:p>
        </w:tc>
        <w:tc>
          <w:tcPr>
            <w:tcW w:w="1980" w:type="dxa"/>
          </w:tcPr>
          <w:p w:rsidR="003904C6" w:rsidRPr="00DE21E7" w:rsidRDefault="003904C6" w:rsidP="00A24522">
            <w:pPr>
              <w:jc w:val="center"/>
              <w:rPr>
                <w:rFonts w:ascii="宋体" w:hAnsi="宋体"/>
                <w:sz w:val="28"/>
              </w:rPr>
            </w:pPr>
          </w:p>
        </w:tc>
        <w:tc>
          <w:tcPr>
            <w:tcW w:w="4140" w:type="dxa"/>
          </w:tcPr>
          <w:p w:rsidR="003904C6" w:rsidRPr="00DE21E7" w:rsidRDefault="003904C6" w:rsidP="00A24522">
            <w:pPr>
              <w:jc w:val="center"/>
              <w:rPr>
                <w:rFonts w:ascii="宋体" w:hAnsi="宋体"/>
                <w:sz w:val="28"/>
              </w:rPr>
            </w:pPr>
          </w:p>
        </w:tc>
      </w:tr>
      <w:tr w:rsidR="003904C6" w:rsidRPr="00DE21E7" w:rsidTr="00A24522">
        <w:trPr>
          <w:trHeight w:val="567"/>
        </w:trPr>
        <w:tc>
          <w:tcPr>
            <w:tcW w:w="1050" w:type="dxa"/>
          </w:tcPr>
          <w:p w:rsidR="003904C6" w:rsidRPr="00DE21E7" w:rsidRDefault="003904C6" w:rsidP="00A24522">
            <w:pPr>
              <w:jc w:val="center"/>
              <w:rPr>
                <w:rFonts w:ascii="宋体" w:hAnsi="宋体"/>
                <w:sz w:val="28"/>
              </w:rPr>
            </w:pPr>
          </w:p>
        </w:tc>
        <w:tc>
          <w:tcPr>
            <w:tcW w:w="1440" w:type="dxa"/>
          </w:tcPr>
          <w:p w:rsidR="003904C6" w:rsidRPr="00DE21E7" w:rsidRDefault="003904C6" w:rsidP="00A24522">
            <w:pPr>
              <w:jc w:val="center"/>
              <w:rPr>
                <w:rFonts w:ascii="宋体" w:hAnsi="宋体"/>
                <w:sz w:val="28"/>
              </w:rPr>
            </w:pPr>
          </w:p>
        </w:tc>
        <w:tc>
          <w:tcPr>
            <w:tcW w:w="1980" w:type="dxa"/>
          </w:tcPr>
          <w:p w:rsidR="003904C6" w:rsidRPr="00DE21E7" w:rsidRDefault="003904C6" w:rsidP="00A24522">
            <w:pPr>
              <w:jc w:val="center"/>
              <w:rPr>
                <w:rFonts w:ascii="宋体" w:hAnsi="宋体"/>
                <w:sz w:val="28"/>
              </w:rPr>
            </w:pPr>
          </w:p>
        </w:tc>
        <w:tc>
          <w:tcPr>
            <w:tcW w:w="4140" w:type="dxa"/>
          </w:tcPr>
          <w:p w:rsidR="003904C6" w:rsidRPr="00DE21E7" w:rsidRDefault="003904C6" w:rsidP="00A24522">
            <w:pPr>
              <w:jc w:val="center"/>
              <w:rPr>
                <w:rFonts w:ascii="宋体" w:hAnsi="宋体"/>
                <w:sz w:val="28"/>
              </w:rPr>
            </w:pPr>
          </w:p>
        </w:tc>
      </w:tr>
    </w:tbl>
    <w:p w:rsidR="003904C6" w:rsidRPr="00DE21E7" w:rsidRDefault="003904C6" w:rsidP="003904C6">
      <w:pPr>
        <w:spacing w:before="156"/>
        <w:rPr>
          <w:b/>
          <w:bCs/>
        </w:rPr>
      </w:pPr>
    </w:p>
    <w:p w:rsidR="003904C6" w:rsidRPr="00DE21E7" w:rsidRDefault="003904C6" w:rsidP="00643CD1">
      <w:pPr>
        <w:pStyle w:val="af7"/>
        <w:numPr>
          <w:ilvl w:val="0"/>
          <w:numId w:val="2"/>
        </w:numPr>
        <w:snapToGrid w:val="0"/>
        <w:spacing w:beforeLines="50" w:before="163" w:afterLines="50" w:after="163" w:line="240" w:lineRule="auto"/>
        <w:ind w:firstLineChars="0"/>
        <w:rPr>
          <w:rFonts w:ascii="宋体" w:hAnsi="宋体"/>
          <w:b/>
          <w:bCs/>
        </w:rPr>
      </w:pPr>
      <w:r w:rsidRPr="00DE21E7">
        <w:rPr>
          <w:rFonts w:ascii="宋体" w:hAnsi="宋体" w:hint="eastAsia"/>
          <w:b/>
          <w:bCs/>
        </w:rPr>
        <w:t>本版与旧文件（版本）的关系</w:t>
      </w:r>
    </w:p>
    <w:p w:rsidR="003904C6" w:rsidRPr="00DE21E7" w:rsidRDefault="003904C6" w:rsidP="003904C6">
      <w:pPr>
        <w:pStyle w:val="af6"/>
        <w:snapToGrid w:val="0"/>
        <w:ind w:left="480" w:firstLineChars="228" w:firstLine="479"/>
        <w:rPr>
          <w:rFonts w:ascii="宋体" w:hAnsi="宋体"/>
          <w:sz w:val="21"/>
          <w:szCs w:val="21"/>
        </w:rPr>
      </w:pPr>
      <w:r w:rsidRPr="00DE21E7">
        <w:rPr>
          <w:rFonts w:ascii="宋体" w:hAnsi="宋体" w:hint="eastAsia"/>
          <w:sz w:val="21"/>
          <w:szCs w:val="21"/>
        </w:rPr>
        <w:t>无</w:t>
      </w:r>
    </w:p>
    <w:p w:rsidR="00DD5DE4" w:rsidRPr="00DE21E7" w:rsidRDefault="003904C6" w:rsidP="004510CE">
      <w:pPr>
        <w:pStyle w:val="af6"/>
        <w:widowControl/>
        <w:numPr>
          <w:ilvl w:val="0"/>
          <w:numId w:val="2"/>
        </w:numPr>
        <w:snapToGrid w:val="0"/>
        <w:spacing w:after="0" w:line="360" w:lineRule="auto"/>
        <w:ind w:leftChars="0"/>
        <w:jc w:val="left"/>
        <w:sectPr w:rsidR="00DD5DE4" w:rsidRPr="00DE21E7" w:rsidSect="0059407A">
          <w:headerReference w:type="even" r:id="rId14"/>
          <w:headerReference w:type="default" r:id="rId15"/>
          <w:footerReference w:type="default" r:id="rId16"/>
          <w:headerReference w:type="first" r:id="rId17"/>
          <w:pgSz w:w="11906" w:h="16838"/>
          <w:pgMar w:top="1440" w:right="1077" w:bottom="1247" w:left="1077" w:header="567" w:footer="567" w:gutter="0"/>
          <w:pgNumType w:start="1"/>
          <w:cols w:space="425"/>
          <w:docGrid w:type="lines" w:linePitch="326"/>
        </w:sectPr>
      </w:pPr>
      <w:r w:rsidRPr="00DE21E7">
        <w:rPr>
          <w:rFonts w:ascii="宋体" w:hAnsi="宋体" w:hint="eastAsia"/>
          <w:b/>
          <w:sz w:val="21"/>
          <w:szCs w:val="21"/>
        </w:rPr>
        <w:t>文件发放</w:t>
      </w:r>
    </w:p>
    <w:p w:rsidR="00F87199" w:rsidRPr="001F09C6" w:rsidRDefault="00F87199" w:rsidP="001F09C6">
      <w:pPr>
        <w:jc w:val="center"/>
        <w:rPr>
          <w:b/>
          <w:sz w:val="30"/>
          <w:szCs w:val="30"/>
        </w:rPr>
      </w:pPr>
      <w:r w:rsidRPr="001F09C6">
        <w:rPr>
          <w:rFonts w:hint="eastAsia"/>
          <w:b/>
          <w:sz w:val="30"/>
          <w:szCs w:val="30"/>
        </w:rPr>
        <w:lastRenderedPageBreak/>
        <w:t>目录</w:t>
      </w:r>
    </w:p>
    <w:p w:rsidR="00C80951" w:rsidRDefault="00A34179">
      <w:pPr>
        <w:pStyle w:val="10"/>
        <w:tabs>
          <w:tab w:val="left" w:pos="720"/>
          <w:tab w:val="right" w:leader="dot" w:pos="9742"/>
        </w:tabs>
        <w:rPr>
          <w:rFonts w:asciiTheme="minorHAnsi" w:eastAsiaTheme="minorEastAsia" w:hAnsiTheme="minorHAnsi" w:cstheme="minorBidi"/>
          <w:b w:val="0"/>
          <w:bCs w:val="0"/>
          <w:caps w:val="0"/>
          <w:noProof/>
          <w:sz w:val="21"/>
          <w:szCs w:val="22"/>
        </w:rPr>
      </w:pPr>
      <w:r>
        <w:rPr>
          <w:b w:val="0"/>
          <w:bCs w:val="0"/>
          <w:caps w:val="0"/>
          <w:sz w:val="20"/>
        </w:rPr>
        <w:fldChar w:fldCharType="begin"/>
      </w:r>
      <w:r>
        <w:rPr>
          <w:b w:val="0"/>
          <w:bCs w:val="0"/>
          <w:caps w:val="0"/>
          <w:sz w:val="20"/>
        </w:rPr>
        <w:instrText xml:space="preserve"> TOC \o "1-3" \h \z \u </w:instrText>
      </w:r>
      <w:r>
        <w:rPr>
          <w:b w:val="0"/>
          <w:bCs w:val="0"/>
          <w:caps w:val="0"/>
          <w:sz w:val="20"/>
        </w:rPr>
        <w:fldChar w:fldCharType="separate"/>
      </w:r>
      <w:hyperlink w:anchor="_Toc474657828" w:history="1">
        <w:r w:rsidR="00C80951" w:rsidRPr="00034A19">
          <w:rPr>
            <w:rStyle w:val="a9"/>
            <w:noProof/>
          </w:rPr>
          <w:t>1</w:t>
        </w:r>
        <w:r w:rsidR="00C80951">
          <w:rPr>
            <w:rFonts w:asciiTheme="minorHAnsi" w:eastAsiaTheme="minorEastAsia" w:hAnsiTheme="minorHAnsi" w:cstheme="minorBidi"/>
            <w:b w:val="0"/>
            <w:bCs w:val="0"/>
            <w:caps w:val="0"/>
            <w:noProof/>
            <w:sz w:val="21"/>
            <w:szCs w:val="22"/>
          </w:rPr>
          <w:tab/>
        </w:r>
        <w:r w:rsidR="00C80951" w:rsidRPr="00034A19">
          <w:rPr>
            <w:rStyle w:val="a9"/>
            <w:rFonts w:hint="eastAsia"/>
            <w:noProof/>
          </w:rPr>
          <w:t>目的</w:t>
        </w:r>
        <w:r w:rsidR="00C80951">
          <w:rPr>
            <w:noProof/>
            <w:webHidden/>
          </w:rPr>
          <w:tab/>
        </w:r>
        <w:r w:rsidR="00C80951">
          <w:rPr>
            <w:noProof/>
            <w:webHidden/>
          </w:rPr>
          <w:fldChar w:fldCharType="begin"/>
        </w:r>
        <w:r w:rsidR="00C80951">
          <w:rPr>
            <w:noProof/>
            <w:webHidden/>
          </w:rPr>
          <w:instrText xml:space="preserve"> PAGEREF _Toc474657828 \h </w:instrText>
        </w:r>
        <w:r w:rsidR="00C80951">
          <w:rPr>
            <w:noProof/>
            <w:webHidden/>
          </w:rPr>
        </w:r>
        <w:r w:rsidR="00C80951">
          <w:rPr>
            <w:noProof/>
            <w:webHidden/>
          </w:rPr>
          <w:fldChar w:fldCharType="separate"/>
        </w:r>
        <w:r w:rsidR="00C80951">
          <w:rPr>
            <w:noProof/>
            <w:webHidden/>
          </w:rPr>
          <w:t>1</w:t>
        </w:r>
        <w:r w:rsidR="00C80951">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829" w:history="1">
        <w:r w:rsidRPr="00034A19">
          <w:rPr>
            <w:rStyle w:val="a9"/>
            <w:noProof/>
          </w:rPr>
          <w:t>2</w:t>
        </w:r>
        <w:r>
          <w:rPr>
            <w:rFonts w:asciiTheme="minorHAnsi" w:eastAsiaTheme="minorEastAsia" w:hAnsiTheme="minorHAnsi" w:cstheme="minorBidi"/>
            <w:b w:val="0"/>
            <w:bCs w:val="0"/>
            <w:caps w:val="0"/>
            <w:noProof/>
            <w:sz w:val="21"/>
            <w:szCs w:val="22"/>
          </w:rPr>
          <w:tab/>
        </w:r>
        <w:r w:rsidRPr="00034A19">
          <w:rPr>
            <w:rStyle w:val="a9"/>
            <w:rFonts w:hint="eastAsia"/>
            <w:noProof/>
          </w:rPr>
          <w:t>适用范围</w:t>
        </w:r>
        <w:r>
          <w:rPr>
            <w:noProof/>
            <w:webHidden/>
          </w:rPr>
          <w:tab/>
        </w:r>
        <w:r>
          <w:rPr>
            <w:noProof/>
            <w:webHidden/>
          </w:rPr>
          <w:fldChar w:fldCharType="begin"/>
        </w:r>
        <w:r>
          <w:rPr>
            <w:noProof/>
            <w:webHidden/>
          </w:rPr>
          <w:instrText xml:space="preserve"> PAGEREF _Toc474657829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830" w:history="1">
        <w:r w:rsidRPr="00034A19">
          <w:rPr>
            <w:rStyle w:val="a9"/>
            <w:noProof/>
          </w:rPr>
          <w:t>3</w:t>
        </w:r>
        <w:r>
          <w:rPr>
            <w:rFonts w:asciiTheme="minorHAnsi" w:eastAsiaTheme="minorEastAsia" w:hAnsiTheme="minorHAnsi" w:cstheme="minorBidi"/>
            <w:b w:val="0"/>
            <w:bCs w:val="0"/>
            <w:caps w:val="0"/>
            <w:noProof/>
            <w:sz w:val="21"/>
            <w:szCs w:val="22"/>
          </w:rPr>
          <w:tab/>
        </w:r>
        <w:r w:rsidRPr="00034A19">
          <w:rPr>
            <w:rStyle w:val="a9"/>
            <w:rFonts w:hint="eastAsia"/>
            <w:noProof/>
          </w:rPr>
          <w:t>参考文件</w:t>
        </w:r>
        <w:r>
          <w:rPr>
            <w:noProof/>
            <w:webHidden/>
          </w:rPr>
          <w:tab/>
        </w:r>
        <w:r>
          <w:rPr>
            <w:noProof/>
            <w:webHidden/>
          </w:rPr>
          <w:fldChar w:fldCharType="begin"/>
        </w:r>
        <w:r>
          <w:rPr>
            <w:noProof/>
            <w:webHidden/>
          </w:rPr>
          <w:instrText xml:space="preserve"> PAGEREF _Toc474657830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831" w:history="1">
        <w:r w:rsidRPr="00034A19">
          <w:rPr>
            <w:rStyle w:val="a9"/>
            <w:noProof/>
          </w:rPr>
          <w:t>4</w:t>
        </w:r>
        <w:r>
          <w:rPr>
            <w:rFonts w:asciiTheme="minorHAnsi" w:eastAsiaTheme="minorEastAsia" w:hAnsiTheme="minorHAnsi" w:cstheme="minorBidi"/>
            <w:b w:val="0"/>
            <w:bCs w:val="0"/>
            <w:caps w:val="0"/>
            <w:noProof/>
            <w:sz w:val="21"/>
            <w:szCs w:val="22"/>
          </w:rPr>
          <w:tab/>
        </w:r>
        <w:r w:rsidRPr="00034A19">
          <w:rPr>
            <w:rStyle w:val="a9"/>
            <w:rFonts w:hint="eastAsia"/>
            <w:noProof/>
          </w:rPr>
          <w:t>专业术语</w:t>
        </w:r>
        <w:r>
          <w:rPr>
            <w:noProof/>
            <w:webHidden/>
          </w:rPr>
          <w:tab/>
        </w:r>
        <w:r>
          <w:rPr>
            <w:noProof/>
            <w:webHidden/>
          </w:rPr>
          <w:fldChar w:fldCharType="begin"/>
        </w:r>
        <w:r>
          <w:rPr>
            <w:noProof/>
            <w:webHidden/>
          </w:rPr>
          <w:instrText xml:space="preserve"> PAGEREF _Toc474657831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832" w:history="1">
        <w:r w:rsidRPr="00034A19">
          <w:rPr>
            <w:rStyle w:val="a9"/>
            <w:noProof/>
          </w:rPr>
          <w:t>5</w:t>
        </w:r>
        <w:r>
          <w:rPr>
            <w:rFonts w:asciiTheme="minorHAnsi" w:eastAsiaTheme="minorEastAsia" w:hAnsiTheme="minorHAnsi" w:cstheme="minorBidi"/>
            <w:b w:val="0"/>
            <w:bCs w:val="0"/>
            <w:caps w:val="0"/>
            <w:noProof/>
            <w:sz w:val="21"/>
            <w:szCs w:val="22"/>
          </w:rPr>
          <w:tab/>
        </w:r>
        <w:r w:rsidRPr="00034A19">
          <w:rPr>
            <w:rStyle w:val="a9"/>
            <w:rFonts w:hint="eastAsia"/>
            <w:noProof/>
          </w:rPr>
          <w:t>基础类设计</w:t>
        </w:r>
        <w:r>
          <w:rPr>
            <w:noProof/>
            <w:webHidden/>
          </w:rPr>
          <w:tab/>
        </w:r>
        <w:r>
          <w:rPr>
            <w:noProof/>
            <w:webHidden/>
          </w:rPr>
          <w:fldChar w:fldCharType="begin"/>
        </w:r>
        <w:r>
          <w:rPr>
            <w:noProof/>
            <w:webHidden/>
          </w:rPr>
          <w:instrText xml:space="preserve"> PAGEREF _Toc474657832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3" w:history="1">
        <w:r w:rsidRPr="00034A19">
          <w:rPr>
            <w:rStyle w:val="a9"/>
            <w:noProof/>
          </w:rPr>
          <w:t>5.1</w:t>
        </w:r>
        <w:r>
          <w:rPr>
            <w:rFonts w:asciiTheme="minorHAnsi" w:eastAsiaTheme="minorEastAsia" w:hAnsiTheme="minorHAnsi" w:cstheme="minorBidi"/>
            <w:b w:val="0"/>
            <w:smallCaps w:val="0"/>
            <w:noProof/>
            <w:sz w:val="21"/>
            <w:szCs w:val="22"/>
          </w:rPr>
          <w:tab/>
        </w:r>
        <w:r w:rsidRPr="00034A19">
          <w:rPr>
            <w:rStyle w:val="a9"/>
            <w:noProof/>
          </w:rPr>
          <w:t>SVBitmap</w:t>
        </w:r>
        <w:r w:rsidRPr="00034A19">
          <w:rPr>
            <w:rStyle w:val="a9"/>
            <w:rFonts w:hint="eastAsia"/>
            <w:noProof/>
          </w:rPr>
          <w:t>类</w:t>
        </w:r>
        <w:r>
          <w:rPr>
            <w:noProof/>
            <w:webHidden/>
          </w:rPr>
          <w:tab/>
        </w:r>
        <w:r>
          <w:rPr>
            <w:noProof/>
            <w:webHidden/>
          </w:rPr>
          <w:fldChar w:fldCharType="begin"/>
        </w:r>
        <w:r>
          <w:rPr>
            <w:noProof/>
            <w:webHidden/>
          </w:rPr>
          <w:instrText xml:space="preserve"> PAGEREF _Toc474657833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4" w:history="1">
        <w:r w:rsidRPr="00034A19">
          <w:rPr>
            <w:rStyle w:val="a9"/>
            <w:noProof/>
          </w:rPr>
          <w:t>5.2</w:t>
        </w:r>
        <w:r>
          <w:rPr>
            <w:rFonts w:asciiTheme="minorHAnsi" w:eastAsiaTheme="minorEastAsia" w:hAnsiTheme="minorHAnsi" w:cstheme="minorBidi"/>
            <w:b w:val="0"/>
            <w:smallCaps w:val="0"/>
            <w:noProof/>
            <w:sz w:val="21"/>
            <w:szCs w:val="22"/>
          </w:rPr>
          <w:tab/>
        </w:r>
        <w:r w:rsidRPr="00034A19">
          <w:rPr>
            <w:rStyle w:val="a9"/>
            <w:noProof/>
          </w:rPr>
          <w:t>SVCheckValidException</w:t>
        </w:r>
        <w:r w:rsidRPr="00034A19">
          <w:rPr>
            <w:rStyle w:val="a9"/>
            <w:rFonts w:hint="eastAsia"/>
            <w:noProof/>
          </w:rPr>
          <w:t>类</w:t>
        </w:r>
        <w:r>
          <w:rPr>
            <w:noProof/>
            <w:webHidden/>
          </w:rPr>
          <w:tab/>
        </w:r>
        <w:r>
          <w:rPr>
            <w:noProof/>
            <w:webHidden/>
          </w:rPr>
          <w:fldChar w:fldCharType="begin"/>
        </w:r>
        <w:r>
          <w:rPr>
            <w:noProof/>
            <w:webHidden/>
          </w:rPr>
          <w:instrText xml:space="preserve"> PAGEREF _Toc474657834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5" w:history="1">
        <w:r w:rsidRPr="00034A19">
          <w:rPr>
            <w:rStyle w:val="a9"/>
            <w:noProof/>
          </w:rPr>
          <w:t>5.3</w:t>
        </w:r>
        <w:r>
          <w:rPr>
            <w:rFonts w:asciiTheme="minorHAnsi" w:eastAsiaTheme="minorEastAsia" w:hAnsiTheme="minorHAnsi" w:cstheme="minorBidi"/>
            <w:b w:val="0"/>
            <w:smallCaps w:val="0"/>
            <w:noProof/>
            <w:sz w:val="21"/>
            <w:szCs w:val="22"/>
          </w:rPr>
          <w:tab/>
        </w:r>
        <w:r w:rsidRPr="00034A19">
          <w:rPr>
            <w:rStyle w:val="a9"/>
            <w:noProof/>
          </w:rPr>
          <w:t>SVColorButton</w:t>
        </w:r>
        <w:r w:rsidRPr="00034A19">
          <w:rPr>
            <w:rStyle w:val="a9"/>
            <w:rFonts w:hint="eastAsia"/>
            <w:noProof/>
          </w:rPr>
          <w:t>类</w:t>
        </w:r>
        <w:r>
          <w:rPr>
            <w:noProof/>
            <w:webHidden/>
          </w:rPr>
          <w:tab/>
        </w:r>
        <w:r>
          <w:rPr>
            <w:noProof/>
            <w:webHidden/>
          </w:rPr>
          <w:fldChar w:fldCharType="begin"/>
        </w:r>
        <w:r>
          <w:rPr>
            <w:noProof/>
            <w:webHidden/>
          </w:rPr>
          <w:instrText xml:space="preserve"> PAGEREF _Toc474657835 \h </w:instrText>
        </w:r>
        <w:r>
          <w:rPr>
            <w:noProof/>
            <w:webHidden/>
          </w:rPr>
        </w:r>
        <w:r>
          <w:rPr>
            <w:noProof/>
            <w:webHidden/>
          </w:rPr>
          <w:fldChar w:fldCharType="separate"/>
        </w:r>
        <w:r>
          <w:rPr>
            <w:noProof/>
            <w:webHidden/>
          </w:rPr>
          <w:t>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6" w:history="1">
        <w:r w:rsidRPr="00034A19">
          <w:rPr>
            <w:rStyle w:val="a9"/>
            <w:noProof/>
          </w:rPr>
          <w:t>5.4</w:t>
        </w:r>
        <w:r>
          <w:rPr>
            <w:rFonts w:asciiTheme="minorHAnsi" w:eastAsiaTheme="minorEastAsia" w:hAnsiTheme="minorHAnsi" w:cstheme="minorBidi"/>
            <w:b w:val="0"/>
            <w:smallCaps w:val="0"/>
            <w:noProof/>
            <w:sz w:val="21"/>
            <w:szCs w:val="22"/>
          </w:rPr>
          <w:tab/>
        </w:r>
        <w:r w:rsidRPr="00034A19">
          <w:rPr>
            <w:rStyle w:val="a9"/>
            <w:noProof/>
          </w:rPr>
          <w:t>SVConfig</w:t>
        </w:r>
        <w:r w:rsidRPr="00034A19">
          <w:rPr>
            <w:rStyle w:val="a9"/>
            <w:rFonts w:hint="eastAsia"/>
            <w:noProof/>
          </w:rPr>
          <w:t>类</w:t>
        </w:r>
        <w:r>
          <w:rPr>
            <w:noProof/>
            <w:webHidden/>
          </w:rPr>
          <w:tab/>
        </w:r>
        <w:r>
          <w:rPr>
            <w:noProof/>
            <w:webHidden/>
          </w:rPr>
          <w:fldChar w:fldCharType="begin"/>
        </w:r>
        <w:r>
          <w:rPr>
            <w:noProof/>
            <w:webHidden/>
          </w:rPr>
          <w:instrText xml:space="preserve"> PAGEREF _Toc474657836 \h </w:instrText>
        </w:r>
        <w:r>
          <w:rPr>
            <w:noProof/>
            <w:webHidden/>
          </w:rPr>
        </w:r>
        <w:r>
          <w:rPr>
            <w:noProof/>
            <w:webHidden/>
          </w:rPr>
          <w:fldChar w:fldCharType="separate"/>
        </w:r>
        <w:r>
          <w:rPr>
            <w:noProof/>
            <w:webHidden/>
          </w:rPr>
          <w:t>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7" w:history="1">
        <w:r w:rsidRPr="00034A19">
          <w:rPr>
            <w:rStyle w:val="a9"/>
            <w:noProof/>
          </w:rPr>
          <w:t>5.5</w:t>
        </w:r>
        <w:r>
          <w:rPr>
            <w:rFonts w:asciiTheme="minorHAnsi" w:eastAsiaTheme="minorEastAsia" w:hAnsiTheme="minorHAnsi" w:cstheme="minorBidi"/>
            <w:b w:val="0"/>
            <w:smallCaps w:val="0"/>
            <w:noProof/>
            <w:sz w:val="21"/>
            <w:szCs w:val="22"/>
          </w:rPr>
          <w:tab/>
        </w:r>
        <w:r w:rsidRPr="00034A19">
          <w:rPr>
            <w:rStyle w:val="a9"/>
            <w:noProof/>
          </w:rPr>
          <w:t>SVCrc32</w:t>
        </w:r>
        <w:r w:rsidRPr="00034A19">
          <w:rPr>
            <w:rStyle w:val="a9"/>
            <w:rFonts w:hint="eastAsia"/>
            <w:noProof/>
          </w:rPr>
          <w:t>类</w:t>
        </w:r>
        <w:r>
          <w:rPr>
            <w:noProof/>
            <w:webHidden/>
          </w:rPr>
          <w:tab/>
        </w:r>
        <w:r>
          <w:rPr>
            <w:noProof/>
            <w:webHidden/>
          </w:rPr>
          <w:fldChar w:fldCharType="begin"/>
        </w:r>
        <w:r>
          <w:rPr>
            <w:noProof/>
            <w:webHidden/>
          </w:rPr>
          <w:instrText xml:space="preserve"> PAGEREF _Toc474657837 \h </w:instrText>
        </w:r>
        <w:r>
          <w:rPr>
            <w:noProof/>
            <w:webHidden/>
          </w:rPr>
        </w:r>
        <w:r>
          <w:rPr>
            <w:noProof/>
            <w:webHidden/>
          </w:rPr>
          <w:fldChar w:fldCharType="separate"/>
        </w:r>
        <w:r>
          <w:rPr>
            <w:noProof/>
            <w:webHidden/>
          </w:rPr>
          <w:t>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8" w:history="1">
        <w:r w:rsidRPr="00034A19">
          <w:rPr>
            <w:rStyle w:val="a9"/>
            <w:noProof/>
          </w:rPr>
          <w:t>5.6</w:t>
        </w:r>
        <w:r>
          <w:rPr>
            <w:rFonts w:asciiTheme="minorHAnsi" w:eastAsiaTheme="minorEastAsia" w:hAnsiTheme="minorHAnsi" w:cstheme="minorBidi"/>
            <w:b w:val="0"/>
            <w:smallCaps w:val="0"/>
            <w:noProof/>
            <w:sz w:val="21"/>
            <w:szCs w:val="22"/>
          </w:rPr>
          <w:tab/>
        </w:r>
        <w:r w:rsidRPr="00034A19">
          <w:rPr>
            <w:rStyle w:val="a9"/>
            <w:noProof/>
          </w:rPr>
          <w:t>SVNameToObject</w:t>
        </w:r>
        <w:r w:rsidRPr="00034A19">
          <w:rPr>
            <w:rStyle w:val="a9"/>
            <w:rFonts w:hint="eastAsia"/>
            <w:noProof/>
          </w:rPr>
          <w:t>类</w:t>
        </w:r>
        <w:r>
          <w:rPr>
            <w:noProof/>
            <w:webHidden/>
          </w:rPr>
          <w:tab/>
        </w:r>
        <w:r>
          <w:rPr>
            <w:noProof/>
            <w:webHidden/>
          </w:rPr>
          <w:fldChar w:fldCharType="begin"/>
        </w:r>
        <w:r>
          <w:rPr>
            <w:noProof/>
            <w:webHidden/>
          </w:rPr>
          <w:instrText xml:space="preserve"> PAGEREF _Toc474657838 \h </w:instrText>
        </w:r>
        <w:r>
          <w:rPr>
            <w:noProof/>
            <w:webHidden/>
          </w:rPr>
        </w:r>
        <w:r>
          <w:rPr>
            <w:noProof/>
            <w:webHidden/>
          </w:rPr>
          <w:fldChar w:fldCharType="separate"/>
        </w:r>
        <w:r>
          <w:rPr>
            <w:noProof/>
            <w:webHidden/>
          </w:rPr>
          <w:t>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39" w:history="1">
        <w:r w:rsidRPr="00034A19">
          <w:rPr>
            <w:rStyle w:val="a9"/>
            <w:noProof/>
          </w:rPr>
          <w:t>5.7</w:t>
        </w:r>
        <w:r>
          <w:rPr>
            <w:rFonts w:asciiTheme="minorHAnsi" w:eastAsiaTheme="minorEastAsia" w:hAnsiTheme="minorHAnsi" w:cstheme="minorBidi"/>
            <w:b w:val="0"/>
            <w:smallCaps w:val="0"/>
            <w:noProof/>
            <w:sz w:val="21"/>
            <w:szCs w:val="22"/>
          </w:rPr>
          <w:tab/>
        </w:r>
        <w:r w:rsidRPr="00034A19">
          <w:rPr>
            <w:rStyle w:val="a9"/>
            <w:noProof/>
          </w:rPr>
          <w:t>SVInterfacePanel</w:t>
        </w:r>
        <w:r w:rsidRPr="00034A19">
          <w:rPr>
            <w:rStyle w:val="a9"/>
            <w:rFonts w:hint="eastAsia"/>
            <w:noProof/>
          </w:rPr>
          <w:t>接口</w:t>
        </w:r>
        <w:r>
          <w:rPr>
            <w:noProof/>
            <w:webHidden/>
          </w:rPr>
          <w:tab/>
        </w:r>
        <w:r>
          <w:rPr>
            <w:noProof/>
            <w:webHidden/>
          </w:rPr>
          <w:fldChar w:fldCharType="begin"/>
        </w:r>
        <w:r>
          <w:rPr>
            <w:noProof/>
            <w:webHidden/>
          </w:rPr>
          <w:instrText xml:space="preserve"> PAGEREF _Toc474657839 \h </w:instrText>
        </w:r>
        <w:r>
          <w:rPr>
            <w:noProof/>
            <w:webHidden/>
          </w:rPr>
        </w:r>
        <w:r>
          <w:rPr>
            <w:noProof/>
            <w:webHidden/>
          </w:rPr>
          <w:fldChar w:fldCharType="separate"/>
        </w:r>
        <w:r>
          <w:rPr>
            <w:noProof/>
            <w:webHidden/>
          </w:rPr>
          <w:t>4</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0" w:history="1">
        <w:r w:rsidRPr="00034A19">
          <w:rPr>
            <w:rStyle w:val="a9"/>
            <w:noProof/>
          </w:rPr>
          <w:t>5.8</w:t>
        </w:r>
        <w:r>
          <w:rPr>
            <w:rFonts w:asciiTheme="minorHAnsi" w:eastAsiaTheme="minorEastAsia" w:hAnsiTheme="minorHAnsi" w:cstheme="minorBidi"/>
            <w:b w:val="0"/>
            <w:smallCaps w:val="0"/>
            <w:noProof/>
            <w:sz w:val="21"/>
            <w:szCs w:val="22"/>
          </w:rPr>
          <w:tab/>
        </w:r>
        <w:r w:rsidRPr="00034A19">
          <w:rPr>
            <w:rStyle w:val="a9"/>
            <w:noProof/>
          </w:rPr>
          <w:t>SVInterfaceBuild</w:t>
        </w:r>
        <w:r w:rsidRPr="00034A19">
          <w:rPr>
            <w:rStyle w:val="a9"/>
            <w:rFonts w:hint="eastAsia"/>
            <w:noProof/>
          </w:rPr>
          <w:t>接口</w:t>
        </w:r>
        <w:r>
          <w:rPr>
            <w:noProof/>
            <w:webHidden/>
          </w:rPr>
          <w:tab/>
        </w:r>
        <w:r>
          <w:rPr>
            <w:noProof/>
            <w:webHidden/>
          </w:rPr>
          <w:fldChar w:fldCharType="begin"/>
        </w:r>
        <w:r>
          <w:rPr>
            <w:noProof/>
            <w:webHidden/>
          </w:rPr>
          <w:instrText xml:space="preserve"> PAGEREF _Toc474657840 \h </w:instrText>
        </w:r>
        <w:r>
          <w:rPr>
            <w:noProof/>
            <w:webHidden/>
          </w:rPr>
        </w:r>
        <w:r>
          <w:rPr>
            <w:noProof/>
            <w:webHidden/>
          </w:rPr>
          <w:fldChar w:fldCharType="separate"/>
        </w:r>
        <w:r>
          <w:rPr>
            <w:noProof/>
            <w:webHidden/>
          </w:rPr>
          <w:t>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1" w:history="1">
        <w:r w:rsidRPr="00034A19">
          <w:rPr>
            <w:rStyle w:val="a9"/>
            <w:noProof/>
          </w:rPr>
          <w:t>5.9</w:t>
        </w:r>
        <w:r>
          <w:rPr>
            <w:rFonts w:asciiTheme="minorHAnsi" w:eastAsiaTheme="minorEastAsia" w:hAnsiTheme="minorHAnsi" w:cstheme="minorBidi"/>
            <w:b w:val="0"/>
            <w:smallCaps w:val="0"/>
            <w:noProof/>
            <w:sz w:val="21"/>
            <w:szCs w:val="22"/>
          </w:rPr>
          <w:tab/>
        </w:r>
        <w:r w:rsidRPr="00034A19">
          <w:rPr>
            <w:rStyle w:val="a9"/>
            <w:noProof/>
          </w:rPr>
          <w:t>SVPrinter</w:t>
        </w:r>
        <w:r w:rsidRPr="00034A19">
          <w:rPr>
            <w:rStyle w:val="a9"/>
            <w:rFonts w:hint="eastAsia"/>
            <w:noProof/>
          </w:rPr>
          <w:t>接口</w:t>
        </w:r>
        <w:r>
          <w:rPr>
            <w:noProof/>
            <w:webHidden/>
          </w:rPr>
          <w:tab/>
        </w:r>
        <w:r>
          <w:rPr>
            <w:noProof/>
            <w:webHidden/>
          </w:rPr>
          <w:fldChar w:fldCharType="begin"/>
        </w:r>
        <w:r>
          <w:rPr>
            <w:noProof/>
            <w:webHidden/>
          </w:rPr>
          <w:instrText xml:space="preserve"> PAGEREF _Toc474657841 \h </w:instrText>
        </w:r>
        <w:r>
          <w:rPr>
            <w:noProof/>
            <w:webHidden/>
          </w:rPr>
        </w:r>
        <w:r>
          <w:rPr>
            <w:noProof/>
            <w:webHidden/>
          </w:rPr>
          <w:fldChar w:fldCharType="separate"/>
        </w:r>
        <w:r>
          <w:rPr>
            <w:noProof/>
            <w:webHidden/>
          </w:rPr>
          <w:t>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2" w:history="1">
        <w:r w:rsidRPr="00034A19">
          <w:rPr>
            <w:rStyle w:val="a9"/>
            <w:noProof/>
          </w:rPr>
          <w:t>5.10</w:t>
        </w:r>
        <w:r>
          <w:rPr>
            <w:rFonts w:asciiTheme="minorHAnsi" w:eastAsiaTheme="minorEastAsia" w:hAnsiTheme="minorHAnsi" w:cstheme="minorBidi"/>
            <w:b w:val="0"/>
            <w:smallCaps w:val="0"/>
            <w:noProof/>
            <w:sz w:val="21"/>
            <w:szCs w:val="22"/>
          </w:rPr>
          <w:tab/>
        </w:r>
        <w:r w:rsidRPr="00034A19">
          <w:rPr>
            <w:rStyle w:val="a9"/>
            <w:noProof/>
          </w:rPr>
          <w:t>SVPixmapFile</w:t>
        </w:r>
        <w:r w:rsidRPr="00034A19">
          <w:rPr>
            <w:rStyle w:val="a9"/>
            <w:rFonts w:hint="eastAsia"/>
            <w:noProof/>
          </w:rPr>
          <w:t>类</w:t>
        </w:r>
        <w:r>
          <w:rPr>
            <w:noProof/>
            <w:webHidden/>
          </w:rPr>
          <w:tab/>
        </w:r>
        <w:r>
          <w:rPr>
            <w:noProof/>
            <w:webHidden/>
          </w:rPr>
          <w:fldChar w:fldCharType="begin"/>
        </w:r>
        <w:r>
          <w:rPr>
            <w:noProof/>
            <w:webHidden/>
          </w:rPr>
          <w:instrText xml:space="preserve"> PAGEREF _Toc474657842 \h </w:instrText>
        </w:r>
        <w:r>
          <w:rPr>
            <w:noProof/>
            <w:webHidden/>
          </w:rPr>
        </w:r>
        <w:r>
          <w:rPr>
            <w:noProof/>
            <w:webHidden/>
          </w:rPr>
          <w:fldChar w:fldCharType="separate"/>
        </w:r>
        <w:r>
          <w:rPr>
            <w:noProof/>
            <w:webHidden/>
          </w:rPr>
          <w:t>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3" w:history="1">
        <w:r w:rsidRPr="00034A19">
          <w:rPr>
            <w:rStyle w:val="a9"/>
            <w:noProof/>
          </w:rPr>
          <w:t>5.11</w:t>
        </w:r>
        <w:r>
          <w:rPr>
            <w:rFonts w:asciiTheme="minorHAnsi" w:eastAsiaTheme="minorEastAsia" w:hAnsiTheme="minorHAnsi" w:cstheme="minorBidi"/>
            <w:b w:val="0"/>
            <w:smallCaps w:val="0"/>
            <w:noProof/>
            <w:sz w:val="21"/>
            <w:szCs w:val="22"/>
          </w:rPr>
          <w:tab/>
        </w:r>
        <w:r w:rsidRPr="00034A19">
          <w:rPr>
            <w:rStyle w:val="a9"/>
            <w:noProof/>
          </w:rPr>
          <w:t>SVProData</w:t>
        </w:r>
        <w:r w:rsidRPr="00034A19">
          <w:rPr>
            <w:rStyle w:val="a9"/>
            <w:rFonts w:hint="eastAsia"/>
            <w:noProof/>
          </w:rPr>
          <w:t>类</w:t>
        </w:r>
        <w:r>
          <w:rPr>
            <w:noProof/>
            <w:webHidden/>
          </w:rPr>
          <w:tab/>
        </w:r>
        <w:r>
          <w:rPr>
            <w:noProof/>
            <w:webHidden/>
          </w:rPr>
          <w:fldChar w:fldCharType="begin"/>
        </w:r>
        <w:r>
          <w:rPr>
            <w:noProof/>
            <w:webHidden/>
          </w:rPr>
          <w:instrText xml:space="preserve"> PAGEREF _Toc474657843 \h </w:instrText>
        </w:r>
        <w:r>
          <w:rPr>
            <w:noProof/>
            <w:webHidden/>
          </w:rPr>
        </w:r>
        <w:r>
          <w:rPr>
            <w:noProof/>
            <w:webHidden/>
          </w:rPr>
          <w:fldChar w:fldCharType="separate"/>
        </w:r>
        <w:r>
          <w:rPr>
            <w:noProof/>
            <w:webHidden/>
          </w:rPr>
          <w:t>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4" w:history="1">
        <w:r w:rsidRPr="00034A19">
          <w:rPr>
            <w:rStyle w:val="a9"/>
            <w:noProof/>
          </w:rPr>
          <w:t>5.12</w:t>
        </w:r>
        <w:r>
          <w:rPr>
            <w:rFonts w:asciiTheme="minorHAnsi" w:eastAsiaTheme="minorEastAsia" w:hAnsiTheme="minorHAnsi" w:cstheme="minorBidi"/>
            <w:b w:val="0"/>
            <w:smallCaps w:val="0"/>
            <w:noProof/>
            <w:sz w:val="21"/>
            <w:szCs w:val="22"/>
          </w:rPr>
          <w:tab/>
        </w:r>
        <w:r w:rsidRPr="00034A19">
          <w:rPr>
            <w:rStyle w:val="a9"/>
            <w:noProof/>
          </w:rPr>
          <w:t>SVProject</w:t>
        </w:r>
        <w:r w:rsidRPr="00034A19">
          <w:rPr>
            <w:rStyle w:val="a9"/>
            <w:rFonts w:hint="eastAsia"/>
            <w:noProof/>
          </w:rPr>
          <w:t>类</w:t>
        </w:r>
        <w:r>
          <w:rPr>
            <w:noProof/>
            <w:webHidden/>
          </w:rPr>
          <w:tab/>
        </w:r>
        <w:r>
          <w:rPr>
            <w:noProof/>
            <w:webHidden/>
          </w:rPr>
          <w:fldChar w:fldCharType="begin"/>
        </w:r>
        <w:r>
          <w:rPr>
            <w:noProof/>
            <w:webHidden/>
          </w:rPr>
          <w:instrText xml:space="preserve"> PAGEREF _Toc474657844 \h </w:instrText>
        </w:r>
        <w:r>
          <w:rPr>
            <w:noProof/>
            <w:webHidden/>
          </w:rPr>
        </w:r>
        <w:r>
          <w:rPr>
            <w:noProof/>
            <w:webHidden/>
          </w:rPr>
          <w:fldChar w:fldCharType="separate"/>
        </w:r>
        <w:r>
          <w:rPr>
            <w:noProof/>
            <w:webHidden/>
          </w:rPr>
          <w:t>7</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5" w:history="1">
        <w:r w:rsidRPr="00034A19">
          <w:rPr>
            <w:rStyle w:val="a9"/>
            <w:noProof/>
          </w:rPr>
          <w:t>5.13</w:t>
        </w:r>
        <w:r>
          <w:rPr>
            <w:rFonts w:asciiTheme="minorHAnsi" w:eastAsiaTheme="minorEastAsia" w:hAnsiTheme="minorHAnsi" w:cstheme="minorBidi"/>
            <w:b w:val="0"/>
            <w:smallCaps w:val="0"/>
            <w:noProof/>
            <w:sz w:val="21"/>
            <w:szCs w:val="22"/>
          </w:rPr>
          <w:tab/>
        </w:r>
        <w:r w:rsidRPr="00034A19">
          <w:rPr>
            <w:rStyle w:val="a9"/>
            <w:noProof/>
          </w:rPr>
          <w:t>SVRedoUndo</w:t>
        </w:r>
        <w:r w:rsidRPr="00034A19">
          <w:rPr>
            <w:rStyle w:val="a9"/>
            <w:rFonts w:hint="eastAsia"/>
            <w:noProof/>
          </w:rPr>
          <w:t>类</w:t>
        </w:r>
        <w:r>
          <w:rPr>
            <w:noProof/>
            <w:webHidden/>
          </w:rPr>
          <w:tab/>
        </w:r>
        <w:r>
          <w:rPr>
            <w:noProof/>
            <w:webHidden/>
          </w:rPr>
          <w:fldChar w:fldCharType="begin"/>
        </w:r>
        <w:r>
          <w:rPr>
            <w:noProof/>
            <w:webHidden/>
          </w:rPr>
          <w:instrText xml:space="preserve"> PAGEREF _Toc474657845 \h </w:instrText>
        </w:r>
        <w:r>
          <w:rPr>
            <w:noProof/>
            <w:webHidden/>
          </w:rPr>
        </w:r>
        <w:r>
          <w:rPr>
            <w:noProof/>
            <w:webHidden/>
          </w:rPr>
          <w:fldChar w:fldCharType="separate"/>
        </w:r>
        <w:r>
          <w:rPr>
            <w:noProof/>
            <w:webHidden/>
          </w:rPr>
          <w:t>10</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6" w:history="1">
        <w:r w:rsidRPr="00034A19">
          <w:rPr>
            <w:rStyle w:val="a9"/>
            <w:noProof/>
          </w:rPr>
          <w:t>5.14</w:t>
        </w:r>
        <w:r>
          <w:rPr>
            <w:rFonts w:asciiTheme="minorHAnsi" w:eastAsiaTheme="minorEastAsia" w:hAnsiTheme="minorHAnsi" w:cstheme="minorBidi"/>
            <w:b w:val="0"/>
            <w:smallCaps w:val="0"/>
            <w:noProof/>
            <w:sz w:val="21"/>
            <w:szCs w:val="22"/>
          </w:rPr>
          <w:tab/>
        </w:r>
        <w:r w:rsidRPr="00034A19">
          <w:rPr>
            <w:rStyle w:val="a9"/>
            <w:noProof/>
          </w:rPr>
          <w:t>SVSelectAlignProperty</w:t>
        </w:r>
        <w:r w:rsidRPr="00034A19">
          <w:rPr>
            <w:rStyle w:val="a9"/>
            <w:rFonts w:hint="eastAsia"/>
            <w:noProof/>
          </w:rPr>
          <w:t>类</w:t>
        </w:r>
        <w:r>
          <w:rPr>
            <w:noProof/>
            <w:webHidden/>
          </w:rPr>
          <w:tab/>
        </w:r>
        <w:r>
          <w:rPr>
            <w:noProof/>
            <w:webHidden/>
          </w:rPr>
          <w:fldChar w:fldCharType="begin"/>
        </w:r>
        <w:r>
          <w:rPr>
            <w:noProof/>
            <w:webHidden/>
          </w:rPr>
          <w:instrText xml:space="preserve"> PAGEREF _Toc474657846 \h </w:instrText>
        </w:r>
        <w:r>
          <w:rPr>
            <w:noProof/>
            <w:webHidden/>
          </w:rPr>
        </w:r>
        <w:r>
          <w:rPr>
            <w:noProof/>
            <w:webHidden/>
          </w:rPr>
          <w:fldChar w:fldCharType="separate"/>
        </w:r>
        <w:r>
          <w:rPr>
            <w:noProof/>
            <w:webHidden/>
          </w:rPr>
          <w:t>12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7" w:history="1">
        <w:r w:rsidRPr="00034A19">
          <w:rPr>
            <w:rStyle w:val="a9"/>
            <w:noProof/>
          </w:rPr>
          <w:t>5.15</w:t>
        </w:r>
        <w:r>
          <w:rPr>
            <w:rFonts w:asciiTheme="minorHAnsi" w:eastAsiaTheme="minorEastAsia" w:hAnsiTheme="minorHAnsi" w:cstheme="minorBidi"/>
            <w:b w:val="0"/>
            <w:smallCaps w:val="0"/>
            <w:noProof/>
            <w:sz w:val="21"/>
            <w:szCs w:val="22"/>
          </w:rPr>
          <w:tab/>
        </w:r>
        <w:r w:rsidRPr="00034A19">
          <w:rPr>
            <w:rStyle w:val="a9"/>
            <w:noProof/>
          </w:rPr>
          <w:t>SVSelectPanelObjs</w:t>
        </w:r>
        <w:r w:rsidRPr="00034A19">
          <w:rPr>
            <w:rStyle w:val="a9"/>
            <w:rFonts w:hint="eastAsia"/>
            <w:noProof/>
          </w:rPr>
          <w:t>类</w:t>
        </w:r>
        <w:r>
          <w:rPr>
            <w:noProof/>
            <w:webHidden/>
          </w:rPr>
          <w:tab/>
        </w:r>
        <w:r>
          <w:rPr>
            <w:noProof/>
            <w:webHidden/>
          </w:rPr>
          <w:fldChar w:fldCharType="begin"/>
        </w:r>
        <w:r>
          <w:rPr>
            <w:noProof/>
            <w:webHidden/>
          </w:rPr>
          <w:instrText xml:space="preserve"> PAGEREF _Toc474657847 \h </w:instrText>
        </w:r>
        <w:r>
          <w:rPr>
            <w:noProof/>
            <w:webHidden/>
          </w:rPr>
        </w:r>
        <w:r>
          <w:rPr>
            <w:noProof/>
            <w:webHidden/>
          </w:rPr>
          <w:fldChar w:fldCharType="separate"/>
        </w:r>
        <w:r>
          <w:rPr>
            <w:noProof/>
            <w:webHidden/>
          </w:rPr>
          <w:t>12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8" w:history="1">
        <w:r w:rsidRPr="00034A19">
          <w:rPr>
            <w:rStyle w:val="a9"/>
            <w:noProof/>
          </w:rPr>
          <w:t>5.16</w:t>
        </w:r>
        <w:r>
          <w:rPr>
            <w:rFonts w:asciiTheme="minorHAnsi" w:eastAsiaTheme="minorEastAsia" w:hAnsiTheme="minorHAnsi" w:cstheme="minorBidi"/>
            <w:b w:val="0"/>
            <w:smallCaps w:val="0"/>
            <w:noProof/>
            <w:sz w:val="21"/>
            <w:szCs w:val="22"/>
          </w:rPr>
          <w:tab/>
        </w:r>
        <w:r w:rsidRPr="00034A19">
          <w:rPr>
            <w:rStyle w:val="a9"/>
            <w:noProof/>
          </w:rPr>
          <w:t>SVSerialize</w:t>
        </w:r>
        <w:r w:rsidRPr="00034A19">
          <w:rPr>
            <w:rStyle w:val="a9"/>
            <w:rFonts w:hint="eastAsia"/>
            <w:noProof/>
          </w:rPr>
          <w:t>类</w:t>
        </w:r>
        <w:r>
          <w:rPr>
            <w:noProof/>
            <w:webHidden/>
          </w:rPr>
          <w:tab/>
        </w:r>
        <w:r>
          <w:rPr>
            <w:noProof/>
            <w:webHidden/>
          </w:rPr>
          <w:fldChar w:fldCharType="begin"/>
        </w:r>
        <w:r>
          <w:rPr>
            <w:noProof/>
            <w:webHidden/>
          </w:rPr>
          <w:instrText xml:space="preserve"> PAGEREF _Toc474657848 \h </w:instrText>
        </w:r>
        <w:r>
          <w:rPr>
            <w:noProof/>
            <w:webHidden/>
          </w:rPr>
        </w:r>
        <w:r>
          <w:rPr>
            <w:noProof/>
            <w:webHidden/>
          </w:rPr>
          <w:fldChar w:fldCharType="separate"/>
        </w:r>
        <w:r>
          <w:rPr>
            <w:noProof/>
            <w:webHidden/>
          </w:rPr>
          <w:t>16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49" w:history="1">
        <w:r w:rsidRPr="00034A19">
          <w:rPr>
            <w:rStyle w:val="a9"/>
            <w:noProof/>
          </w:rPr>
          <w:t>5.17</w:t>
        </w:r>
        <w:r>
          <w:rPr>
            <w:rFonts w:asciiTheme="minorHAnsi" w:eastAsiaTheme="minorEastAsia" w:hAnsiTheme="minorHAnsi" w:cstheme="minorBidi"/>
            <w:b w:val="0"/>
            <w:smallCaps w:val="0"/>
            <w:noProof/>
            <w:sz w:val="21"/>
            <w:szCs w:val="22"/>
          </w:rPr>
          <w:tab/>
        </w:r>
        <w:r w:rsidRPr="00034A19">
          <w:rPr>
            <w:rStyle w:val="a9"/>
            <w:noProof/>
          </w:rPr>
          <w:t>SVUniqueID</w:t>
        </w:r>
        <w:r w:rsidRPr="00034A19">
          <w:rPr>
            <w:rStyle w:val="a9"/>
            <w:rFonts w:hint="eastAsia"/>
            <w:noProof/>
          </w:rPr>
          <w:t>类</w:t>
        </w:r>
        <w:r>
          <w:rPr>
            <w:noProof/>
            <w:webHidden/>
          </w:rPr>
          <w:tab/>
        </w:r>
        <w:r>
          <w:rPr>
            <w:noProof/>
            <w:webHidden/>
          </w:rPr>
          <w:fldChar w:fldCharType="begin"/>
        </w:r>
        <w:r>
          <w:rPr>
            <w:noProof/>
            <w:webHidden/>
          </w:rPr>
          <w:instrText xml:space="preserve"> PAGEREF _Toc474657849 \h </w:instrText>
        </w:r>
        <w:r>
          <w:rPr>
            <w:noProof/>
            <w:webHidden/>
          </w:rPr>
        </w:r>
        <w:r>
          <w:rPr>
            <w:noProof/>
            <w:webHidden/>
          </w:rPr>
          <w:fldChar w:fldCharType="separate"/>
        </w:r>
        <w:r>
          <w:rPr>
            <w:noProof/>
            <w:webHidden/>
          </w:rPr>
          <w:t>16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0" w:history="1">
        <w:r w:rsidRPr="00034A19">
          <w:rPr>
            <w:rStyle w:val="a9"/>
            <w:noProof/>
          </w:rPr>
          <w:t>5.18</w:t>
        </w:r>
        <w:r>
          <w:rPr>
            <w:rFonts w:asciiTheme="minorHAnsi" w:eastAsiaTheme="minorEastAsia" w:hAnsiTheme="minorHAnsi" w:cstheme="minorBidi"/>
            <w:b w:val="0"/>
            <w:smallCaps w:val="0"/>
            <w:noProof/>
            <w:sz w:val="21"/>
            <w:szCs w:val="22"/>
          </w:rPr>
          <w:tab/>
        </w:r>
        <w:r w:rsidRPr="00034A19">
          <w:rPr>
            <w:rStyle w:val="a9"/>
            <w:noProof/>
          </w:rPr>
          <w:t>SVXml</w:t>
        </w:r>
        <w:r w:rsidRPr="00034A19">
          <w:rPr>
            <w:rStyle w:val="a9"/>
            <w:rFonts w:hint="eastAsia"/>
            <w:noProof/>
          </w:rPr>
          <w:t>类</w:t>
        </w:r>
        <w:r>
          <w:rPr>
            <w:noProof/>
            <w:webHidden/>
          </w:rPr>
          <w:tab/>
        </w:r>
        <w:r>
          <w:rPr>
            <w:noProof/>
            <w:webHidden/>
          </w:rPr>
          <w:fldChar w:fldCharType="begin"/>
        </w:r>
        <w:r>
          <w:rPr>
            <w:noProof/>
            <w:webHidden/>
          </w:rPr>
          <w:instrText xml:space="preserve"> PAGEREF _Toc474657850 \h </w:instrText>
        </w:r>
        <w:r>
          <w:rPr>
            <w:noProof/>
            <w:webHidden/>
          </w:rPr>
        </w:r>
        <w:r>
          <w:rPr>
            <w:noProof/>
            <w:webHidden/>
          </w:rPr>
          <w:fldChar w:fldCharType="separate"/>
        </w:r>
        <w:r>
          <w:rPr>
            <w:noProof/>
            <w:webHidden/>
          </w:rPr>
          <w:t>17</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1" w:history="1">
        <w:r w:rsidRPr="00034A19">
          <w:rPr>
            <w:rStyle w:val="a9"/>
            <w:noProof/>
          </w:rPr>
          <w:t>5.19</w:t>
        </w:r>
        <w:r>
          <w:rPr>
            <w:rFonts w:asciiTheme="minorHAnsi" w:eastAsiaTheme="minorEastAsia" w:hAnsiTheme="minorHAnsi" w:cstheme="minorBidi"/>
            <w:b w:val="0"/>
            <w:smallCaps w:val="0"/>
            <w:noProof/>
            <w:sz w:val="21"/>
            <w:szCs w:val="22"/>
          </w:rPr>
          <w:tab/>
        </w:r>
        <w:r w:rsidRPr="00034A19">
          <w:rPr>
            <w:rStyle w:val="a9"/>
            <w:noProof/>
          </w:rPr>
          <w:t>SVPanelNode</w:t>
        </w:r>
        <w:r w:rsidRPr="00034A19">
          <w:rPr>
            <w:rStyle w:val="a9"/>
            <w:rFonts w:hint="eastAsia"/>
            <w:noProof/>
          </w:rPr>
          <w:t>类</w:t>
        </w:r>
        <w:r>
          <w:rPr>
            <w:noProof/>
            <w:webHidden/>
          </w:rPr>
          <w:tab/>
        </w:r>
        <w:r>
          <w:rPr>
            <w:noProof/>
            <w:webHidden/>
          </w:rPr>
          <w:fldChar w:fldCharType="begin"/>
        </w:r>
        <w:r>
          <w:rPr>
            <w:noProof/>
            <w:webHidden/>
          </w:rPr>
          <w:instrText xml:space="preserve"> PAGEREF _Toc474657851 \h </w:instrText>
        </w:r>
        <w:r>
          <w:rPr>
            <w:noProof/>
            <w:webHidden/>
          </w:rPr>
        </w:r>
        <w:r>
          <w:rPr>
            <w:noProof/>
            <w:webHidden/>
          </w:rPr>
          <w:fldChar w:fldCharType="separate"/>
        </w:r>
        <w:r>
          <w:rPr>
            <w:noProof/>
            <w:webHidden/>
          </w:rPr>
          <w:t>19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2" w:history="1">
        <w:r w:rsidRPr="00034A19">
          <w:rPr>
            <w:rStyle w:val="a9"/>
            <w:noProof/>
          </w:rPr>
          <w:t>5.20</w:t>
        </w:r>
        <w:r>
          <w:rPr>
            <w:rFonts w:asciiTheme="minorHAnsi" w:eastAsiaTheme="minorEastAsia" w:hAnsiTheme="minorHAnsi" w:cstheme="minorBidi"/>
            <w:b w:val="0"/>
            <w:smallCaps w:val="0"/>
            <w:noProof/>
            <w:sz w:val="21"/>
            <w:szCs w:val="22"/>
          </w:rPr>
          <w:tab/>
        </w:r>
        <w:r w:rsidRPr="00034A19">
          <w:rPr>
            <w:rStyle w:val="a9"/>
            <w:noProof/>
          </w:rPr>
          <w:t>SVBasePanel</w:t>
        </w:r>
        <w:r w:rsidRPr="00034A19">
          <w:rPr>
            <w:rStyle w:val="a9"/>
            <w:rFonts w:hint="eastAsia"/>
            <w:noProof/>
          </w:rPr>
          <w:t>类</w:t>
        </w:r>
        <w:r>
          <w:rPr>
            <w:noProof/>
            <w:webHidden/>
          </w:rPr>
          <w:tab/>
        </w:r>
        <w:r>
          <w:rPr>
            <w:noProof/>
            <w:webHidden/>
          </w:rPr>
          <w:fldChar w:fldCharType="begin"/>
        </w:r>
        <w:r>
          <w:rPr>
            <w:noProof/>
            <w:webHidden/>
          </w:rPr>
          <w:instrText xml:space="preserve"> PAGEREF _Toc474657852 \h </w:instrText>
        </w:r>
        <w:r>
          <w:rPr>
            <w:noProof/>
            <w:webHidden/>
          </w:rPr>
        </w:r>
        <w:r>
          <w:rPr>
            <w:noProof/>
            <w:webHidden/>
          </w:rPr>
          <w:fldChar w:fldCharType="separate"/>
        </w:r>
        <w:r>
          <w:rPr>
            <w:noProof/>
            <w:webHidden/>
          </w:rPr>
          <w:t>19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3" w:history="1">
        <w:r w:rsidRPr="00034A19">
          <w:rPr>
            <w:rStyle w:val="a9"/>
            <w:noProof/>
          </w:rPr>
          <w:t>5.21</w:t>
        </w:r>
        <w:r>
          <w:rPr>
            <w:rFonts w:asciiTheme="minorHAnsi" w:eastAsiaTheme="minorEastAsia" w:hAnsiTheme="minorHAnsi" w:cstheme="minorBidi"/>
            <w:b w:val="0"/>
            <w:smallCaps w:val="0"/>
            <w:noProof/>
            <w:sz w:val="21"/>
            <w:szCs w:val="22"/>
          </w:rPr>
          <w:tab/>
        </w:r>
        <w:r w:rsidRPr="00034A19">
          <w:rPr>
            <w:rStyle w:val="a9"/>
            <w:noProof/>
          </w:rPr>
          <w:t>SVPanel</w:t>
        </w:r>
        <w:r w:rsidRPr="00034A19">
          <w:rPr>
            <w:rStyle w:val="a9"/>
            <w:rFonts w:hint="eastAsia"/>
            <w:noProof/>
          </w:rPr>
          <w:t>类</w:t>
        </w:r>
        <w:r>
          <w:rPr>
            <w:noProof/>
            <w:webHidden/>
          </w:rPr>
          <w:tab/>
        </w:r>
        <w:r>
          <w:rPr>
            <w:noProof/>
            <w:webHidden/>
          </w:rPr>
          <w:fldChar w:fldCharType="begin"/>
        </w:r>
        <w:r>
          <w:rPr>
            <w:noProof/>
            <w:webHidden/>
          </w:rPr>
          <w:instrText xml:space="preserve"> PAGEREF _Toc474657853 \h </w:instrText>
        </w:r>
        <w:r>
          <w:rPr>
            <w:noProof/>
            <w:webHidden/>
          </w:rPr>
        </w:r>
        <w:r>
          <w:rPr>
            <w:noProof/>
            <w:webHidden/>
          </w:rPr>
          <w:fldChar w:fldCharType="separate"/>
        </w:r>
        <w:r>
          <w:rPr>
            <w:noProof/>
            <w:webHidden/>
          </w:rPr>
          <w:t>19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4" w:history="1">
        <w:r w:rsidRPr="00034A19">
          <w:rPr>
            <w:rStyle w:val="a9"/>
            <w:noProof/>
          </w:rPr>
          <w:t>5.22</w:t>
        </w:r>
        <w:r>
          <w:rPr>
            <w:rFonts w:asciiTheme="minorHAnsi" w:eastAsiaTheme="minorEastAsia" w:hAnsiTheme="minorHAnsi" w:cstheme="minorBidi"/>
            <w:b w:val="0"/>
            <w:smallCaps w:val="0"/>
            <w:noProof/>
            <w:sz w:val="21"/>
            <w:szCs w:val="22"/>
          </w:rPr>
          <w:tab/>
        </w:r>
        <w:r w:rsidRPr="00034A19">
          <w:rPr>
            <w:rStyle w:val="a9"/>
            <w:noProof/>
          </w:rPr>
          <w:t>SVBitmapArray</w:t>
        </w:r>
        <w:r w:rsidRPr="00034A19">
          <w:rPr>
            <w:rStyle w:val="a9"/>
            <w:rFonts w:hint="eastAsia"/>
            <w:noProof/>
          </w:rPr>
          <w:t>类</w:t>
        </w:r>
        <w:r>
          <w:rPr>
            <w:noProof/>
            <w:webHidden/>
          </w:rPr>
          <w:tab/>
        </w:r>
        <w:r>
          <w:rPr>
            <w:noProof/>
            <w:webHidden/>
          </w:rPr>
          <w:fldChar w:fldCharType="begin"/>
        </w:r>
        <w:r>
          <w:rPr>
            <w:noProof/>
            <w:webHidden/>
          </w:rPr>
          <w:instrText xml:space="preserve"> PAGEREF _Toc474657854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5" w:history="1">
        <w:r w:rsidRPr="00034A19">
          <w:rPr>
            <w:rStyle w:val="a9"/>
            <w:noProof/>
          </w:rPr>
          <w:t>5.23</w:t>
        </w:r>
        <w:r>
          <w:rPr>
            <w:rFonts w:asciiTheme="minorHAnsi" w:eastAsiaTheme="minorEastAsia" w:hAnsiTheme="minorHAnsi" w:cstheme="minorBidi"/>
            <w:b w:val="0"/>
            <w:smallCaps w:val="0"/>
            <w:noProof/>
            <w:sz w:val="21"/>
            <w:szCs w:val="22"/>
          </w:rPr>
          <w:tab/>
        </w:r>
        <w:r w:rsidRPr="00034A19">
          <w:rPr>
            <w:rStyle w:val="a9"/>
            <w:noProof/>
          </w:rPr>
          <w:t>SVBitmapHead</w:t>
        </w:r>
        <w:r w:rsidRPr="00034A19">
          <w:rPr>
            <w:rStyle w:val="a9"/>
            <w:rFonts w:hint="eastAsia"/>
            <w:noProof/>
          </w:rPr>
          <w:t>类</w:t>
        </w:r>
        <w:r>
          <w:rPr>
            <w:noProof/>
            <w:webHidden/>
          </w:rPr>
          <w:tab/>
        </w:r>
        <w:r>
          <w:rPr>
            <w:noProof/>
            <w:webHidden/>
          </w:rPr>
          <w:fldChar w:fldCharType="begin"/>
        </w:r>
        <w:r>
          <w:rPr>
            <w:noProof/>
            <w:webHidden/>
          </w:rPr>
          <w:instrText xml:space="preserve"> PAGEREF _Toc474657855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6" w:history="1">
        <w:r w:rsidRPr="00034A19">
          <w:rPr>
            <w:rStyle w:val="a9"/>
            <w:noProof/>
          </w:rPr>
          <w:t>5.24</w:t>
        </w:r>
        <w:r>
          <w:rPr>
            <w:rFonts w:asciiTheme="minorHAnsi" w:eastAsiaTheme="minorEastAsia" w:hAnsiTheme="minorHAnsi" w:cstheme="minorBidi"/>
            <w:b w:val="0"/>
            <w:smallCaps w:val="0"/>
            <w:noProof/>
            <w:sz w:val="21"/>
            <w:szCs w:val="22"/>
          </w:rPr>
          <w:tab/>
        </w:r>
        <w:r w:rsidRPr="00034A19">
          <w:rPr>
            <w:rStyle w:val="a9"/>
            <w:noProof/>
          </w:rPr>
          <w:t>SVWPFBitmapManagerWindow</w:t>
        </w:r>
        <w:r w:rsidRPr="00034A19">
          <w:rPr>
            <w:rStyle w:val="a9"/>
            <w:rFonts w:hint="eastAsia"/>
            <w:noProof/>
          </w:rPr>
          <w:t>类</w:t>
        </w:r>
        <w:r>
          <w:rPr>
            <w:noProof/>
            <w:webHidden/>
          </w:rPr>
          <w:tab/>
        </w:r>
        <w:r>
          <w:rPr>
            <w:noProof/>
            <w:webHidden/>
          </w:rPr>
          <w:fldChar w:fldCharType="begin"/>
        </w:r>
        <w:r>
          <w:rPr>
            <w:noProof/>
            <w:webHidden/>
          </w:rPr>
          <w:instrText xml:space="preserve"> PAGEREF _Toc474657856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7" w:history="1">
        <w:r w:rsidRPr="00034A19">
          <w:rPr>
            <w:rStyle w:val="a9"/>
            <w:noProof/>
          </w:rPr>
          <w:t>5.25</w:t>
        </w:r>
        <w:r>
          <w:rPr>
            <w:rFonts w:asciiTheme="minorHAnsi" w:eastAsiaTheme="minorEastAsia" w:hAnsiTheme="minorHAnsi" w:cstheme="minorBidi"/>
            <w:b w:val="0"/>
            <w:smallCaps w:val="0"/>
            <w:noProof/>
            <w:sz w:val="21"/>
            <w:szCs w:val="22"/>
          </w:rPr>
          <w:tab/>
        </w:r>
        <w:r w:rsidRPr="00034A19">
          <w:rPr>
            <w:rStyle w:val="a9"/>
            <w:noProof/>
          </w:rPr>
          <w:t>SVWpfControl</w:t>
        </w:r>
        <w:r w:rsidRPr="00034A19">
          <w:rPr>
            <w:rStyle w:val="a9"/>
            <w:rFonts w:hint="eastAsia"/>
            <w:noProof/>
          </w:rPr>
          <w:t>类</w:t>
        </w:r>
        <w:r>
          <w:rPr>
            <w:noProof/>
            <w:webHidden/>
          </w:rPr>
          <w:tab/>
        </w:r>
        <w:r>
          <w:rPr>
            <w:noProof/>
            <w:webHidden/>
          </w:rPr>
          <w:fldChar w:fldCharType="begin"/>
        </w:r>
        <w:r>
          <w:rPr>
            <w:noProof/>
            <w:webHidden/>
          </w:rPr>
          <w:instrText xml:space="preserve"> PAGEREF _Toc474657857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8" w:history="1">
        <w:r w:rsidRPr="00034A19">
          <w:rPr>
            <w:rStyle w:val="a9"/>
            <w:noProof/>
          </w:rPr>
          <w:t>5.26</w:t>
        </w:r>
        <w:r>
          <w:rPr>
            <w:rFonts w:asciiTheme="minorHAnsi" w:eastAsiaTheme="minorEastAsia" w:hAnsiTheme="minorHAnsi" w:cstheme="minorBidi"/>
            <w:b w:val="0"/>
            <w:smallCaps w:val="0"/>
            <w:noProof/>
            <w:sz w:val="21"/>
            <w:szCs w:val="22"/>
          </w:rPr>
          <w:tab/>
        </w:r>
        <w:r w:rsidRPr="00034A19">
          <w:rPr>
            <w:rStyle w:val="a9"/>
            <w:noProof/>
          </w:rPr>
          <w:t>SVWpfColorDialog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_Toc474657858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59" w:history="1">
        <w:r w:rsidRPr="00034A19">
          <w:rPr>
            <w:rStyle w:val="a9"/>
            <w:noProof/>
          </w:rPr>
          <w:t>5.27</w:t>
        </w:r>
        <w:r>
          <w:rPr>
            <w:rFonts w:asciiTheme="minorHAnsi" w:eastAsiaTheme="minorEastAsia" w:hAnsiTheme="minorHAnsi" w:cstheme="minorBidi"/>
            <w:b w:val="0"/>
            <w:smallCaps w:val="0"/>
            <w:noProof/>
            <w:sz w:val="21"/>
            <w:szCs w:val="22"/>
          </w:rPr>
          <w:tab/>
        </w:r>
        <w:r w:rsidRPr="00034A19">
          <w:rPr>
            <w:rStyle w:val="a9"/>
            <w:noProof/>
          </w:rPr>
          <w:t>SVWPFLockDialog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_Toc474657859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0" w:history="1">
        <w:r w:rsidRPr="00034A19">
          <w:rPr>
            <w:rStyle w:val="a9"/>
            <w:noProof/>
          </w:rPr>
          <w:t>5.28</w:t>
        </w:r>
        <w:r>
          <w:rPr>
            <w:rFonts w:asciiTheme="minorHAnsi" w:eastAsiaTheme="minorEastAsia" w:hAnsiTheme="minorHAnsi" w:cstheme="minorBidi"/>
            <w:b w:val="0"/>
            <w:smallCaps w:val="0"/>
            <w:noProof/>
            <w:sz w:val="21"/>
            <w:szCs w:val="22"/>
          </w:rPr>
          <w:tab/>
        </w:r>
        <w:r w:rsidRPr="00034A19">
          <w:rPr>
            <w:rStyle w:val="a9"/>
            <w:noProof/>
          </w:rPr>
          <w:t>SVWPFProgressBar</w:t>
        </w:r>
        <w:r w:rsidRPr="00034A19">
          <w:rPr>
            <w:rStyle w:val="a9"/>
            <w:rFonts w:hint="eastAsia"/>
            <w:noProof/>
          </w:rPr>
          <w:t>类</w:t>
        </w:r>
        <w:r>
          <w:rPr>
            <w:noProof/>
            <w:webHidden/>
          </w:rPr>
          <w:tab/>
        </w:r>
        <w:r>
          <w:rPr>
            <w:noProof/>
            <w:webHidden/>
          </w:rPr>
          <w:fldChar w:fldCharType="begin"/>
        </w:r>
        <w:r>
          <w:rPr>
            <w:noProof/>
            <w:webHidden/>
          </w:rPr>
          <w:instrText xml:space="preserve"> PAGEREF _Toc474657860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1" w:history="1">
        <w:r w:rsidRPr="00034A19">
          <w:rPr>
            <w:rStyle w:val="a9"/>
            <w:noProof/>
          </w:rPr>
          <w:t>5.29</w:t>
        </w:r>
        <w:r>
          <w:rPr>
            <w:rFonts w:asciiTheme="minorHAnsi" w:eastAsiaTheme="minorEastAsia" w:hAnsiTheme="minorHAnsi" w:cstheme="minorBidi"/>
            <w:b w:val="0"/>
            <w:smallCaps w:val="0"/>
            <w:noProof/>
            <w:sz w:val="21"/>
            <w:szCs w:val="22"/>
          </w:rPr>
          <w:tab/>
        </w:r>
        <w:r w:rsidRPr="00034A19">
          <w:rPr>
            <w:rStyle w:val="a9"/>
            <w:noProof/>
          </w:rPr>
          <w:t>SVWPFSettingWindow</w:t>
        </w:r>
        <w:r w:rsidRPr="00034A19">
          <w:rPr>
            <w:rStyle w:val="a9"/>
            <w:rFonts w:hint="eastAsia"/>
            <w:noProof/>
          </w:rPr>
          <w:t>类</w:t>
        </w:r>
        <w:r>
          <w:rPr>
            <w:noProof/>
            <w:webHidden/>
          </w:rPr>
          <w:tab/>
        </w:r>
        <w:r>
          <w:rPr>
            <w:noProof/>
            <w:webHidden/>
          </w:rPr>
          <w:fldChar w:fldCharType="begin"/>
        </w:r>
        <w:r>
          <w:rPr>
            <w:noProof/>
            <w:webHidden/>
          </w:rPr>
          <w:instrText xml:space="preserve"> PAGEREF _Toc474657861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2" w:history="1">
        <w:r w:rsidRPr="00034A19">
          <w:rPr>
            <w:rStyle w:val="a9"/>
            <w:noProof/>
          </w:rPr>
          <w:t>5.30</w:t>
        </w:r>
        <w:r>
          <w:rPr>
            <w:rFonts w:asciiTheme="minorHAnsi" w:eastAsiaTheme="minorEastAsia" w:hAnsiTheme="minorHAnsi" w:cstheme="minorBidi"/>
            <w:b w:val="0"/>
            <w:smallCaps w:val="0"/>
            <w:noProof/>
            <w:sz w:val="21"/>
            <w:szCs w:val="22"/>
          </w:rPr>
          <w:tab/>
        </w:r>
        <w:r w:rsidRPr="00034A19">
          <w:rPr>
            <w:rStyle w:val="a9"/>
            <w:noProof/>
          </w:rPr>
          <w:t>SVBuildFile</w:t>
        </w:r>
        <w:r w:rsidRPr="00034A19">
          <w:rPr>
            <w:rStyle w:val="a9"/>
            <w:rFonts w:hint="eastAsia"/>
            <w:noProof/>
          </w:rPr>
          <w:t>类</w:t>
        </w:r>
        <w:r>
          <w:rPr>
            <w:noProof/>
            <w:webHidden/>
          </w:rPr>
          <w:tab/>
        </w:r>
        <w:r>
          <w:rPr>
            <w:noProof/>
            <w:webHidden/>
          </w:rPr>
          <w:fldChar w:fldCharType="begin"/>
        </w:r>
        <w:r>
          <w:rPr>
            <w:noProof/>
            <w:webHidden/>
          </w:rPr>
          <w:instrText xml:space="preserve"> PAGEREF _Toc474657862 \h </w:instrText>
        </w:r>
        <w:r>
          <w:rPr>
            <w:noProof/>
            <w:webHidden/>
          </w:rPr>
        </w:r>
        <w:r>
          <w:rPr>
            <w:noProof/>
            <w:webHidden/>
          </w:rPr>
          <w:fldChar w:fldCharType="separate"/>
        </w:r>
        <w:r>
          <w:rPr>
            <w:noProof/>
            <w:webHidden/>
          </w:rPr>
          <w:t>21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3" w:history="1">
        <w:r w:rsidRPr="00034A19">
          <w:rPr>
            <w:rStyle w:val="a9"/>
            <w:noProof/>
          </w:rPr>
          <w:t>5.31</w:t>
        </w:r>
        <w:r>
          <w:rPr>
            <w:rFonts w:asciiTheme="minorHAnsi" w:eastAsiaTheme="minorEastAsia" w:hAnsiTheme="minorHAnsi" w:cstheme="minorBidi"/>
            <w:b w:val="0"/>
            <w:smallCaps w:val="0"/>
            <w:noProof/>
            <w:sz w:val="21"/>
            <w:szCs w:val="22"/>
          </w:rPr>
          <w:tab/>
        </w:r>
        <w:r w:rsidRPr="00034A19">
          <w:rPr>
            <w:rStyle w:val="a9"/>
            <w:noProof/>
          </w:rPr>
          <w:t>SVLog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_Toc474657863 \h </w:instrText>
        </w:r>
        <w:r>
          <w:rPr>
            <w:noProof/>
            <w:webHidden/>
          </w:rPr>
        </w:r>
        <w:r>
          <w:rPr>
            <w:noProof/>
            <w:webHidden/>
          </w:rPr>
          <w:fldChar w:fldCharType="separate"/>
        </w:r>
        <w:r>
          <w:rPr>
            <w:noProof/>
            <w:webHidden/>
          </w:rPr>
          <w:t>22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4" w:history="1">
        <w:r w:rsidRPr="00034A19">
          <w:rPr>
            <w:rStyle w:val="a9"/>
            <w:noProof/>
          </w:rPr>
          <w:t>5.32</w:t>
        </w:r>
        <w:r>
          <w:rPr>
            <w:rFonts w:asciiTheme="minorHAnsi" w:eastAsiaTheme="minorEastAsia" w:hAnsiTheme="minorHAnsi" w:cstheme="minorBidi"/>
            <w:b w:val="0"/>
            <w:smallCaps w:val="0"/>
            <w:noProof/>
            <w:sz w:val="21"/>
            <w:szCs w:val="22"/>
          </w:rPr>
          <w:tab/>
        </w:r>
        <w:r w:rsidRPr="00034A19">
          <w:rPr>
            <w:rStyle w:val="a9"/>
            <w:noProof/>
          </w:rPr>
          <w:t>SVTextBoxTraceListenter</w:t>
        </w:r>
        <w:r w:rsidRPr="00034A19">
          <w:rPr>
            <w:rStyle w:val="a9"/>
            <w:rFonts w:hint="eastAsia"/>
            <w:noProof/>
          </w:rPr>
          <w:t>类</w:t>
        </w:r>
        <w:r>
          <w:rPr>
            <w:noProof/>
            <w:webHidden/>
          </w:rPr>
          <w:tab/>
        </w:r>
        <w:r>
          <w:rPr>
            <w:noProof/>
            <w:webHidden/>
          </w:rPr>
          <w:fldChar w:fldCharType="begin"/>
        </w:r>
        <w:r>
          <w:rPr>
            <w:noProof/>
            <w:webHidden/>
          </w:rPr>
          <w:instrText xml:space="preserve"> PAGEREF _Toc474657864 \h </w:instrText>
        </w:r>
        <w:r>
          <w:rPr>
            <w:noProof/>
            <w:webHidden/>
          </w:rPr>
        </w:r>
        <w:r>
          <w:rPr>
            <w:noProof/>
            <w:webHidden/>
          </w:rPr>
          <w:fldChar w:fldCharType="separate"/>
        </w:r>
        <w:r>
          <w:rPr>
            <w:noProof/>
            <w:webHidden/>
          </w:rPr>
          <w:t>22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5" w:history="1">
        <w:r w:rsidRPr="00034A19">
          <w:rPr>
            <w:rStyle w:val="a9"/>
            <w:noProof/>
          </w:rPr>
          <w:t>5.33</w:t>
        </w:r>
        <w:r>
          <w:rPr>
            <w:rFonts w:asciiTheme="minorHAnsi" w:eastAsiaTheme="minorEastAsia" w:hAnsiTheme="minorHAnsi" w:cstheme="minorBidi"/>
            <w:b w:val="0"/>
            <w:smallCaps w:val="0"/>
            <w:noProof/>
            <w:sz w:val="21"/>
            <w:szCs w:val="22"/>
          </w:rPr>
          <w:tab/>
        </w:r>
        <w:r w:rsidRPr="00034A19">
          <w:rPr>
            <w:rStyle w:val="a9"/>
            <w:noProof/>
          </w:rPr>
          <w:t>SVTextTraceListenter</w:t>
        </w:r>
        <w:r w:rsidRPr="00034A19">
          <w:rPr>
            <w:rStyle w:val="a9"/>
            <w:rFonts w:hint="eastAsia"/>
            <w:noProof/>
          </w:rPr>
          <w:t>类</w:t>
        </w:r>
        <w:r>
          <w:rPr>
            <w:noProof/>
            <w:webHidden/>
          </w:rPr>
          <w:tab/>
        </w:r>
        <w:r>
          <w:rPr>
            <w:noProof/>
            <w:webHidden/>
          </w:rPr>
          <w:fldChar w:fldCharType="begin"/>
        </w:r>
        <w:r>
          <w:rPr>
            <w:noProof/>
            <w:webHidden/>
          </w:rPr>
          <w:instrText xml:space="preserve"> PAGEREF _Toc474657865 \h </w:instrText>
        </w:r>
        <w:r>
          <w:rPr>
            <w:noProof/>
            <w:webHidden/>
          </w:rPr>
        </w:r>
        <w:r>
          <w:rPr>
            <w:noProof/>
            <w:webHidden/>
          </w:rPr>
          <w:fldChar w:fldCharType="separate"/>
        </w:r>
        <w:r>
          <w:rPr>
            <w:noProof/>
            <w:webHidden/>
          </w:rPr>
          <w:t>22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6" w:history="1">
        <w:r w:rsidRPr="00034A19">
          <w:rPr>
            <w:rStyle w:val="a9"/>
            <w:noProof/>
          </w:rPr>
          <w:t>5.34</w:t>
        </w:r>
        <w:r>
          <w:rPr>
            <w:rFonts w:asciiTheme="minorHAnsi" w:eastAsiaTheme="minorEastAsia" w:hAnsiTheme="minorHAnsi" w:cstheme="minorBidi"/>
            <w:b w:val="0"/>
            <w:smallCaps w:val="0"/>
            <w:noProof/>
            <w:sz w:val="21"/>
            <w:szCs w:val="22"/>
          </w:rPr>
          <w:tab/>
        </w:r>
        <w:r w:rsidRPr="00034A19">
          <w:rPr>
            <w:rStyle w:val="a9"/>
            <w:noProof/>
          </w:rPr>
          <w:t>SVMessageBox</w:t>
        </w:r>
        <w:r w:rsidRPr="00034A19">
          <w:rPr>
            <w:rStyle w:val="a9"/>
            <w:rFonts w:hint="eastAsia"/>
            <w:noProof/>
          </w:rPr>
          <w:t>类</w:t>
        </w:r>
        <w:r>
          <w:rPr>
            <w:noProof/>
            <w:webHidden/>
          </w:rPr>
          <w:tab/>
        </w:r>
        <w:r>
          <w:rPr>
            <w:noProof/>
            <w:webHidden/>
          </w:rPr>
          <w:fldChar w:fldCharType="begin"/>
        </w:r>
        <w:r>
          <w:rPr>
            <w:noProof/>
            <w:webHidden/>
          </w:rPr>
          <w:instrText xml:space="preserve"> PAGEREF _Toc474657866 \h </w:instrText>
        </w:r>
        <w:r>
          <w:rPr>
            <w:noProof/>
            <w:webHidden/>
          </w:rPr>
        </w:r>
        <w:r>
          <w:rPr>
            <w:noProof/>
            <w:webHidden/>
          </w:rPr>
          <w:fldChar w:fldCharType="separate"/>
        </w:r>
        <w:r>
          <w:rPr>
            <w:noProof/>
            <w:webHidden/>
          </w:rPr>
          <w:t>23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7" w:history="1">
        <w:r w:rsidRPr="00034A19">
          <w:rPr>
            <w:rStyle w:val="a9"/>
            <w:noProof/>
          </w:rPr>
          <w:t>5.35</w:t>
        </w:r>
        <w:r>
          <w:rPr>
            <w:rFonts w:asciiTheme="minorHAnsi" w:eastAsiaTheme="minorEastAsia" w:hAnsiTheme="minorHAnsi" w:cstheme="minorBidi"/>
            <w:b w:val="0"/>
            <w:smallCaps w:val="0"/>
            <w:noProof/>
            <w:sz w:val="21"/>
            <w:szCs w:val="22"/>
          </w:rPr>
          <w:tab/>
        </w:r>
        <w:r w:rsidRPr="00034A19">
          <w:rPr>
            <w:rStyle w:val="a9"/>
            <w:noProof/>
          </w:rPr>
          <w:t>SVSqlDataBase</w:t>
        </w:r>
        <w:r w:rsidRPr="00034A19">
          <w:rPr>
            <w:rStyle w:val="a9"/>
            <w:rFonts w:hint="eastAsia"/>
            <w:noProof/>
          </w:rPr>
          <w:t>类</w:t>
        </w:r>
        <w:r>
          <w:rPr>
            <w:noProof/>
            <w:webHidden/>
          </w:rPr>
          <w:tab/>
        </w:r>
        <w:r>
          <w:rPr>
            <w:noProof/>
            <w:webHidden/>
          </w:rPr>
          <w:fldChar w:fldCharType="begin"/>
        </w:r>
        <w:r>
          <w:rPr>
            <w:noProof/>
            <w:webHidden/>
          </w:rPr>
          <w:instrText xml:space="preserve"> PAGEREF _Toc474657867 \h </w:instrText>
        </w:r>
        <w:r>
          <w:rPr>
            <w:noProof/>
            <w:webHidden/>
          </w:rPr>
        </w:r>
        <w:r>
          <w:rPr>
            <w:noProof/>
            <w:webHidden/>
          </w:rPr>
          <w:fldChar w:fldCharType="separate"/>
        </w:r>
        <w:r>
          <w:rPr>
            <w:noProof/>
            <w:webHidden/>
          </w:rPr>
          <w:t>23</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868" w:history="1">
        <w:r w:rsidRPr="00034A19">
          <w:rPr>
            <w:rStyle w:val="a9"/>
            <w:noProof/>
          </w:rPr>
          <w:t>6</w:t>
        </w:r>
        <w:r>
          <w:rPr>
            <w:rFonts w:asciiTheme="minorHAnsi" w:eastAsiaTheme="minorEastAsia" w:hAnsiTheme="minorHAnsi" w:cstheme="minorBidi"/>
            <w:b w:val="0"/>
            <w:bCs w:val="0"/>
            <w:caps w:val="0"/>
            <w:noProof/>
            <w:sz w:val="21"/>
            <w:szCs w:val="22"/>
          </w:rPr>
          <w:tab/>
        </w:r>
        <w:r w:rsidRPr="00034A19">
          <w:rPr>
            <w:rStyle w:val="a9"/>
            <w:rFonts w:hint="eastAsia"/>
            <w:noProof/>
          </w:rPr>
          <w:t>控件类设计</w:t>
        </w:r>
        <w:r>
          <w:rPr>
            <w:noProof/>
            <w:webHidden/>
          </w:rPr>
          <w:tab/>
        </w:r>
        <w:r>
          <w:rPr>
            <w:noProof/>
            <w:webHidden/>
          </w:rPr>
          <w:fldChar w:fldCharType="begin"/>
        </w:r>
        <w:r>
          <w:rPr>
            <w:noProof/>
            <w:webHidden/>
          </w:rPr>
          <w:instrText xml:space="preserve"> PAGEREF _Toc474657868 \h </w:instrText>
        </w:r>
        <w:r>
          <w:rPr>
            <w:noProof/>
            <w:webHidden/>
          </w:rPr>
        </w:r>
        <w:r>
          <w:rPr>
            <w:noProof/>
            <w:webHidden/>
          </w:rPr>
          <w:fldChar w:fldCharType="separate"/>
        </w:r>
        <w:r>
          <w:rPr>
            <w:noProof/>
            <w:webHidden/>
          </w:rPr>
          <w:t>24</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69" w:history="1">
        <w:r w:rsidRPr="00034A19">
          <w:rPr>
            <w:rStyle w:val="a9"/>
            <w:noProof/>
          </w:rPr>
          <w:t>6.1</w:t>
        </w:r>
        <w:r>
          <w:rPr>
            <w:rFonts w:asciiTheme="minorHAnsi" w:eastAsiaTheme="minorEastAsia" w:hAnsiTheme="minorHAnsi" w:cstheme="minorBidi"/>
            <w:b w:val="0"/>
            <w:smallCaps w:val="0"/>
            <w:noProof/>
            <w:sz w:val="21"/>
            <w:szCs w:val="22"/>
          </w:rPr>
          <w:tab/>
        </w:r>
        <w:r w:rsidRPr="00034A19">
          <w:rPr>
            <w:rStyle w:val="a9"/>
            <w:noProof/>
          </w:rPr>
          <w:t>SVListView</w:t>
        </w:r>
        <w:r w:rsidRPr="00034A19">
          <w:rPr>
            <w:rStyle w:val="a9"/>
            <w:rFonts w:hint="eastAsia"/>
            <w:noProof/>
          </w:rPr>
          <w:t>类</w:t>
        </w:r>
        <w:r>
          <w:rPr>
            <w:noProof/>
            <w:webHidden/>
          </w:rPr>
          <w:tab/>
        </w:r>
        <w:r>
          <w:rPr>
            <w:noProof/>
            <w:webHidden/>
          </w:rPr>
          <w:fldChar w:fldCharType="begin"/>
        </w:r>
        <w:r>
          <w:rPr>
            <w:noProof/>
            <w:webHidden/>
          </w:rPr>
          <w:instrText xml:space="preserve"> PAGEREF _Toc474657869 \h </w:instrText>
        </w:r>
        <w:r>
          <w:rPr>
            <w:noProof/>
            <w:webHidden/>
          </w:rPr>
        </w:r>
        <w:r>
          <w:rPr>
            <w:noProof/>
            <w:webHidden/>
          </w:rPr>
          <w:fldChar w:fldCharType="separate"/>
        </w:r>
        <w:r>
          <w:rPr>
            <w:noProof/>
            <w:webHidden/>
          </w:rPr>
          <w:t>25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0" w:history="1">
        <w:r w:rsidRPr="00034A19">
          <w:rPr>
            <w:rStyle w:val="a9"/>
            <w:noProof/>
          </w:rPr>
          <w:t>6.2</w:t>
        </w:r>
        <w:r>
          <w:rPr>
            <w:rFonts w:asciiTheme="minorHAnsi" w:eastAsiaTheme="minorEastAsia" w:hAnsiTheme="minorHAnsi" w:cstheme="minorBidi"/>
            <w:b w:val="0"/>
            <w:smallCaps w:val="0"/>
            <w:noProof/>
            <w:sz w:val="21"/>
            <w:szCs w:val="22"/>
          </w:rPr>
          <w:tab/>
        </w:r>
        <w:r w:rsidRPr="00034A19">
          <w:rPr>
            <w:rStyle w:val="a9"/>
            <w:noProof/>
          </w:rPr>
          <w:t>SVAnalogProperties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_Toc474657870 \h </w:instrText>
        </w:r>
        <w:r>
          <w:rPr>
            <w:noProof/>
            <w:webHidden/>
          </w:rPr>
        </w:r>
        <w:r>
          <w:rPr>
            <w:noProof/>
            <w:webHidden/>
          </w:rPr>
          <w:fldChar w:fldCharType="separate"/>
        </w:r>
        <w:r>
          <w:rPr>
            <w:noProof/>
            <w:webHidden/>
          </w:rPr>
          <w:t>25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1" w:history="1">
        <w:r w:rsidRPr="00034A19">
          <w:rPr>
            <w:rStyle w:val="a9"/>
            <w:noProof/>
          </w:rPr>
          <w:t>6.3</w:t>
        </w:r>
        <w:r>
          <w:rPr>
            <w:rFonts w:asciiTheme="minorHAnsi" w:eastAsiaTheme="minorEastAsia" w:hAnsiTheme="minorHAnsi" w:cstheme="minorBidi"/>
            <w:b w:val="0"/>
            <w:smallCaps w:val="0"/>
            <w:noProof/>
            <w:sz w:val="21"/>
            <w:szCs w:val="22"/>
          </w:rPr>
          <w:tab/>
        </w:r>
        <w:r w:rsidRPr="00034A19">
          <w:rPr>
            <w:rStyle w:val="a9"/>
            <w:noProof/>
          </w:rPr>
          <w:t>SVAnalog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_Toc474657871 \h </w:instrText>
        </w:r>
        <w:r>
          <w:rPr>
            <w:noProof/>
            <w:webHidden/>
          </w:rPr>
        </w:r>
        <w:r>
          <w:rPr>
            <w:noProof/>
            <w:webHidden/>
          </w:rPr>
          <w:fldChar w:fldCharType="separate"/>
        </w:r>
        <w:r>
          <w:rPr>
            <w:noProof/>
            <w:webHidden/>
          </w:rPr>
          <w:t>26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2" w:history="1">
        <w:r w:rsidRPr="00034A19">
          <w:rPr>
            <w:rStyle w:val="a9"/>
            <w:noProof/>
          </w:rPr>
          <w:t>6.4</w:t>
        </w:r>
        <w:r>
          <w:rPr>
            <w:rFonts w:asciiTheme="minorHAnsi" w:eastAsiaTheme="minorEastAsia" w:hAnsiTheme="minorHAnsi" w:cstheme="minorBidi"/>
            <w:b w:val="0"/>
            <w:smallCaps w:val="0"/>
            <w:noProof/>
            <w:sz w:val="21"/>
            <w:szCs w:val="22"/>
          </w:rPr>
          <w:tab/>
        </w:r>
        <w:r w:rsidRPr="00034A19">
          <w:rPr>
            <w:rStyle w:val="a9"/>
            <w:noProof/>
          </w:rPr>
          <w:t>SVBinaryProperties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_Toc474657872 \h </w:instrText>
        </w:r>
        <w:r>
          <w:rPr>
            <w:noProof/>
            <w:webHidden/>
          </w:rPr>
        </w:r>
        <w:r>
          <w:rPr>
            <w:noProof/>
            <w:webHidden/>
          </w:rPr>
          <w:fldChar w:fldCharType="separate"/>
        </w:r>
        <w:r>
          <w:rPr>
            <w:noProof/>
            <w:webHidden/>
          </w:rPr>
          <w:t>26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3" w:history="1">
        <w:r w:rsidRPr="00034A19">
          <w:rPr>
            <w:rStyle w:val="a9"/>
            <w:noProof/>
          </w:rPr>
          <w:t>6.5</w:t>
        </w:r>
        <w:r>
          <w:rPr>
            <w:rFonts w:asciiTheme="minorHAnsi" w:eastAsiaTheme="minorEastAsia" w:hAnsiTheme="minorHAnsi" w:cstheme="minorBidi"/>
            <w:b w:val="0"/>
            <w:smallCaps w:val="0"/>
            <w:noProof/>
            <w:sz w:val="21"/>
            <w:szCs w:val="22"/>
          </w:rPr>
          <w:tab/>
        </w:r>
        <w:r w:rsidRPr="00034A19">
          <w:rPr>
            <w:rStyle w:val="a9"/>
            <w:noProof/>
          </w:rPr>
          <w:t>SVBinary</w:t>
        </w:r>
        <w:r w:rsidRPr="00034A19">
          <w:rPr>
            <w:rStyle w:val="a9"/>
            <w:rFonts w:hint="eastAsia"/>
            <w:noProof/>
          </w:rPr>
          <w:t>类</w:t>
        </w:r>
        <w:r>
          <w:rPr>
            <w:noProof/>
            <w:webHidden/>
          </w:rPr>
          <w:tab/>
        </w:r>
        <w:r>
          <w:rPr>
            <w:noProof/>
            <w:webHidden/>
          </w:rPr>
          <w:fldChar w:fldCharType="begin"/>
        </w:r>
        <w:r>
          <w:rPr>
            <w:noProof/>
            <w:webHidden/>
          </w:rPr>
          <w:instrText xml:space="preserve"> PAGEREF _Toc474657873 \h </w:instrText>
        </w:r>
        <w:r>
          <w:rPr>
            <w:noProof/>
            <w:webHidden/>
          </w:rPr>
        </w:r>
        <w:r>
          <w:rPr>
            <w:noProof/>
            <w:webHidden/>
          </w:rPr>
          <w:fldChar w:fldCharType="separate"/>
        </w:r>
        <w:r>
          <w:rPr>
            <w:noProof/>
            <w:webHidden/>
          </w:rPr>
          <w:t>27</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4" w:history="1">
        <w:r w:rsidRPr="00034A19">
          <w:rPr>
            <w:rStyle w:val="a9"/>
            <w:noProof/>
          </w:rPr>
          <w:t>6.6</w:t>
        </w:r>
        <w:r>
          <w:rPr>
            <w:rFonts w:asciiTheme="minorHAnsi" w:eastAsiaTheme="minorEastAsia" w:hAnsiTheme="minorHAnsi" w:cstheme="minorBidi"/>
            <w:b w:val="0"/>
            <w:smallCaps w:val="0"/>
            <w:noProof/>
            <w:sz w:val="21"/>
            <w:szCs w:val="22"/>
          </w:rPr>
          <w:tab/>
        </w:r>
        <w:r w:rsidRPr="00034A19">
          <w:rPr>
            <w:rStyle w:val="a9"/>
            <w:noProof/>
          </w:rPr>
          <w:t>SVBinaryTypeConverter</w:t>
        </w:r>
        <w:r w:rsidRPr="00034A19">
          <w:rPr>
            <w:rStyle w:val="a9"/>
            <w:rFonts w:hint="eastAsia"/>
            <w:noProof/>
          </w:rPr>
          <w:t>类</w:t>
        </w:r>
        <w:r>
          <w:rPr>
            <w:noProof/>
            <w:webHidden/>
          </w:rPr>
          <w:tab/>
        </w:r>
        <w:r>
          <w:rPr>
            <w:noProof/>
            <w:webHidden/>
          </w:rPr>
          <w:fldChar w:fldCharType="begin"/>
        </w:r>
        <w:r>
          <w:rPr>
            <w:noProof/>
            <w:webHidden/>
          </w:rPr>
          <w:instrText xml:space="preserve"> PAGEREF _Toc474657874 \h </w:instrText>
        </w:r>
        <w:r>
          <w:rPr>
            <w:noProof/>
            <w:webHidden/>
          </w:rPr>
        </w:r>
        <w:r>
          <w:rPr>
            <w:noProof/>
            <w:webHidden/>
          </w:rPr>
          <w:fldChar w:fldCharType="separate"/>
        </w:r>
        <w:r>
          <w:rPr>
            <w:noProof/>
            <w:webHidden/>
          </w:rPr>
          <w:t>27</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5" w:history="1">
        <w:r w:rsidRPr="00034A19">
          <w:rPr>
            <w:rStyle w:val="a9"/>
            <w:noProof/>
          </w:rPr>
          <w:t>6.7</w:t>
        </w:r>
        <w:r>
          <w:rPr>
            <w:rFonts w:asciiTheme="minorHAnsi" w:eastAsiaTheme="minorEastAsia" w:hAnsiTheme="minorHAnsi" w:cstheme="minorBidi"/>
            <w:b w:val="0"/>
            <w:smallCaps w:val="0"/>
            <w:noProof/>
            <w:sz w:val="21"/>
            <w:szCs w:val="22"/>
          </w:rPr>
          <w:tab/>
        </w:r>
        <w:r w:rsidRPr="00034A19">
          <w:rPr>
            <w:rStyle w:val="a9"/>
            <w:noProof/>
          </w:rPr>
          <w:t>SVButtonProperties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_Toc474657875 \h </w:instrText>
        </w:r>
        <w:r>
          <w:rPr>
            <w:noProof/>
            <w:webHidden/>
          </w:rPr>
        </w:r>
        <w:r>
          <w:rPr>
            <w:noProof/>
            <w:webHidden/>
          </w:rPr>
          <w:fldChar w:fldCharType="separate"/>
        </w:r>
        <w:r>
          <w:rPr>
            <w:noProof/>
            <w:webHidden/>
          </w:rPr>
          <w:t>27</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6" w:history="1">
        <w:r w:rsidRPr="00034A19">
          <w:rPr>
            <w:rStyle w:val="a9"/>
            <w:noProof/>
          </w:rPr>
          <w:t>6.8</w:t>
        </w:r>
        <w:r>
          <w:rPr>
            <w:rFonts w:asciiTheme="minorHAnsi" w:eastAsiaTheme="minorEastAsia" w:hAnsiTheme="minorHAnsi" w:cstheme="minorBidi"/>
            <w:b w:val="0"/>
            <w:smallCaps w:val="0"/>
            <w:noProof/>
            <w:sz w:val="21"/>
            <w:szCs w:val="22"/>
          </w:rPr>
          <w:tab/>
        </w:r>
        <w:r w:rsidRPr="00034A19">
          <w:rPr>
            <w:rStyle w:val="a9"/>
            <w:noProof/>
          </w:rPr>
          <w:t>SVButton</w:t>
        </w:r>
        <w:r w:rsidRPr="00034A19">
          <w:rPr>
            <w:rStyle w:val="a9"/>
            <w:rFonts w:hint="eastAsia"/>
            <w:noProof/>
          </w:rPr>
          <w:t>类</w:t>
        </w:r>
        <w:r>
          <w:rPr>
            <w:noProof/>
            <w:webHidden/>
          </w:rPr>
          <w:tab/>
        </w:r>
        <w:r>
          <w:rPr>
            <w:noProof/>
            <w:webHidden/>
          </w:rPr>
          <w:fldChar w:fldCharType="begin"/>
        </w:r>
        <w:r>
          <w:rPr>
            <w:noProof/>
            <w:webHidden/>
          </w:rPr>
          <w:instrText xml:space="preserve"> PAGEREF _Toc474657876 \h </w:instrText>
        </w:r>
        <w:r>
          <w:rPr>
            <w:noProof/>
            <w:webHidden/>
          </w:rPr>
        </w:r>
        <w:r>
          <w:rPr>
            <w:noProof/>
            <w:webHidden/>
          </w:rPr>
          <w:fldChar w:fldCharType="separate"/>
        </w:r>
        <w:r>
          <w:rPr>
            <w:noProof/>
            <w:webHidden/>
          </w:rPr>
          <w:t>28</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7" w:history="1">
        <w:r w:rsidRPr="00034A19">
          <w:rPr>
            <w:rStyle w:val="a9"/>
            <w:noProof/>
          </w:rPr>
          <w:t>6.9</w:t>
        </w:r>
        <w:r>
          <w:rPr>
            <w:rFonts w:asciiTheme="minorHAnsi" w:eastAsiaTheme="minorEastAsia" w:hAnsiTheme="minorHAnsi" w:cstheme="minorBidi"/>
            <w:b w:val="0"/>
            <w:smallCaps w:val="0"/>
            <w:noProof/>
            <w:sz w:val="21"/>
            <w:szCs w:val="22"/>
          </w:rPr>
          <w:tab/>
        </w:r>
        <w:r w:rsidRPr="00034A19">
          <w:rPr>
            <w:rStyle w:val="a9"/>
            <w:noProof/>
          </w:rPr>
          <w:t>SVBitmapTypeEditor</w:t>
        </w:r>
        <w:r w:rsidRPr="00034A19">
          <w:rPr>
            <w:rStyle w:val="a9"/>
            <w:rFonts w:hint="eastAsia"/>
            <w:noProof/>
          </w:rPr>
          <w:t>类</w:t>
        </w:r>
        <w:r>
          <w:rPr>
            <w:noProof/>
            <w:webHidden/>
          </w:rPr>
          <w:tab/>
        </w:r>
        <w:r>
          <w:rPr>
            <w:noProof/>
            <w:webHidden/>
          </w:rPr>
          <w:fldChar w:fldCharType="begin"/>
        </w:r>
        <w:r>
          <w:rPr>
            <w:noProof/>
            <w:webHidden/>
          </w:rPr>
          <w:instrText xml:space="preserve"> PAGEREF _Toc474657877 \h </w:instrText>
        </w:r>
        <w:r>
          <w:rPr>
            <w:noProof/>
            <w:webHidden/>
          </w:rPr>
        </w:r>
        <w:r>
          <w:rPr>
            <w:noProof/>
            <w:webHidden/>
          </w:rPr>
          <w:fldChar w:fldCharType="separate"/>
        </w:r>
        <w:r>
          <w:rPr>
            <w:noProof/>
            <w:webHidden/>
          </w:rPr>
          <w:t>29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8" w:history="1">
        <w:r w:rsidRPr="00034A19">
          <w:rPr>
            <w:rStyle w:val="a9"/>
            <w:noProof/>
          </w:rPr>
          <w:t>6.10</w:t>
        </w:r>
        <w:r>
          <w:rPr>
            <w:rFonts w:asciiTheme="minorHAnsi" w:eastAsiaTheme="minorEastAsia" w:hAnsiTheme="minorHAnsi" w:cstheme="minorBidi"/>
            <w:b w:val="0"/>
            <w:smallCaps w:val="0"/>
            <w:noProof/>
            <w:sz w:val="21"/>
            <w:szCs w:val="22"/>
          </w:rPr>
          <w:tab/>
        </w:r>
        <w:r w:rsidRPr="00034A19">
          <w:rPr>
            <w:rStyle w:val="a9"/>
            <w:noProof/>
          </w:rPr>
          <w:t>SVBitmapManagerWindow</w:t>
        </w:r>
        <w:r w:rsidRPr="00034A19">
          <w:rPr>
            <w:rStyle w:val="a9"/>
            <w:rFonts w:hint="eastAsia"/>
            <w:noProof/>
          </w:rPr>
          <w:t>类</w:t>
        </w:r>
        <w:r>
          <w:rPr>
            <w:noProof/>
            <w:webHidden/>
          </w:rPr>
          <w:tab/>
        </w:r>
        <w:r>
          <w:rPr>
            <w:noProof/>
            <w:webHidden/>
          </w:rPr>
          <w:fldChar w:fldCharType="begin"/>
        </w:r>
        <w:r>
          <w:rPr>
            <w:noProof/>
            <w:webHidden/>
          </w:rPr>
          <w:instrText xml:space="preserve"> PAGEREF _Toc474657878 \h </w:instrText>
        </w:r>
        <w:r>
          <w:rPr>
            <w:noProof/>
            <w:webHidden/>
          </w:rPr>
        </w:r>
        <w:r>
          <w:rPr>
            <w:noProof/>
            <w:webHidden/>
          </w:rPr>
          <w:fldChar w:fldCharType="separate"/>
        </w:r>
        <w:r>
          <w:rPr>
            <w:noProof/>
            <w:webHidden/>
          </w:rPr>
          <w:t>29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79" w:history="1">
        <w:r w:rsidRPr="00034A19">
          <w:rPr>
            <w:rStyle w:val="a9"/>
            <w:noProof/>
          </w:rPr>
          <w:t>6.11</w:t>
        </w:r>
        <w:r>
          <w:rPr>
            <w:rFonts w:asciiTheme="minorHAnsi" w:eastAsiaTheme="minorEastAsia" w:hAnsiTheme="minorHAnsi" w:cstheme="minorBidi"/>
            <w:b w:val="0"/>
            <w:smallCaps w:val="0"/>
            <w:noProof/>
            <w:sz w:val="21"/>
            <w:szCs w:val="22"/>
          </w:rPr>
          <w:tab/>
        </w:r>
        <w:r w:rsidRPr="00034A19">
          <w:rPr>
            <w:rStyle w:val="a9"/>
            <w:noProof/>
          </w:rPr>
          <w:t>SVBtnTypeConverter</w:t>
        </w:r>
        <w:r w:rsidRPr="00034A19">
          <w:rPr>
            <w:rStyle w:val="a9"/>
            <w:rFonts w:hint="eastAsia"/>
            <w:noProof/>
          </w:rPr>
          <w:t>类</w:t>
        </w:r>
        <w:r>
          <w:rPr>
            <w:noProof/>
            <w:webHidden/>
          </w:rPr>
          <w:tab/>
        </w:r>
        <w:r>
          <w:rPr>
            <w:noProof/>
            <w:webHidden/>
          </w:rPr>
          <w:fldChar w:fldCharType="begin"/>
        </w:r>
        <w:r>
          <w:rPr>
            <w:noProof/>
            <w:webHidden/>
          </w:rPr>
          <w:instrText xml:space="preserve"> PAGEREF _Toc474657879 \h </w:instrText>
        </w:r>
        <w:r>
          <w:rPr>
            <w:noProof/>
            <w:webHidden/>
          </w:rPr>
        </w:r>
        <w:r>
          <w:rPr>
            <w:noProof/>
            <w:webHidden/>
          </w:rPr>
          <w:fldChar w:fldCharType="separate"/>
        </w:r>
        <w:r>
          <w:rPr>
            <w:noProof/>
            <w:webHidden/>
          </w:rPr>
          <w:t>29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0" w:history="1">
        <w:r w:rsidRPr="00034A19">
          <w:rPr>
            <w:rStyle w:val="a9"/>
            <w:noProof/>
          </w:rPr>
          <w:t>6.12</w:t>
        </w:r>
        <w:r>
          <w:rPr>
            <w:rFonts w:asciiTheme="minorHAnsi" w:eastAsiaTheme="minorEastAsia" w:hAnsiTheme="minorHAnsi" w:cstheme="minorBidi"/>
            <w:b w:val="0"/>
            <w:smallCaps w:val="0"/>
            <w:noProof/>
            <w:sz w:val="21"/>
            <w:szCs w:val="22"/>
          </w:rPr>
          <w:tab/>
        </w:r>
        <w:r w:rsidRPr="00034A19">
          <w:rPr>
            <w:rStyle w:val="a9"/>
            <w:noProof/>
          </w:rPr>
          <w:t>SVBtnTypeEditor</w:t>
        </w:r>
        <w:r w:rsidRPr="00034A19">
          <w:rPr>
            <w:rStyle w:val="a9"/>
            <w:rFonts w:hint="eastAsia"/>
            <w:noProof/>
          </w:rPr>
          <w:t>类</w:t>
        </w:r>
        <w:r>
          <w:rPr>
            <w:noProof/>
            <w:webHidden/>
          </w:rPr>
          <w:tab/>
        </w:r>
        <w:r>
          <w:rPr>
            <w:noProof/>
            <w:webHidden/>
          </w:rPr>
          <w:fldChar w:fldCharType="begin"/>
        </w:r>
        <w:r>
          <w:rPr>
            <w:noProof/>
            <w:webHidden/>
          </w:rPr>
          <w:instrText xml:space="preserve"> PAGEREF _Toc474657880 \h </w:instrText>
        </w:r>
        <w:r>
          <w:rPr>
            <w:noProof/>
            <w:webHidden/>
          </w:rPr>
        </w:r>
        <w:r>
          <w:rPr>
            <w:noProof/>
            <w:webHidden/>
          </w:rPr>
          <w:fldChar w:fldCharType="separate"/>
        </w:r>
        <w:r>
          <w:rPr>
            <w:noProof/>
            <w:webHidden/>
          </w:rPr>
          <w:t>29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1" w:history="1">
        <w:r w:rsidRPr="00034A19">
          <w:rPr>
            <w:rStyle w:val="a9"/>
            <w:noProof/>
          </w:rPr>
          <w:t>6.13</w:t>
        </w:r>
        <w:r>
          <w:rPr>
            <w:rFonts w:asciiTheme="minorHAnsi" w:eastAsiaTheme="minorEastAsia" w:hAnsiTheme="minorHAnsi" w:cstheme="minorBidi"/>
            <w:b w:val="0"/>
            <w:smallCaps w:val="0"/>
            <w:noProof/>
            <w:sz w:val="21"/>
            <w:szCs w:val="22"/>
          </w:rPr>
          <w:tab/>
        </w:r>
        <w:r w:rsidRPr="00034A19">
          <w:rPr>
            <w:rStyle w:val="a9"/>
            <w:noProof/>
          </w:rPr>
          <w:t>SVCurveProperties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_Toc474657881 \h </w:instrText>
        </w:r>
        <w:r>
          <w:rPr>
            <w:noProof/>
            <w:webHidden/>
          </w:rPr>
        </w:r>
        <w:r>
          <w:rPr>
            <w:noProof/>
            <w:webHidden/>
          </w:rPr>
          <w:fldChar w:fldCharType="separate"/>
        </w:r>
        <w:r>
          <w:rPr>
            <w:noProof/>
            <w:webHidden/>
          </w:rPr>
          <w:t>29</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2" w:history="1">
        <w:r w:rsidRPr="00034A19">
          <w:rPr>
            <w:rStyle w:val="a9"/>
            <w:noProof/>
          </w:rPr>
          <w:t>6.14</w:t>
        </w:r>
        <w:r>
          <w:rPr>
            <w:rFonts w:asciiTheme="minorHAnsi" w:eastAsiaTheme="minorEastAsia" w:hAnsiTheme="minorHAnsi" w:cstheme="minorBidi"/>
            <w:b w:val="0"/>
            <w:smallCaps w:val="0"/>
            <w:noProof/>
            <w:sz w:val="21"/>
            <w:szCs w:val="22"/>
          </w:rPr>
          <w:tab/>
        </w:r>
        <w:r w:rsidRPr="00034A19">
          <w:rPr>
            <w:rStyle w:val="a9"/>
            <w:noProof/>
          </w:rPr>
          <w:t>SVCurve</w:t>
        </w:r>
        <w:r w:rsidRPr="00034A19">
          <w:rPr>
            <w:rStyle w:val="a9"/>
            <w:rFonts w:hint="eastAsia"/>
            <w:noProof/>
          </w:rPr>
          <w:t>类</w:t>
        </w:r>
        <w:r>
          <w:rPr>
            <w:noProof/>
            <w:webHidden/>
          </w:rPr>
          <w:tab/>
        </w:r>
        <w:r>
          <w:rPr>
            <w:noProof/>
            <w:webHidden/>
          </w:rPr>
          <w:fldChar w:fldCharType="begin"/>
        </w:r>
        <w:r>
          <w:rPr>
            <w:noProof/>
            <w:webHidden/>
          </w:rPr>
          <w:instrText xml:space="preserve"> PAGEREF _Toc474657882 \h </w:instrText>
        </w:r>
        <w:r>
          <w:rPr>
            <w:noProof/>
            <w:webHidden/>
          </w:rPr>
        </w:r>
        <w:r>
          <w:rPr>
            <w:noProof/>
            <w:webHidden/>
          </w:rPr>
          <w:fldChar w:fldCharType="separate"/>
        </w:r>
        <w:r>
          <w:rPr>
            <w:noProof/>
            <w:webHidden/>
          </w:rPr>
          <w:t>30</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3" w:history="1">
        <w:r w:rsidRPr="00034A19">
          <w:rPr>
            <w:rStyle w:val="a9"/>
            <w:noProof/>
          </w:rPr>
          <w:t>6.15</w:t>
        </w:r>
        <w:r>
          <w:rPr>
            <w:rFonts w:asciiTheme="minorHAnsi" w:eastAsiaTheme="minorEastAsia" w:hAnsiTheme="minorHAnsi" w:cstheme="minorBidi"/>
            <w:b w:val="0"/>
            <w:smallCaps w:val="0"/>
            <w:noProof/>
            <w:sz w:val="21"/>
            <w:szCs w:val="22"/>
          </w:rPr>
          <w:tab/>
        </w:r>
        <w:r w:rsidRPr="00034A19">
          <w:rPr>
            <w:rStyle w:val="a9"/>
            <w:noProof/>
          </w:rPr>
          <w:t>SVGifProperties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_Toc474657883 \h </w:instrText>
        </w:r>
        <w:r>
          <w:rPr>
            <w:noProof/>
            <w:webHidden/>
          </w:rPr>
        </w:r>
        <w:r>
          <w:rPr>
            <w:noProof/>
            <w:webHidden/>
          </w:rPr>
          <w:fldChar w:fldCharType="separate"/>
        </w:r>
        <w:r>
          <w:rPr>
            <w:noProof/>
            <w:webHidden/>
          </w:rPr>
          <w:t>30</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4" w:history="1">
        <w:r w:rsidRPr="00034A19">
          <w:rPr>
            <w:rStyle w:val="a9"/>
            <w:noProof/>
          </w:rPr>
          <w:t>6.16</w:t>
        </w:r>
        <w:r>
          <w:rPr>
            <w:rFonts w:asciiTheme="minorHAnsi" w:eastAsiaTheme="minorEastAsia" w:hAnsiTheme="minorHAnsi" w:cstheme="minorBidi"/>
            <w:b w:val="0"/>
            <w:smallCaps w:val="0"/>
            <w:noProof/>
            <w:sz w:val="21"/>
            <w:szCs w:val="22"/>
          </w:rPr>
          <w:tab/>
        </w:r>
        <w:r w:rsidRPr="00034A19">
          <w:rPr>
            <w:rStyle w:val="a9"/>
            <w:noProof/>
          </w:rPr>
          <w:t>SVGif</w:t>
        </w:r>
        <w:r w:rsidRPr="00034A19">
          <w:rPr>
            <w:rStyle w:val="a9"/>
            <w:rFonts w:hint="eastAsia"/>
            <w:noProof/>
          </w:rPr>
          <w:t>类</w:t>
        </w:r>
        <w:r>
          <w:rPr>
            <w:noProof/>
            <w:webHidden/>
          </w:rPr>
          <w:tab/>
        </w:r>
        <w:r>
          <w:rPr>
            <w:noProof/>
            <w:webHidden/>
          </w:rPr>
          <w:fldChar w:fldCharType="begin"/>
        </w:r>
        <w:r>
          <w:rPr>
            <w:noProof/>
            <w:webHidden/>
          </w:rPr>
          <w:instrText xml:space="preserve"> PAGEREF _Toc474657884 \h </w:instrText>
        </w:r>
        <w:r>
          <w:rPr>
            <w:noProof/>
            <w:webHidden/>
          </w:rPr>
        </w:r>
        <w:r>
          <w:rPr>
            <w:noProof/>
            <w:webHidden/>
          </w:rPr>
          <w:fldChar w:fldCharType="separate"/>
        </w:r>
        <w:r>
          <w:rPr>
            <w:noProof/>
            <w:webHidden/>
          </w:rPr>
          <w:t>31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5" w:history="1">
        <w:r w:rsidRPr="00034A19">
          <w:rPr>
            <w:rStyle w:val="a9"/>
            <w:noProof/>
          </w:rPr>
          <w:t>6.17</w:t>
        </w:r>
        <w:r>
          <w:rPr>
            <w:rFonts w:asciiTheme="minorHAnsi" w:eastAsiaTheme="minorEastAsia" w:hAnsiTheme="minorHAnsi" w:cstheme="minorBidi"/>
            <w:b w:val="0"/>
            <w:smallCaps w:val="0"/>
            <w:noProof/>
            <w:sz w:val="21"/>
            <w:szCs w:val="22"/>
          </w:rPr>
          <w:tab/>
        </w:r>
        <w:r w:rsidRPr="00034A19">
          <w:rPr>
            <w:rStyle w:val="a9"/>
            <w:noProof/>
          </w:rPr>
          <w:t>SVGifWindow</w:t>
        </w:r>
        <w:r w:rsidRPr="00034A19">
          <w:rPr>
            <w:rStyle w:val="a9"/>
            <w:rFonts w:hint="eastAsia"/>
            <w:noProof/>
          </w:rPr>
          <w:t>类</w:t>
        </w:r>
        <w:r>
          <w:rPr>
            <w:noProof/>
            <w:webHidden/>
          </w:rPr>
          <w:tab/>
        </w:r>
        <w:r>
          <w:rPr>
            <w:noProof/>
            <w:webHidden/>
          </w:rPr>
          <w:fldChar w:fldCharType="begin"/>
        </w:r>
        <w:r>
          <w:rPr>
            <w:noProof/>
            <w:webHidden/>
          </w:rPr>
          <w:instrText xml:space="preserve"> PAGEREF _Toc474657885 \h </w:instrText>
        </w:r>
        <w:r>
          <w:rPr>
            <w:noProof/>
            <w:webHidden/>
          </w:rPr>
        </w:r>
        <w:r>
          <w:rPr>
            <w:noProof/>
            <w:webHidden/>
          </w:rPr>
          <w:fldChar w:fldCharType="separate"/>
        </w:r>
        <w:r>
          <w:rPr>
            <w:noProof/>
            <w:webHidden/>
          </w:rPr>
          <w:t>31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6" w:history="1">
        <w:r w:rsidRPr="00034A19">
          <w:rPr>
            <w:rStyle w:val="a9"/>
            <w:noProof/>
          </w:rPr>
          <w:t>6.18</w:t>
        </w:r>
        <w:r>
          <w:rPr>
            <w:rFonts w:asciiTheme="minorHAnsi" w:eastAsiaTheme="minorEastAsia" w:hAnsiTheme="minorHAnsi" w:cstheme="minorBidi"/>
            <w:b w:val="0"/>
            <w:smallCaps w:val="0"/>
            <w:noProof/>
            <w:sz w:val="21"/>
            <w:szCs w:val="22"/>
          </w:rPr>
          <w:tab/>
        </w:r>
        <w:r w:rsidRPr="00034A19">
          <w:rPr>
            <w:rStyle w:val="a9"/>
            <w:noProof/>
          </w:rPr>
          <w:t>SVIconProperties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_Toc474657886 \h </w:instrText>
        </w:r>
        <w:r>
          <w:rPr>
            <w:noProof/>
            <w:webHidden/>
          </w:rPr>
        </w:r>
        <w:r>
          <w:rPr>
            <w:noProof/>
            <w:webHidden/>
          </w:rPr>
          <w:fldChar w:fldCharType="separate"/>
        </w:r>
        <w:r>
          <w:rPr>
            <w:noProof/>
            <w:webHidden/>
          </w:rPr>
          <w:t>31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7" w:history="1">
        <w:r w:rsidRPr="00034A19">
          <w:rPr>
            <w:rStyle w:val="a9"/>
            <w:noProof/>
          </w:rPr>
          <w:t>6.19</w:t>
        </w:r>
        <w:r>
          <w:rPr>
            <w:rFonts w:asciiTheme="minorHAnsi" w:eastAsiaTheme="minorEastAsia" w:hAnsiTheme="minorHAnsi" w:cstheme="minorBidi"/>
            <w:b w:val="0"/>
            <w:smallCaps w:val="0"/>
            <w:noProof/>
            <w:sz w:val="21"/>
            <w:szCs w:val="22"/>
          </w:rPr>
          <w:tab/>
        </w:r>
        <w:r w:rsidRPr="00034A19">
          <w:rPr>
            <w:rStyle w:val="a9"/>
            <w:noProof/>
          </w:rPr>
          <w:t>SVIcon</w:t>
        </w:r>
        <w:r w:rsidRPr="00034A19">
          <w:rPr>
            <w:rStyle w:val="a9"/>
            <w:rFonts w:hint="eastAsia"/>
            <w:noProof/>
          </w:rPr>
          <w:t>类</w:t>
        </w:r>
        <w:r>
          <w:rPr>
            <w:noProof/>
            <w:webHidden/>
          </w:rPr>
          <w:tab/>
        </w:r>
        <w:r>
          <w:rPr>
            <w:noProof/>
            <w:webHidden/>
          </w:rPr>
          <w:fldChar w:fldCharType="begin"/>
        </w:r>
        <w:r>
          <w:rPr>
            <w:noProof/>
            <w:webHidden/>
          </w:rPr>
          <w:instrText xml:space="preserve"> PAGEREF _Toc474657887 \h </w:instrText>
        </w:r>
        <w:r>
          <w:rPr>
            <w:noProof/>
            <w:webHidden/>
          </w:rPr>
        </w:r>
        <w:r>
          <w:rPr>
            <w:noProof/>
            <w:webHidden/>
          </w:rPr>
          <w:fldChar w:fldCharType="separate"/>
        </w:r>
        <w:r>
          <w:rPr>
            <w:noProof/>
            <w:webHidden/>
          </w:rPr>
          <w:t>31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8" w:history="1">
        <w:r w:rsidRPr="00034A19">
          <w:rPr>
            <w:rStyle w:val="a9"/>
            <w:noProof/>
          </w:rPr>
          <w:t>6.20</w:t>
        </w:r>
        <w:r>
          <w:rPr>
            <w:rFonts w:asciiTheme="minorHAnsi" w:eastAsiaTheme="minorEastAsia" w:hAnsiTheme="minorHAnsi" w:cstheme="minorBidi"/>
            <w:b w:val="0"/>
            <w:smallCaps w:val="0"/>
            <w:noProof/>
            <w:sz w:val="21"/>
            <w:szCs w:val="22"/>
          </w:rPr>
          <w:tab/>
        </w:r>
        <w:r w:rsidRPr="00034A19">
          <w:rPr>
            <w:rStyle w:val="a9"/>
            <w:noProof/>
          </w:rPr>
          <w:t>SVLabelProperties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_Toc474657888 \h </w:instrText>
        </w:r>
        <w:r>
          <w:rPr>
            <w:noProof/>
            <w:webHidden/>
          </w:rPr>
        </w:r>
        <w:r>
          <w:rPr>
            <w:noProof/>
            <w:webHidden/>
          </w:rPr>
          <w:fldChar w:fldCharType="separate"/>
        </w:r>
        <w:r>
          <w:rPr>
            <w:noProof/>
            <w:webHidden/>
          </w:rPr>
          <w:t>31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89" w:history="1">
        <w:r w:rsidRPr="00034A19">
          <w:rPr>
            <w:rStyle w:val="a9"/>
            <w:noProof/>
          </w:rPr>
          <w:t>6.21</w:t>
        </w:r>
        <w:r>
          <w:rPr>
            <w:rFonts w:asciiTheme="minorHAnsi" w:eastAsiaTheme="minorEastAsia" w:hAnsiTheme="minorHAnsi" w:cstheme="minorBidi"/>
            <w:b w:val="0"/>
            <w:smallCaps w:val="0"/>
            <w:noProof/>
            <w:sz w:val="21"/>
            <w:szCs w:val="22"/>
          </w:rPr>
          <w:tab/>
        </w:r>
        <w:r w:rsidRPr="00034A19">
          <w:rPr>
            <w:rStyle w:val="a9"/>
            <w:noProof/>
          </w:rPr>
          <w:t>SVLabel</w:t>
        </w:r>
        <w:r w:rsidRPr="00034A19">
          <w:rPr>
            <w:rStyle w:val="a9"/>
            <w:rFonts w:hint="eastAsia"/>
            <w:noProof/>
          </w:rPr>
          <w:t>类</w:t>
        </w:r>
        <w:r>
          <w:rPr>
            <w:noProof/>
            <w:webHidden/>
          </w:rPr>
          <w:tab/>
        </w:r>
        <w:r>
          <w:rPr>
            <w:noProof/>
            <w:webHidden/>
          </w:rPr>
          <w:fldChar w:fldCharType="begin"/>
        </w:r>
        <w:r>
          <w:rPr>
            <w:noProof/>
            <w:webHidden/>
          </w:rPr>
          <w:instrText xml:space="preserve"> PAGEREF _Toc474657889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0" w:history="1">
        <w:r w:rsidRPr="00034A19">
          <w:rPr>
            <w:rStyle w:val="a9"/>
            <w:noProof/>
          </w:rPr>
          <w:t>6.22</w:t>
        </w:r>
        <w:r>
          <w:rPr>
            <w:rFonts w:asciiTheme="minorHAnsi" w:eastAsiaTheme="minorEastAsia" w:hAnsiTheme="minorHAnsi" w:cstheme="minorBidi"/>
            <w:b w:val="0"/>
            <w:smallCaps w:val="0"/>
            <w:noProof/>
            <w:sz w:val="21"/>
            <w:szCs w:val="22"/>
          </w:rPr>
          <w:tab/>
        </w:r>
        <w:r w:rsidRPr="00034A19">
          <w:rPr>
            <w:rStyle w:val="a9"/>
            <w:noProof/>
          </w:rPr>
          <w:t>SVLineProperties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_Toc474657890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1" w:history="1">
        <w:r w:rsidRPr="00034A19">
          <w:rPr>
            <w:rStyle w:val="a9"/>
            <w:noProof/>
          </w:rPr>
          <w:t>6.23</w:t>
        </w:r>
        <w:r>
          <w:rPr>
            <w:rFonts w:asciiTheme="minorHAnsi" w:eastAsiaTheme="minorEastAsia" w:hAnsiTheme="minorHAnsi" w:cstheme="minorBidi"/>
            <w:b w:val="0"/>
            <w:smallCaps w:val="0"/>
            <w:noProof/>
            <w:sz w:val="21"/>
            <w:szCs w:val="22"/>
          </w:rPr>
          <w:tab/>
        </w:r>
        <w:r w:rsidRPr="00034A19">
          <w:rPr>
            <w:rStyle w:val="a9"/>
            <w:noProof/>
          </w:rPr>
          <w:t>SVLine</w:t>
        </w:r>
        <w:r w:rsidRPr="00034A19">
          <w:rPr>
            <w:rStyle w:val="a9"/>
            <w:rFonts w:hint="eastAsia"/>
            <w:noProof/>
          </w:rPr>
          <w:t>类</w:t>
        </w:r>
        <w:r>
          <w:rPr>
            <w:noProof/>
            <w:webHidden/>
          </w:rPr>
          <w:tab/>
        </w:r>
        <w:r>
          <w:rPr>
            <w:noProof/>
            <w:webHidden/>
          </w:rPr>
          <w:fldChar w:fldCharType="begin"/>
        </w:r>
        <w:r>
          <w:rPr>
            <w:noProof/>
            <w:webHidden/>
          </w:rPr>
          <w:instrText xml:space="preserve"> PAGEREF _Toc474657891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2" w:history="1">
        <w:r w:rsidRPr="00034A19">
          <w:rPr>
            <w:rStyle w:val="a9"/>
            <w:noProof/>
          </w:rPr>
          <w:t>6.24</w:t>
        </w:r>
        <w:r>
          <w:rPr>
            <w:rFonts w:asciiTheme="minorHAnsi" w:eastAsiaTheme="minorEastAsia" w:hAnsiTheme="minorHAnsi" w:cstheme="minorBidi"/>
            <w:b w:val="0"/>
            <w:smallCaps w:val="0"/>
            <w:noProof/>
            <w:sz w:val="21"/>
            <w:szCs w:val="22"/>
          </w:rPr>
          <w:tab/>
        </w:r>
        <w:r w:rsidRPr="00034A19">
          <w:rPr>
            <w:rStyle w:val="a9"/>
            <w:noProof/>
          </w:rPr>
          <w:t>SVHeartbeatProperties</w:t>
        </w:r>
        <w:r w:rsidRPr="00034A19">
          <w:rPr>
            <w:rStyle w:val="a9"/>
            <w:rFonts w:hint="eastAsia"/>
            <w:noProof/>
          </w:rPr>
          <w:t>类</w:t>
        </w:r>
        <w:r>
          <w:rPr>
            <w:noProof/>
            <w:webHidden/>
          </w:rPr>
          <w:tab/>
        </w:r>
        <w:r>
          <w:rPr>
            <w:noProof/>
            <w:webHidden/>
          </w:rPr>
          <w:fldChar w:fldCharType="begin"/>
        </w:r>
        <w:r>
          <w:rPr>
            <w:noProof/>
            <w:webHidden/>
          </w:rPr>
          <w:instrText xml:space="preserve"> PAGEREF _Toc474657892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3" w:history="1">
        <w:r w:rsidRPr="00034A19">
          <w:rPr>
            <w:rStyle w:val="a9"/>
            <w:noProof/>
          </w:rPr>
          <w:t>6.25</w:t>
        </w:r>
        <w:r>
          <w:rPr>
            <w:rFonts w:asciiTheme="minorHAnsi" w:eastAsiaTheme="minorEastAsia" w:hAnsiTheme="minorHAnsi" w:cstheme="minorBidi"/>
            <w:b w:val="0"/>
            <w:smallCaps w:val="0"/>
            <w:noProof/>
            <w:sz w:val="21"/>
            <w:szCs w:val="22"/>
          </w:rPr>
          <w:tab/>
        </w:r>
        <w:r w:rsidRPr="00034A19">
          <w:rPr>
            <w:rStyle w:val="a9"/>
            <w:noProof/>
          </w:rPr>
          <w:t>SVHeartbeat</w:t>
        </w:r>
        <w:r w:rsidRPr="00034A19">
          <w:rPr>
            <w:rStyle w:val="a9"/>
            <w:rFonts w:hint="eastAsia"/>
            <w:noProof/>
          </w:rPr>
          <w:t>类</w:t>
        </w:r>
        <w:r>
          <w:rPr>
            <w:noProof/>
            <w:webHidden/>
          </w:rPr>
          <w:tab/>
        </w:r>
        <w:r>
          <w:rPr>
            <w:noProof/>
            <w:webHidden/>
          </w:rPr>
          <w:fldChar w:fldCharType="begin"/>
        </w:r>
        <w:r>
          <w:rPr>
            <w:noProof/>
            <w:webHidden/>
          </w:rPr>
          <w:instrText xml:space="preserve"> PAGEREF _Toc474657893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4" w:history="1">
        <w:r w:rsidRPr="00034A19">
          <w:rPr>
            <w:rStyle w:val="a9"/>
            <w:noProof/>
          </w:rPr>
          <w:t>6.26</w:t>
        </w:r>
        <w:r>
          <w:rPr>
            <w:rFonts w:asciiTheme="minorHAnsi" w:eastAsiaTheme="minorEastAsia" w:hAnsiTheme="minorHAnsi" w:cstheme="minorBidi"/>
            <w:b w:val="0"/>
            <w:smallCaps w:val="0"/>
            <w:noProof/>
            <w:sz w:val="21"/>
            <w:szCs w:val="22"/>
          </w:rPr>
          <w:tab/>
        </w:r>
        <w:r w:rsidRPr="00034A19">
          <w:rPr>
            <w:rStyle w:val="a9"/>
            <w:noProof/>
          </w:rPr>
          <w:t>SVWPFAlignDialog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_Toc474657894 \h </w:instrText>
        </w:r>
        <w:r>
          <w:rPr>
            <w:noProof/>
            <w:webHidden/>
          </w:rPr>
        </w:r>
        <w:r>
          <w:rPr>
            <w:noProof/>
            <w:webHidden/>
          </w:rPr>
          <w:fldChar w:fldCharType="separate"/>
        </w:r>
        <w:r>
          <w:rPr>
            <w:noProof/>
            <w:webHidden/>
          </w:rPr>
          <w:t>32</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5" w:history="1">
        <w:r w:rsidRPr="00034A19">
          <w:rPr>
            <w:rStyle w:val="a9"/>
            <w:noProof/>
          </w:rPr>
          <w:t>6.27</w:t>
        </w:r>
        <w:r>
          <w:rPr>
            <w:rFonts w:asciiTheme="minorHAnsi" w:eastAsiaTheme="minorEastAsia" w:hAnsiTheme="minorHAnsi" w:cstheme="minorBidi"/>
            <w:b w:val="0"/>
            <w:smallCaps w:val="0"/>
            <w:noProof/>
            <w:sz w:val="21"/>
            <w:szCs w:val="22"/>
          </w:rPr>
          <w:tab/>
        </w:r>
        <w:r w:rsidRPr="00034A19">
          <w:rPr>
            <w:rStyle w:val="a9"/>
            <w:noProof/>
          </w:rPr>
          <w:t>SVWPFBtnMemoEdit</w:t>
        </w:r>
        <w:r w:rsidRPr="00034A19">
          <w:rPr>
            <w:rStyle w:val="a9"/>
            <w:rFonts w:hint="eastAsia"/>
            <w:noProof/>
          </w:rPr>
          <w:t>类</w:t>
        </w:r>
        <w:r>
          <w:rPr>
            <w:noProof/>
            <w:webHidden/>
          </w:rPr>
          <w:tab/>
        </w:r>
        <w:r>
          <w:rPr>
            <w:noProof/>
            <w:webHidden/>
          </w:rPr>
          <w:fldChar w:fldCharType="begin"/>
        </w:r>
        <w:r>
          <w:rPr>
            <w:noProof/>
            <w:webHidden/>
          </w:rPr>
          <w:instrText xml:space="preserve"> PAGEREF _Toc474657895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6" w:history="1">
        <w:r w:rsidRPr="00034A19">
          <w:rPr>
            <w:rStyle w:val="a9"/>
            <w:noProof/>
          </w:rPr>
          <w:t>6.28</w:t>
        </w:r>
        <w:r>
          <w:rPr>
            <w:rFonts w:asciiTheme="minorHAnsi" w:eastAsiaTheme="minorEastAsia" w:hAnsiTheme="minorHAnsi" w:cstheme="minorBidi"/>
            <w:b w:val="0"/>
            <w:smallCaps w:val="0"/>
            <w:noProof/>
            <w:sz w:val="21"/>
            <w:szCs w:val="22"/>
          </w:rPr>
          <w:tab/>
        </w:r>
        <w:r w:rsidRPr="00034A19">
          <w:rPr>
            <w:rStyle w:val="a9"/>
            <w:noProof/>
          </w:rPr>
          <w:t>SVWPFBtnTextEdit</w:t>
        </w:r>
        <w:r w:rsidRPr="00034A19">
          <w:rPr>
            <w:rStyle w:val="a9"/>
            <w:rFonts w:hint="eastAsia"/>
            <w:noProof/>
          </w:rPr>
          <w:t>类</w:t>
        </w:r>
        <w:r>
          <w:rPr>
            <w:noProof/>
            <w:webHidden/>
          </w:rPr>
          <w:tab/>
        </w:r>
        <w:r>
          <w:rPr>
            <w:noProof/>
            <w:webHidden/>
          </w:rPr>
          <w:fldChar w:fldCharType="begin"/>
        </w:r>
        <w:r>
          <w:rPr>
            <w:noProof/>
            <w:webHidden/>
          </w:rPr>
          <w:instrText xml:space="preserve"> PAGEREF _Toc474657896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7" w:history="1">
        <w:r w:rsidRPr="00034A19">
          <w:rPr>
            <w:rStyle w:val="a9"/>
            <w:noProof/>
          </w:rPr>
          <w:t>6.29</w:t>
        </w:r>
        <w:r>
          <w:rPr>
            <w:rFonts w:asciiTheme="minorHAnsi" w:eastAsiaTheme="minorEastAsia" w:hAnsiTheme="minorHAnsi" w:cstheme="minorBidi"/>
            <w:b w:val="0"/>
            <w:smallCaps w:val="0"/>
            <w:noProof/>
            <w:sz w:val="21"/>
            <w:szCs w:val="22"/>
          </w:rPr>
          <w:tab/>
        </w:r>
        <w:r w:rsidRPr="00034A19">
          <w:rPr>
            <w:rStyle w:val="a9"/>
            <w:noProof/>
          </w:rPr>
          <w:t>SVWPFFontDialog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_Toc474657897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8" w:history="1">
        <w:r w:rsidRPr="00034A19">
          <w:rPr>
            <w:rStyle w:val="a9"/>
            <w:noProof/>
          </w:rPr>
          <w:t>6.30</w:t>
        </w:r>
        <w:r>
          <w:rPr>
            <w:rFonts w:asciiTheme="minorHAnsi" w:eastAsiaTheme="minorEastAsia" w:hAnsiTheme="minorHAnsi" w:cstheme="minorBidi"/>
            <w:b w:val="0"/>
            <w:smallCaps w:val="0"/>
            <w:noProof/>
            <w:sz w:val="21"/>
            <w:szCs w:val="22"/>
          </w:rPr>
          <w:tab/>
        </w:r>
        <w:r w:rsidRPr="00034A19">
          <w:rPr>
            <w:rStyle w:val="a9"/>
            <w:noProof/>
          </w:rPr>
          <w:t>SVWPFHeartPic</w:t>
        </w:r>
        <w:r w:rsidRPr="00034A19">
          <w:rPr>
            <w:rStyle w:val="a9"/>
            <w:rFonts w:hint="eastAsia"/>
            <w:noProof/>
          </w:rPr>
          <w:t>类</w:t>
        </w:r>
        <w:r>
          <w:rPr>
            <w:noProof/>
            <w:webHidden/>
          </w:rPr>
          <w:tab/>
        </w:r>
        <w:r>
          <w:rPr>
            <w:noProof/>
            <w:webHidden/>
          </w:rPr>
          <w:fldChar w:fldCharType="begin"/>
        </w:r>
        <w:r>
          <w:rPr>
            <w:noProof/>
            <w:webHidden/>
          </w:rPr>
          <w:instrText xml:space="preserve"> PAGEREF _Toc474657898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899" w:history="1">
        <w:r w:rsidRPr="00034A19">
          <w:rPr>
            <w:rStyle w:val="a9"/>
            <w:noProof/>
          </w:rPr>
          <w:t>6.31</w:t>
        </w:r>
        <w:r>
          <w:rPr>
            <w:rFonts w:asciiTheme="minorHAnsi" w:eastAsiaTheme="minorEastAsia" w:hAnsiTheme="minorHAnsi" w:cstheme="minorBidi"/>
            <w:b w:val="0"/>
            <w:smallCaps w:val="0"/>
            <w:noProof/>
            <w:sz w:val="21"/>
            <w:szCs w:val="22"/>
          </w:rPr>
          <w:tab/>
        </w:r>
        <w:r w:rsidRPr="00034A19">
          <w:rPr>
            <w:rStyle w:val="a9"/>
            <w:noProof/>
          </w:rPr>
          <w:t>SVWPfIconPic</w:t>
        </w:r>
        <w:r w:rsidRPr="00034A19">
          <w:rPr>
            <w:rStyle w:val="a9"/>
            <w:rFonts w:hint="eastAsia"/>
            <w:noProof/>
          </w:rPr>
          <w:t>类</w:t>
        </w:r>
        <w:r>
          <w:rPr>
            <w:noProof/>
            <w:webHidden/>
          </w:rPr>
          <w:tab/>
        </w:r>
        <w:r>
          <w:rPr>
            <w:noProof/>
            <w:webHidden/>
          </w:rPr>
          <w:fldChar w:fldCharType="begin"/>
        </w:r>
        <w:r>
          <w:rPr>
            <w:noProof/>
            <w:webHidden/>
          </w:rPr>
          <w:instrText xml:space="preserve"> PAGEREF _Toc474657899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00" w:history="1">
        <w:r w:rsidRPr="00034A19">
          <w:rPr>
            <w:rStyle w:val="a9"/>
            <w:noProof/>
          </w:rPr>
          <w:t>6.32</w:t>
        </w:r>
        <w:r>
          <w:rPr>
            <w:rFonts w:asciiTheme="minorHAnsi" w:eastAsiaTheme="minorEastAsia" w:hAnsiTheme="minorHAnsi" w:cstheme="minorBidi"/>
            <w:b w:val="0"/>
            <w:smallCaps w:val="0"/>
            <w:noProof/>
            <w:sz w:val="21"/>
            <w:szCs w:val="22"/>
          </w:rPr>
          <w:tab/>
        </w:r>
        <w:r w:rsidRPr="00034A19">
          <w:rPr>
            <w:rStyle w:val="a9"/>
            <w:noProof/>
          </w:rPr>
          <w:t>SVWPFVariableDialog</w:t>
        </w:r>
        <w:r w:rsidRPr="00034A19">
          <w:rPr>
            <w:rStyle w:val="a9"/>
            <w:rFonts w:hint="eastAsia"/>
            <w:noProof/>
          </w:rPr>
          <w:t>类</w:t>
        </w:r>
        <w:r>
          <w:rPr>
            <w:noProof/>
            <w:webHidden/>
          </w:rPr>
          <w:tab/>
        </w:r>
        <w:r>
          <w:rPr>
            <w:noProof/>
            <w:webHidden/>
          </w:rPr>
          <w:fldChar w:fldCharType="begin"/>
        </w:r>
        <w:r>
          <w:rPr>
            <w:noProof/>
            <w:webHidden/>
          </w:rPr>
          <w:instrText xml:space="preserve"> PAGEREF _Toc474657900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01" w:history="1">
        <w:r w:rsidRPr="00034A19">
          <w:rPr>
            <w:rStyle w:val="a9"/>
            <w:noProof/>
          </w:rPr>
          <w:t>6.33</w:t>
        </w:r>
        <w:r>
          <w:rPr>
            <w:rFonts w:asciiTheme="minorHAnsi" w:eastAsiaTheme="minorEastAsia" w:hAnsiTheme="minorHAnsi" w:cstheme="minorBidi"/>
            <w:b w:val="0"/>
            <w:smallCaps w:val="0"/>
            <w:noProof/>
            <w:sz w:val="21"/>
            <w:szCs w:val="22"/>
          </w:rPr>
          <w:tab/>
        </w:r>
        <w:r w:rsidRPr="00034A19">
          <w:rPr>
            <w:rStyle w:val="a9"/>
            <w:noProof/>
          </w:rPr>
          <w:t>WPFWidgetBackGround</w:t>
        </w:r>
        <w:r w:rsidRPr="00034A19">
          <w:rPr>
            <w:rStyle w:val="a9"/>
            <w:rFonts w:hint="eastAsia"/>
            <w:noProof/>
          </w:rPr>
          <w:t>类</w:t>
        </w:r>
        <w:r>
          <w:rPr>
            <w:noProof/>
            <w:webHidden/>
          </w:rPr>
          <w:tab/>
        </w:r>
        <w:r>
          <w:rPr>
            <w:noProof/>
            <w:webHidden/>
          </w:rPr>
          <w:fldChar w:fldCharType="begin"/>
        </w:r>
        <w:r>
          <w:rPr>
            <w:noProof/>
            <w:webHidden/>
          </w:rPr>
          <w:instrText xml:space="preserve"> PAGEREF _Toc474657901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902" w:history="1">
        <w:r w:rsidRPr="00034A19">
          <w:rPr>
            <w:rStyle w:val="a9"/>
            <w:noProof/>
          </w:rPr>
          <w:t>7</w:t>
        </w:r>
        <w:r>
          <w:rPr>
            <w:rFonts w:asciiTheme="minorHAnsi" w:eastAsiaTheme="minorEastAsia" w:hAnsiTheme="minorHAnsi" w:cstheme="minorBidi"/>
            <w:b w:val="0"/>
            <w:bCs w:val="0"/>
            <w:caps w:val="0"/>
            <w:noProof/>
            <w:sz w:val="21"/>
            <w:szCs w:val="22"/>
          </w:rPr>
          <w:tab/>
        </w:r>
        <w:r w:rsidRPr="00034A19">
          <w:rPr>
            <w:rStyle w:val="a9"/>
            <w:rFonts w:hint="eastAsia"/>
            <w:noProof/>
          </w:rPr>
          <w:t>全局数据结构设计</w:t>
        </w:r>
        <w:r>
          <w:rPr>
            <w:noProof/>
            <w:webHidden/>
          </w:rPr>
          <w:tab/>
        </w:r>
        <w:r>
          <w:rPr>
            <w:noProof/>
            <w:webHidden/>
          </w:rPr>
          <w:fldChar w:fldCharType="begin"/>
        </w:r>
        <w:r>
          <w:rPr>
            <w:noProof/>
            <w:webHidden/>
          </w:rPr>
          <w:instrText xml:space="preserve"> PAGEREF _Toc474657902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03" w:history="1">
        <w:r w:rsidRPr="00034A19">
          <w:rPr>
            <w:rStyle w:val="a9"/>
            <w:noProof/>
          </w:rPr>
          <w:t>7.1</w:t>
        </w:r>
        <w:r>
          <w:rPr>
            <w:rFonts w:asciiTheme="minorHAnsi" w:eastAsiaTheme="minorEastAsia" w:hAnsiTheme="minorHAnsi" w:cstheme="minorBidi"/>
            <w:b w:val="0"/>
            <w:smallCaps w:val="0"/>
            <w:noProof/>
            <w:sz w:val="21"/>
            <w:szCs w:val="22"/>
          </w:rPr>
          <w:tab/>
        </w:r>
        <w:r w:rsidRPr="00034A19">
          <w:rPr>
            <w:rStyle w:val="a9"/>
            <w:rFonts w:hint="eastAsia"/>
            <w:noProof/>
          </w:rPr>
          <w:t>数据结构定义</w:t>
        </w:r>
        <w:r>
          <w:rPr>
            <w:noProof/>
            <w:webHidden/>
          </w:rPr>
          <w:tab/>
        </w:r>
        <w:r>
          <w:rPr>
            <w:noProof/>
            <w:webHidden/>
          </w:rPr>
          <w:fldChar w:fldCharType="begin"/>
        </w:r>
        <w:r>
          <w:rPr>
            <w:noProof/>
            <w:webHidden/>
          </w:rPr>
          <w:instrText xml:space="preserve"> PAGEREF _Toc474657903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4" w:history="1">
        <w:r w:rsidRPr="00034A19">
          <w:rPr>
            <w:rStyle w:val="a9"/>
            <w:noProof/>
          </w:rPr>
          <w:t>7.1.1</w:t>
        </w:r>
        <w:r>
          <w:rPr>
            <w:rFonts w:asciiTheme="minorHAnsi" w:eastAsiaTheme="minorEastAsia" w:hAnsiTheme="minorHAnsi" w:cstheme="minorBidi"/>
            <w:b w:val="0"/>
            <w:iCs w:val="0"/>
            <w:noProof/>
            <w:sz w:val="21"/>
            <w:szCs w:val="22"/>
          </w:rPr>
          <w:tab/>
        </w:r>
        <w:r w:rsidRPr="00034A19">
          <w:rPr>
            <w:rStyle w:val="a9"/>
            <w:rFonts w:hint="eastAsia"/>
            <w:noProof/>
          </w:rPr>
          <w:t>公共数据结构</w:t>
        </w:r>
        <w:r>
          <w:rPr>
            <w:noProof/>
            <w:webHidden/>
          </w:rPr>
          <w:tab/>
        </w:r>
        <w:r>
          <w:rPr>
            <w:noProof/>
            <w:webHidden/>
          </w:rPr>
          <w:fldChar w:fldCharType="begin"/>
        </w:r>
        <w:r>
          <w:rPr>
            <w:noProof/>
            <w:webHidden/>
          </w:rPr>
          <w:instrText xml:space="preserve"> PAGEREF _Toc474657904 \h </w:instrText>
        </w:r>
        <w:r>
          <w:rPr>
            <w:noProof/>
            <w:webHidden/>
          </w:rPr>
        </w:r>
        <w:r>
          <w:rPr>
            <w:noProof/>
            <w:webHidden/>
          </w:rPr>
          <w:fldChar w:fldCharType="separate"/>
        </w:r>
        <w:r>
          <w:rPr>
            <w:noProof/>
            <w:webHidden/>
          </w:rPr>
          <w:t>33</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5" w:history="1">
        <w:r w:rsidRPr="00034A19">
          <w:rPr>
            <w:rStyle w:val="a9"/>
            <w:noProof/>
          </w:rPr>
          <w:t>7.1.2</w:t>
        </w:r>
        <w:r>
          <w:rPr>
            <w:rFonts w:asciiTheme="minorHAnsi" w:eastAsiaTheme="minorEastAsia" w:hAnsiTheme="minorHAnsi" w:cstheme="minorBidi"/>
            <w:b w:val="0"/>
            <w:iCs w:val="0"/>
            <w:noProof/>
            <w:sz w:val="21"/>
            <w:szCs w:val="22"/>
          </w:rPr>
          <w:tab/>
        </w:r>
        <w:r w:rsidRPr="00034A19">
          <w:rPr>
            <w:rStyle w:val="a9"/>
            <w:rFonts w:hint="eastAsia"/>
            <w:noProof/>
          </w:rPr>
          <w:t>矩形区域数据结构</w:t>
        </w:r>
        <w:r>
          <w:rPr>
            <w:noProof/>
            <w:webHidden/>
          </w:rPr>
          <w:tab/>
        </w:r>
        <w:r>
          <w:rPr>
            <w:noProof/>
            <w:webHidden/>
          </w:rPr>
          <w:fldChar w:fldCharType="begin"/>
        </w:r>
        <w:r>
          <w:rPr>
            <w:noProof/>
            <w:webHidden/>
          </w:rPr>
          <w:instrText xml:space="preserve"> PAGEREF _Toc474657905 \h </w:instrText>
        </w:r>
        <w:r>
          <w:rPr>
            <w:noProof/>
            <w:webHidden/>
          </w:rPr>
        </w:r>
        <w:r>
          <w:rPr>
            <w:noProof/>
            <w:webHidden/>
          </w:rPr>
          <w:fldChar w:fldCharType="separate"/>
        </w:r>
        <w:r>
          <w:rPr>
            <w:noProof/>
            <w:webHidden/>
          </w:rPr>
          <w:t>34</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6" w:history="1">
        <w:r w:rsidRPr="00034A19">
          <w:rPr>
            <w:rStyle w:val="a9"/>
            <w:noProof/>
          </w:rPr>
          <w:t>7.1.3</w:t>
        </w:r>
        <w:r>
          <w:rPr>
            <w:rFonts w:asciiTheme="minorHAnsi" w:eastAsiaTheme="minorEastAsia" w:hAnsiTheme="minorHAnsi" w:cstheme="minorBidi"/>
            <w:b w:val="0"/>
            <w:iCs w:val="0"/>
            <w:noProof/>
            <w:sz w:val="21"/>
            <w:szCs w:val="22"/>
          </w:rPr>
          <w:tab/>
        </w:r>
        <w:r w:rsidRPr="00034A19">
          <w:rPr>
            <w:rStyle w:val="a9"/>
            <w:rFonts w:hint="eastAsia"/>
            <w:noProof/>
          </w:rPr>
          <w:t>线数据结构</w:t>
        </w:r>
        <w:r>
          <w:rPr>
            <w:noProof/>
            <w:webHidden/>
          </w:rPr>
          <w:tab/>
        </w:r>
        <w:r>
          <w:rPr>
            <w:noProof/>
            <w:webHidden/>
          </w:rPr>
          <w:fldChar w:fldCharType="begin"/>
        </w:r>
        <w:r>
          <w:rPr>
            <w:noProof/>
            <w:webHidden/>
          </w:rPr>
          <w:instrText xml:space="preserve"> PAGEREF _Toc474657906 \h </w:instrText>
        </w:r>
        <w:r>
          <w:rPr>
            <w:noProof/>
            <w:webHidden/>
          </w:rPr>
        </w:r>
        <w:r>
          <w:rPr>
            <w:noProof/>
            <w:webHidden/>
          </w:rPr>
          <w:fldChar w:fldCharType="separate"/>
        </w:r>
        <w:r>
          <w:rPr>
            <w:noProof/>
            <w:webHidden/>
          </w:rPr>
          <w:t>34</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7" w:history="1">
        <w:r w:rsidRPr="00034A19">
          <w:rPr>
            <w:rStyle w:val="a9"/>
            <w:noProof/>
          </w:rPr>
          <w:t>7.1.4</w:t>
        </w:r>
        <w:r>
          <w:rPr>
            <w:rFonts w:asciiTheme="minorHAnsi" w:eastAsiaTheme="minorEastAsia" w:hAnsiTheme="minorHAnsi" w:cstheme="minorBidi"/>
            <w:b w:val="0"/>
            <w:iCs w:val="0"/>
            <w:noProof/>
            <w:sz w:val="21"/>
            <w:szCs w:val="22"/>
          </w:rPr>
          <w:tab/>
        </w:r>
        <w:r w:rsidRPr="00034A19">
          <w:rPr>
            <w:rStyle w:val="a9"/>
            <w:rFonts w:hint="eastAsia"/>
            <w:noProof/>
          </w:rPr>
          <w:t>静态文本数据结构</w:t>
        </w:r>
        <w:r>
          <w:rPr>
            <w:noProof/>
            <w:webHidden/>
          </w:rPr>
          <w:tab/>
        </w:r>
        <w:r>
          <w:rPr>
            <w:noProof/>
            <w:webHidden/>
          </w:rPr>
          <w:fldChar w:fldCharType="begin"/>
        </w:r>
        <w:r>
          <w:rPr>
            <w:noProof/>
            <w:webHidden/>
          </w:rPr>
          <w:instrText xml:space="preserve"> PAGEREF _Toc474657907 \h </w:instrText>
        </w:r>
        <w:r>
          <w:rPr>
            <w:noProof/>
            <w:webHidden/>
          </w:rPr>
        </w:r>
        <w:r>
          <w:rPr>
            <w:noProof/>
            <w:webHidden/>
          </w:rPr>
          <w:fldChar w:fldCharType="separate"/>
        </w:r>
        <w:r>
          <w:rPr>
            <w:noProof/>
            <w:webHidden/>
          </w:rPr>
          <w:t>35</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8" w:history="1">
        <w:r w:rsidRPr="00034A19">
          <w:rPr>
            <w:rStyle w:val="a9"/>
            <w:noProof/>
          </w:rPr>
          <w:t>7.1.5</w:t>
        </w:r>
        <w:r>
          <w:rPr>
            <w:rFonts w:asciiTheme="minorHAnsi" w:eastAsiaTheme="minorEastAsia" w:hAnsiTheme="minorHAnsi" w:cstheme="minorBidi"/>
            <w:b w:val="0"/>
            <w:iCs w:val="0"/>
            <w:noProof/>
            <w:sz w:val="21"/>
            <w:szCs w:val="22"/>
          </w:rPr>
          <w:tab/>
        </w:r>
        <w:r w:rsidRPr="00034A19">
          <w:rPr>
            <w:rStyle w:val="a9"/>
            <w:rFonts w:hint="eastAsia"/>
            <w:noProof/>
          </w:rPr>
          <w:t>按钮数据结构</w:t>
        </w:r>
        <w:r>
          <w:rPr>
            <w:noProof/>
            <w:webHidden/>
          </w:rPr>
          <w:tab/>
        </w:r>
        <w:r>
          <w:rPr>
            <w:noProof/>
            <w:webHidden/>
          </w:rPr>
          <w:fldChar w:fldCharType="begin"/>
        </w:r>
        <w:r>
          <w:rPr>
            <w:noProof/>
            <w:webHidden/>
          </w:rPr>
          <w:instrText xml:space="preserve"> PAGEREF _Toc474657908 \h </w:instrText>
        </w:r>
        <w:r>
          <w:rPr>
            <w:noProof/>
            <w:webHidden/>
          </w:rPr>
        </w:r>
        <w:r>
          <w:rPr>
            <w:noProof/>
            <w:webHidden/>
          </w:rPr>
          <w:fldChar w:fldCharType="separate"/>
        </w:r>
        <w:r>
          <w:rPr>
            <w:noProof/>
            <w:webHidden/>
          </w:rPr>
          <w:t>35</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09" w:history="1">
        <w:r w:rsidRPr="00034A19">
          <w:rPr>
            <w:rStyle w:val="a9"/>
            <w:noProof/>
          </w:rPr>
          <w:t>7.1.6</w:t>
        </w:r>
        <w:r>
          <w:rPr>
            <w:rFonts w:asciiTheme="minorHAnsi" w:eastAsiaTheme="minorEastAsia" w:hAnsiTheme="minorHAnsi" w:cstheme="minorBidi"/>
            <w:b w:val="0"/>
            <w:iCs w:val="0"/>
            <w:noProof/>
            <w:sz w:val="21"/>
            <w:szCs w:val="22"/>
          </w:rPr>
          <w:tab/>
        </w:r>
        <w:r w:rsidRPr="00034A19">
          <w:rPr>
            <w:rStyle w:val="a9"/>
            <w:rFonts w:hint="eastAsia"/>
            <w:noProof/>
          </w:rPr>
          <w:t>模拟量显示数据结构</w:t>
        </w:r>
        <w:r>
          <w:rPr>
            <w:noProof/>
            <w:webHidden/>
          </w:rPr>
          <w:tab/>
        </w:r>
        <w:r>
          <w:rPr>
            <w:noProof/>
            <w:webHidden/>
          </w:rPr>
          <w:fldChar w:fldCharType="begin"/>
        </w:r>
        <w:r>
          <w:rPr>
            <w:noProof/>
            <w:webHidden/>
          </w:rPr>
          <w:instrText xml:space="preserve"> PAGEREF _Toc474657909 \h </w:instrText>
        </w:r>
        <w:r>
          <w:rPr>
            <w:noProof/>
            <w:webHidden/>
          </w:rPr>
        </w:r>
        <w:r>
          <w:rPr>
            <w:noProof/>
            <w:webHidden/>
          </w:rPr>
          <w:fldChar w:fldCharType="separate"/>
        </w:r>
        <w:r>
          <w:rPr>
            <w:noProof/>
            <w:webHidden/>
          </w:rPr>
          <w:t>37</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10" w:history="1">
        <w:r w:rsidRPr="00034A19">
          <w:rPr>
            <w:rStyle w:val="a9"/>
            <w:noProof/>
          </w:rPr>
          <w:t>7.1.7</w:t>
        </w:r>
        <w:r>
          <w:rPr>
            <w:rFonts w:asciiTheme="minorHAnsi" w:eastAsiaTheme="minorEastAsia" w:hAnsiTheme="minorHAnsi" w:cstheme="minorBidi"/>
            <w:b w:val="0"/>
            <w:iCs w:val="0"/>
            <w:noProof/>
            <w:sz w:val="21"/>
            <w:szCs w:val="22"/>
          </w:rPr>
          <w:tab/>
        </w:r>
        <w:r w:rsidRPr="00034A19">
          <w:rPr>
            <w:rStyle w:val="a9"/>
            <w:rFonts w:hint="eastAsia"/>
            <w:noProof/>
          </w:rPr>
          <w:t>数字量显示数据结构</w:t>
        </w:r>
        <w:r>
          <w:rPr>
            <w:noProof/>
            <w:webHidden/>
          </w:rPr>
          <w:tab/>
        </w:r>
        <w:r>
          <w:rPr>
            <w:noProof/>
            <w:webHidden/>
          </w:rPr>
          <w:fldChar w:fldCharType="begin"/>
        </w:r>
        <w:r>
          <w:rPr>
            <w:noProof/>
            <w:webHidden/>
          </w:rPr>
          <w:instrText xml:space="preserve"> PAGEREF _Toc474657910 \h </w:instrText>
        </w:r>
        <w:r>
          <w:rPr>
            <w:noProof/>
            <w:webHidden/>
          </w:rPr>
        </w:r>
        <w:r>
          <w:rPr>
            <w:noProof/>
            <w:webHidden/>
          </w:rPr>
          <w:fldChar w:fldCharType="separate"/>
        </w:r>
        <w:r>
          <w:rPr>
            <w:noProof/>
            <w:webHidden/>
          </w:rPr>
          <w:t>38</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11" w:history="1">
        <w:r w:rsidRPr="00034A19">
          <w:rPr>
            <w:rStyle w:val="a9"/>
            <w:noProof/>
          </w:rPr>
          <w:t>7.1.8</w:t>
        </w:r>
        <w:r>
          <w:rPr>
            <w:rFonts w:asciiTheme="minorHAnsi" w:eastAsiaTheme="minorEastAsia" w:hAnsiTheme="minorHAnsi" w:cstheme="minorBidi"/>
            <w:b w:val="0"/>
            <w:iCs w:val="0"/>
            <w:noProof/>
            <w:sz w:val="21"/>
            <w:szCs w:val="22"/>
          </w:rPr>
          <w:tab/>
        </w:r>
        <w:r w:rsidRPr="00034A19">
          <w:rPr>
            <w:rStyle w:val="a9"/>
            <w:rFonts w:hint="eastAsia"/>
            <w:noProof/>
          </w:rPr>
          <w:t>趋势图数据结构</w:t>
        </w:r>
        <w:r>
          <w:rPr>
            <w:noProof/>
            <w:webHidden/>
          </w:rPr>
          <w:tab/>
        </w:r>
        <w:r>
          <w:rPr>
            <w:noProof/>
            <w:webHidden/>
          </w:rPr>
          <w:fldChar w:fldCharType="begin"/>
        </w:r>
        <w:r>
          <w:rPr>
            <w:noProof/>
            <w:webHidden/>
          </w:rPr>
          <w:instrText xml:space="preserve"> PAGEREF _Toc474657911 \h </w:instrText>
        </w:r>
        <w:r>
          <w:rPr>
            <w:noProof/>
            <w:webHidden/>
          </w:rPr>
        </w:r>
        <w:r>
          <w:rPr>
            <w:noProof/>
            <w:webHidden/>
          </w:rPr>
          <w:fldChar w:fldCharType="separate"/>
        </w:r>
        <w:r>
          <w:rPr>
            <w:noProof/>
            <w:webHidden/>
          </w:rPr>
          <w:t>39</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12" w:history="1">
        <w:r w:rsidRPr="00034A19">
          <w:rPr>
            <w:rStyle w:val="a9"/>
            <w:noProof/>
          </w:rPr>
          <w:t>7.1.9</w:t>
        </w:r>
        <w:r>
          <w:rPr>
            <w:rFonts w:asciiTheme="minorHAnsi" w:eastAsiaTheme="minorEastAsia" w:hAnsiTheme="minorHAnsi" w:cstheme="minorBidi"/>
            <w:b w:val="0"/>
            <w:iCs w:val="0"/>
            <w:noProof/>
            <w:sz w:val="21"/>
            <w:szCs w:val="22"/>
          </w:rPr>
          <w:tab/>
        </w:r>
        <w:r w:rsidRPr="00034A19">
          <w:rPr>
            <w:rStyle w:val="a9"/>
            <w:rFonts w:hint="eastAsia"/>
            <w:noProof/>
          </w:rPr>
          <w:t>静态图数据结构</w:t>
        </w:r>
        <w:r>
          <w:rPr>
            <w:noProof/>
            <w:webHidden/>
          </w:rPr>
          <w:tab/>
        </w:r>
        <w:r>
          <w:rPr>
            <w:noProof/>
            <w:webHidden/>
          </w:rPr>
          <w:fldChar w:fldCharType="begin"/>
        </w:r>
        <w:r>
          <w:rPr>
            <w:noProof/>
            <w:webHidden/>
          </w:rPr>
          <w:instrText xml:space="preserve"> PAGEREF _Toc474657912 \h </w:instrText>
        </w:r>
        <w:r>
          <w:rPr>
            <w:noProof/>
            <w:webHidden/>
          </w:rPr>
        </w:r>
        <w:r>
          <w:rPr>
            <w:noProof/>
            <w:webHidden/>
          </w:rPr>
          <w:fldChar w:fldCharType="separate"/>
        </w:r>
        <w:r>
          <w:rPr>
            <w:noProof/>
            <w:webHidden/>
          </w:rPr>
          <w:t>39</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13" w:history="1">
        <w:r w:rsidRPr="00034A19">
          <w:rPr>
            <w:rStyle w:val="a9"/>
            <w:noProof/>
          </w:rPr>
          <w:t>7.1.10</w:t>
        </w:r>
        <w:r>
          <w:rPr>
            <w:rFonts w:asciiTheme="minorHAnsi" w:eastAsiaTheme="minorEastAsia" w:hAnsiTheme="minorHAnsi" w:cstheme="minorBidi"/>
            <w:b w:val="0"/>
            <w:iCs w:val="0"/>
            <w:noProof/>
            <w:sz w:val="21"/>
            <w:szCs w:val="22"/>
          </w:rPr>
          <w:tab/>
        </w:r>
        <w:r w:rsidRPr="00034A19">
          <w:rPr>
            <w:rStyle w:val="a9"/>
            <w:rFonts w:hint="eastAsia"/>
            <w:noProof/>
          </w:rPr>
          <w:t>动态图数据结构</w:t>
        </w:r>
        <w:r>
          <w:rPr>
            <w:noProof/>
            <w:webHidden/>
          </w:rPr>
          <w:tab/>
        </w:r>
        <w:r>
          <w:rPr>
            <w:noProof/>
            <w:webHidden/>
          </w:rPr>
          <w:fldChar w:fldCharType="begin"/>
        </w:r>
        <w:r>
          <w:rPr>
            <w:noProof/>
            <w:webHidden/>
          </w:rPr>
          <w:instrText xml:space="preserve"> PAGEREF _Toc474657913 \h </w:instrText>
        </w:r>
        <w:r>
          <w:rPr>
            <w:noProof/>
            <w:webHidden/>
          </w:rPr>
        </w:r>
        <w:r>
          <w:rPr>
            <w:noProof/>
            <w:webHidden/>
          </w:rPr>
          <w:fldChar w:fldCharType="separate"/>
        </w:r>
        <w:r>
          <w:rPr>
            <w:noProof/>
            <w:webHidden/>
          </w:rPr>
          <w:t>40</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14" w:history="1">
        <w:r w:rsidRPr="00034A19">
          <w:rPr>
            <w:rStyle w:val="a9"/>
            <w:noProof/>
          </w:rPr>
          <w:t>7.1.11</w:t>
        </w:r>
        <w:r>
          <w:rPr>
            <w:rFonts w:asciiTheme="minorHAnsi" w:eastAsiaTheme="minorEastAsia" w:hAnsiTheme="minorHAnsi" w:cstheme="minorBidi"/>
            <w:b w:val="0"/>
            <w:iCs w:val="0"/>
            <w:noProof/>
            <w:sz w:val="21"/>
            <w:szCs w:val="22"/>
          </w:rPr>
          <w:tab/>
        </w:r>
        <w:r w:rsidRPr="00034A19">
          <w:rPr>
            <w:rStyle w:val="a9"/>
            <w:rFonts w:hint="eastAsia"/>
            <w:noProof/>
          </w:rPr>
          <w:t>心跳控件数据结构</w:t>
        </w:r>
        <w:r>
          <w:rPr>
            <w:noProof/>
            <w:webHidden/>
          </w:rPr>
          <w:tab/>
        </w:r>
        <w:r>
          <w:rPr>
            <w:noProof/>
            <w:webHidden/>
          </w:rPr>
          <w:fldChar w:fldCharType="begin"/>
        </w:r>
        <w:r>
          <w:rPr>
            <w:noProof/>
            <w:webHidden/>
          </w:rPr>
          <w:instrText xml:space="preserve"> PAGEREF _Toc474657914 \h </w:instrText>
        </w:r>
        <w:r>
          <w:rPr>
            <w:noProof/>
            <w:webHidden/>
          </w:rPr>
        </w:r>
        <w:r>
          <w:rPr>
            <w:noProof/>
            <w:webHidden/>
          </w:rPr>
          <w:fldChar w:fldCharType="separate"/>
        </w:r>
        <w:r>
          <w:rPr>
            <w:noProof/>
            <w:webHidden/>
          </w:rPr>
          <w:t>40</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15" w:history="1">
        <w:r w:rsidRPr="00034A19">
          <w:rPr>
            <w:rStyle w:val="a9"/>
            <w:noProof/>
          </w:rPr>
          <w:t>7.2</w:t>
        </w:r>
        <w:r>
          <w:rPr>
            <w:rFonts w:asciiTheme="minorHAnsi" w:eastAsiaTheme="minorEastAsia" w:hAnsiTheme="minorHAnsi" w:cstheme="minorBidi"/>
            <w:b w:val="0"/>
            <w:smallCaps w:val="0"/>
            <w:noProof/>
            <w:sz w:val="21"/>
            <w:szCs w:val="22"/>
          </w:rPr>
          <w:tab/>
        </w:r>
        <w:r w:rsidRPr="00034A19">
          <w:rPr>
            <w:rStyle w:val="a9"/>
            <w:rFonts w:hint="eastAsia"/>
            <w:noProof/>
          </w:rPr>
          <w:t>页面数据结构</w:t>
        </w:r>
        <w:r>
          <w:rPr>
            <w:noProof/>
            <w:webHidden/>
          </w:rPr>
          <w:tab/>
        </w:r>
        <w:r>
          <w:rPr>
            <w:noProof/>
            <w:webHidden/>
          </w:rPr>
          <w:fldChar w:fldCharType="begin"/>
        </w:r>
        <w:r>
          <w:rPr>
            <w:noProof/>
            <w:webHidden/>
          </w:rPr>
          <w:instrText xml:space="preserve"> PAGEREF _Toc474657915 \h </w:instrText>
        </w:r>
        <w:r>
          <w:rPr>
            <w:noProof/>
            <w:webHidden/>
          </w:rPr>
        </w:r>
        <w:r>
          <w:rPr>
            <w:noProof/>
            <w:webHidden/>
          </w:rPr>
          <w:fldChar w:fldCharType="separate"/>
        </w:r>
        <w:r>
          <w:rPr>
            <w:noProof/>
            <w:webHidden/>
          </w:rPr>
          <w:t>41</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16" w:history="1">
        <w:r w:rsidRPr="00034A19">
          <w:rPr>
            <w:rStyle w:val="a9"/>
            <w:noProof/>
          </w:rPr>
          <w:t>7.3</w:t>
        </w:r>
        <w:r>
          <w:rPr>
            <w:rFonts w:asciiTheme="minorHAnsi" w:eastAsiaTheme="minorEastAsia" w:hAnsiTheme="minorHAnsi" w:cstheme="minorBidi"/>
            <w:b w:val="0"/>
            <w:smallCaps w:val="0"/>
            <w:noProof/>
            <w:sz w:val="21"/>
            <w:szCs w:val="22"/>
          </w:rPr>
          <w:tab/>
        </w:r>
        <w:r w:rsidRPr="00034A19">
          <w:rPr>
            <w:rStyle w:val="a9"/>
            <w:rFonts w:hint="eastAsia"/>
            <w:noProof/>
          </w:rPr>
          <w:t>页面配置文件数据结构</w:t>
        </w:r>
        <w:r>
          <w:rPr>
            <w:noProof/>
            <w:webHidden/>
          </w:rPr>
          <w:tab/>
        </w:r>
        <w:r>
          <w:rPr>
            <w:noProof/>
            <w:webHidden/>
          </w:rPr>
          <w:fldChar w:fldCharType="begin"/>
        </w:r>
        <w:r>
          <w:rPr>
            <w:noProof/>
            <w:webHidden/>
          </w:rPr>
          <w:instrText xml:space="preserve"> PAGEREF _Toc474657916 \h </w:instrText>
        </w:r>
        <w:r>
          <w:rPr>
            <w:noProof/>
            <w:webHidden/>
          </w:rPr>
        </w:r>
        <w:r>
          <w:rPr>
            <w:noProof/>
            <w:webHidden/>
          </w:rPr>
          <w:fldChar w:fldCharType="separate"/>
        </w:r>
        <w:r>
          <w:rPr>
            <w:noProof/>
            <w:webHidden/>
          </w:rPr>
          <w:t>43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17" w:history="1">
        <w:r w:rsidRPr="00034A19">
          <w:rPr>
            <w:rStyle w:val="a9"/>
            <w:noProof/>
          </w:rPr>
          <w:t>7.4</w:t>
        </w:r>
        <w:r>
          <w:rPr>
            <w:rFonts w:asciiTheme="minorHAnsi" w:eastAsiaTheme="minorEastAsia" w:hAnsiTheme="minorHAnsi" w:cstheme="minorBidi"/>
            <w:b w:val="0"/>
            <w:smallCaps w:val="0"/>
            <w:noProof/>
            <w:sz w:val="21"/>
            <w:szCs w:val="22"/>
          </w:rPr>
          <w:tab/>
        </w:r>
        <w:r w:rsidRPr="00034A19">
          <w:rPr>
            <w:rStyle w:val="a9"/>
            <w:rFonts w:hint="eastAsia"/>
            <w:noProof/>
          </w:rPr>
          <w:t>图元文件数据结构</w:t>
        </w:r>
        <w:r>
          <w:rPr>
            <w:noProof/>
            <w:webHidden/>
          </w:rPr>
          <w:tab/>
        </w:r>
        <w:r>
          <w:rPr>
            <w:noProof/>
            <w:webHidden/>
          </w:rPr>
          <w:fldChar w:fldCharType="begin"/>
        </w:r>
        <w:r>
          <w:rPr>
            <w:noProof/>
            <w:webHidden/>
          </w:rPr>
          <w:instrText xml:space="preserve"> PAGEREF _Toc474657917 \h </w:instrText>
        </w:r>
        <w:r>
          <w:rPr>
            <w:noProof/>
            <w:webHidden/>
          </w:rPr>
        </w:r>
        <w:r>
          <w:rPr>
            <w:noProof/>
            <w:webHidden/>
          </w:rPr>
          <w:fldChar w:fldCharType="separate"/>
        </w:r>
        <w:r>
          <w:rPr>
            <w:noProof/>
            <w:webHidden/>
          </w:rPr>
          <w:t>43</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18" w:history="1">
        <w:r w:rsidRPr="00034A19">
          <w:rPr>
            <w:rStyle w:val="a9"/>
            <w:noProof/>
          </w:rPr>
          <w:t>7.5</w:t>
        </w:r>
        <w:r>
          <w:rPr>
            <w:rFonts w:asciiTheme="minorHAnsi" w:eastAsiaTheme="minorEastAsia" w:hAnsiTheme="minorHAnsi" w:cstheme="minorBidi"/>
            <w:b w:val="0"/>
            <w:smallCaps w:val="0"/>
            <w:noProof/>
            <w:sz w:val="21"/>
            <w:szCs w:val="22"/>
          </w:rPr>
          <w:tab/>
        </w:r>
        <w:r w:rsidRPr="00034A19">
          <w:rPr>
            <w:rStyle w:val="a9"/>
            <w:rFonts w:hint="eastAsia"/>
            <w:noProof/>
          </w:rPr>
          <w:t>相关处理函数</w:t>
        </w:r>
        <w:r>
          <w:rPr>
            <w:noProof/>
            <w:webHidden/>
          </w:rPr>
          <w:tab/>
        </w:r>
        <w:r>
          <w:rPr>
            <w:noProof/>
            <w:webHidden/>
          </w:rPr>
          <w:fldChar w:fldCharType="begin"/>
        </w:r>
        <w:r>
          <w:rPr>
            <w:noProof/>
            <w:webHidden/>
          </w:rPr>
          <w:instrText xml:space="preserve"> PAGEREF _Toc474657918 \h </w:instrText>
        </w:r>
        <w:r>
          <w:rPr>
            <w:noProof/>
            <w:webHidden/>
          </w:rPr>
        </w:r>
        <w:r>
          <w:rPr>
            <w:noProof/>
            <w:webHidden/>
          </w:rPr>
          <w:fldChar w:fldCharType="separate"/>
        </w:r>
        <w:r>
          <w:rPr>
            <w:noProof/>
            <w:webHidden/>
          </w:rPr>
          <w:t>44</w:t>
        </w:r>
        <w:r>
          <w:rPr>
            <w:noProof/>
            <w:webHidden/>
          </w:rPr>
          <w:fldChar w:fldCharType="end"/>
        </w:r>
      </w:hyperlink>
    </w:p>
    <w:p w:rsidR="00C80951" w:rsidRDefault="00C80951">
      <w:pPr>
        <w:pStyle w:val="10"/>
        <w:tabs>
          <w:tab w:val="left" w:pos="720"/>
          <w:tab w:val="right" w:leader="dot" w:pos="9742"/>
        </w:tabs>
        <w:rPr>
          <w:rFonts w:asciiTheme="minorHAnsi" w:eastAsiaTheme="minorEastAsia" w:hAnsiTheme="minorHAnsi" w:cstheme="minorBidi"/>
          <w:b w:val="0"/>
          <w:bCs w:val="0"/>
          <w:caps w:val="0"/>
          <w:noProof/>
          <w:sz w:val="21"/>
          <w:szCs w:val="22"/>
        </w:rPr>
      </w:pPr>
      <w:hyperlink w:anchor="_Toc474657919" w:history="1">
        <w:r w:rsidRPr="00034A19">
          <w:rPr>
            <w:rStyle w:val="a9"/>
            <w:noProof/>
          </w:rPr>
          <w:t>8</w:t>
        </w:r>
        <w:r>
          <w:rPr>
            <w:rFonts w:asciiTheme="minorHAnsi" w:eastAsiaTheme="minorEastAsia" w:hAnsiTheme="minorHAnsi" w:cstheme="minorBidi"/>
            <w:b w:val="0"/>
            <w:bCs w:val="0"/>
            <w:caps w:val="0"/>
            <w:noProof/>
            <w:sz w:val="21"/>
            <w:szCs w:val="22"/>
          </w:rPr>
          <w:tab/>
        </w:r>
        <w:r w:rsidRPr="00034A19">
          <w:rPr>
            <w:rStyle w:val="a9"/>
            <w:rFonts w:hint="eastAsia"/>
            <w:noProof/>
          </w:rPr>
          <w:t>总体设计</w:t>
        </w:r>
        <w:r>
          <w:rPr>
            <w:noProof/>
            <w:webHidden/>
          </w:rPr>
          <w:tab/>
        </w:r>
        <w:r>
          <w:rPr>
            <w:noProof/>
            <w:webHidden/>
          </w:rPr>
          <w:fldChar w:fldCharType="begin"/>
        </w:r>
        <w:r>
          <w:rPr>
            <w:noProof/>
            <w:webHidden/>
          </w:rPr>
          <w:instrText xml:space="preserve"> PAGEREF _Toc474657919 \h </w:instrText>
        </w:r>
        <w:r>
          <w:rPr>
            <w:noProof/>
            <w:webHidden/>
          </w:rPr>
        </w:r>
        <w:r>
          <w:rPr>
            <w:noProof/>
            <w:webHidden/>
          </w:rPr>
          <w:fldChar w:fldCharType="separate"/>
        </w:r>
        <w:r>
          <w:rPr>
            <w:noProof/>
            <w:webHidden/>
          </w:rPr>
          <w:t>44</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20" w:history="1">
        <w:r w:rsidRPr="00034A19">
          <w:rPr>
            <w:rStyle w:val="a9"/>
            <w:noProof/>
          </w:rPr>
          <w:t>8.1</w:t>
        </w:r>
        <w:r>
          <w:rPr>
            <w:rFonts w:asciiTheme="minorHAnsi" w:eastAsiaTheme="minorEastAsia" w:hAnsiTheme="minorHAnsi" w:cstheme="minorBidi"/>
            <w:b w:val="0"/>
            <w:smallCaps w:val="0"/>
            <w:noProof/>
            <w:sz w:val="21"/>
            <w:szCs w:val="22"/>
          </w:rPr>
          <w:tab/>
        </w:r>
        <w:r w:rsidRPr="00034A19">
          <w:rPr>
            <w:rStyle w:val="a9"/>
            <w:rFonts w:hint="eastAsia"/>
            <w:noProof/>
          </w:rPr>
          <w:t>需求概述</w:t>
        </w:r>
        <w:r>
          <w:rPr>
            <w:noProof/>
            <w:webHidden/>
          </w:rPr>
          <w:tab/>
        </w:r>
        <w:r>
          <w:rPr>
            <w:noProof/>
            <w:webHidden/>
          </w:rPr>
          <w:fldChar w:fldCharType="begin"/>
        </w:r>
        <w:r>
          <w:rPr>
            <w:noProof/>
            <w:webHidden/>
          </w:rPr>
          <w:instrText xml:space="preserve"> PAGEREF _Toc474657920 \h </w:instrText>
        </w:r>
        <w:r>
          <w:rPr>
            <w:noProof/>
            <w:webHidden/>
          </w:rPr>
        </w:r>
        <w:r>
          <w:rPr>
            <w:noProof/>
            <w:webHidden/>
          </w:rPr>
          <w:fldChar w:fldCharType="separate"/>
        </w:r>
        <w:r>
          <w:rPr>
            <w:noProof/>
            <w:webHidden/>
          </w:rPr>
          <w:t>44</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21" w:history="1">
        <w:r w:rsidRPr="00034A19">
          <w:rPr>
            <w:rStyle w:val="a9"/>
            <w:noProof/>
          </w:rPr>
          <w:t>8.2</w:t>
        </w:r>
        <w:r>
          <w:rPr>
            <w:rFonts w:asciiTheme="minorHAnsi" w:eastAsiaTheme="minorEastAsia" w:hAnsiTheme="minorHAnsi" w:cstheme="minorBidi"/>
            <w:b w:val="0"/>
            <w:smallCaps w:val="0"/>
            <w:noProof/>
            <w:sz w:val="21"/>
            <w:szCs w:val="22"/>
          </w:rPr>
          <w:tab/>
        </w:r>
        <w:r w:rsidRPr="00034A19">
          <w:rPr>
            <w:rStyle w:val="a9"/>
            <w:rFonts w:hint="eastAsia"/>
            <w:noProof/>
          </w:rPr>
          <w:t>软件结构</w:t>
        </w:r>
        <w:r>
          <w:rPr>
            <w:noProof/>
            <w:webHidden/>
          </w:rPr>
          <w:tab/>
        </w:r>
        <w:r>
          <w:rPr>
            <w:noProof/>
            <w:webHidden/>
          </w:rPr>
          <w:fldChar w:fldCharType="begin"/>
        </w:r>
        <w:r>
          <w:rPr>
            <w:noProof/>
            <w:webHidden/>
          </w:rPr>
          <w:instrText xml:space="preserve"> PAGEREF _Toc474657921 \h </w:instrText>
        </w:r>
        <w:r>
          <w:rPr>
            <w:noProof/>
            <w:webHidden/>
          </w:rPr>
        </w:r>
        <w:r>
          <w:rPr>
            <w:noProof/>
            <w:webHidden/>
          </w:rPr>
          <w:fldChar w:fldCharType="separate"/>
        </w:r>
        <w:r>
          <w:rPr>
            <w:noProof/>
            <w:webHidden/>
          </w:rPr>
          <w:t>45</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22" w:history="1">
        <w:r w:rsidRPr="00034A19">
          <w:rPr>
            <w:rStyle w:val="a9"/>
            <w:noProof/>
          </w:rPr>
          <w:t>8.3</w:t>
        </w:r>
        <w:r>
          <w:rPr>
            <w:rFonts w:asciiTheme="minorHAnsi" w:eastAsiaTheme="minorEastAsia" w:hAnsiTheme="minorHAnsi" w:cstheme="minorBidi"/>
            <w:b w:val="0"/>
            <w:smallCaps w:val="0"/>
            <w:noProof/>
            <w:sz w:val="21"/>
            <w:szCs w:val="22"/>
          </w:rPr>
          <w:tab/>
        </w:r>
        <w:r w:rsidRPr="00034A19">
          <w:rPr>
            <w:rStyle w:val="a9"/>
            <w:rFonts w:hint="eastAsia"/>
            <w:noProof/>
          </w:rPr>
          <w:t>界面整体设计</w:t>
        </w:r>
        <w:r>
          <w:rPr>
            <w:noProof/>
            <w:webHidden/>
          </w:rPr>
          <w:tab/>
        </w:r>
        <w:r>
          <w:rPr>
            <w:noProof/>
            <w:webHidden/>
          </w:rPr>
          <w:fldChar w:fldCharType="begin"/>
        </w:r>
        <w:r>
          <w:rPr>
            <w:noProof/>
            <w:webHidden/>
          </w:rPr>
          <w:instrText xml:space="preserve"> PAGEREF _Toc474657922 \h </w:instrText>
        </w:r>
        <w:r>
          <w:rPr>
            <w:noProof/>
            <w:webHidden/>
          </w:rPr>
        </w:r>
        <w:r>
          <w:rPr>
            <w:noProof/>
            <w:webHidden/>
          </w:rPr>
          <w:fldChar w:fldCharType="separate"/>
        </w:r>
        <w:r>
          <w:rPr>
            <w:noProof/>
            <w:webHidden/>
          </w:rPr>
          <w:t>46</w:t>
        </w:r>
        <w:r>
          <w:rPr>
            <w:noProof/>
            <w:webHidden/>
          </w:rPr>
          <w:fldChar w:fldCharType="end"/>
        </w:r>
      </w:hyperlink>
    </w:p>
    <w:p w:rsidR="00C80951" w:rsidRDefault="00C80951">
      <w:pPr>
        <w:pStyle w:val="20"/>
        <w:tabs>
          <w:tab w:val="left" w:pos="720"/>
          <w:tab w:val="right" w:leader="dot" w:pos="9742"/>
        </w:tabs>
        <w:rPr>
          <w:rFonts w:asciiTheme="minorHAnsi" w:eastAsiaTheme="minorEastAsia" w:hAnsiTheme="minorHAnsi" w:cstheme="minorBidi"/>
          <w:b w:val="0"/>
          <w:smallCaps w:val="0"/>
          <w:noProof/>
          <w:sz w:val="21"/>
          <w:szCs w:val="22"/>
        </w:rPr>
      </w:pPr>
      <w:hyperlink w:anchor="_Toc474657923" w:history="1">
        <w:r w:rsidRPr="00034A19">
          <w:rPr>
            <w:rStyle w:val="a9"/>
            <w:noProof/>
          </w:rPr>
          <w:t>8.4</w:t>
        </w:r>
        <w:r>
          <w:rPr>
            <w:rFonts w:asciiTheme="minorHAnsi" w:eastAsiaTheme="minorEastAsia" w:hAnsiTheme="minorHAnsi" w:cstheme="minorBidi"/>
            <w:b w:val="0"/>
            <w:smallCaps w:val="0"/>
            <w:noProof/>
            <w:sz w:val="21"/>
            <w:szCs w:val="22"/>
          </w:rPr>
          <w:tab/>
        </w:r>
        <w:r w:rsidRPr="00034A19">
          <w:rPr>
            <w:rStyle w:val="a9"/>
            <w:rFonts w:hint="eastAsia"/>
            <w:noProof/>
          </w:rPr>
          <w:t>模块详述</w:t>
        </w:r>
        <w:r>
          <w:rPr>
            <w:noProof/>
            <w:webHidden/>
          </w:rPr>
          <w:tab/>
        </w:r>
        <w:r>
          <w:rPr>
            <w:noProof/>
            <w:webHidden/>
          </w:rPr>
          <w:fldChar w:fldCharType="begin"/>
        </w:r>
        <w:r>
          <w:rPr>
            <w:noProof/>
            <w:webHidden/>
          </w:rPr>
          <w:instrText xml:space="preserve"> PAGEREF _Toc474657923 \h </w:instrText>
        </w:r>
        <w:r>
          <w:rPr>
            <w:noProof/>
            <w:webHidden/>
          </w:rPr>
        </w:r>
        <w:r>
          <w:rPr>
            <w:noProof/>
            <w:webHidden/>
          </w:rPr>
          <w:fldChar w:fldCharType="separate"/>
        </w:r>
        <w:r>
          <w:rPr>
            <w:noProof/>
            <w:webHidden/>
          </w:rPr>
          <w:t>47</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4" w:history="1">
        <w:r w:rsidRPr="00034A19">
          <w:rPr>
            <w:rStyle w:val="a9"/>
            <w:noProof/>
          </w:rPr>
          <w:t>8.4.1</w:t>
        </w:r>
        <w:r>
          <w:rPr>
            <w:rFonts w:asciiTheme="minorHAnsi" w:eastAsiaTheme="minorEastAsia" w:hAnsiTheme="minorHAnsi" w:cstheme="minorBidi"/>
            <w:b w:val="0"/>
            <w:iCs w:val="0"/>
            <w:noProof/>
            <w:sz w:val="21"/>
            <w:szCs w:val="22"/>
          </w:rPr>
          <w:tab/>
        </w:r>
        <w:r w:rsidRPr="00034A19">
          <w:rPr>
            <w:rStyle w:val="a9"/>
            <w:rFonts w:hint="eastAsia"/>
            <w:noProof/>
          </w:rPr>
          <w:t>工程管理模块</w:t>
        </w:r>
        <w:r>
          <w:rPr>
            <w:noProof/>
            <w:webHidden/>
          </w:rPr>
          <w:tab/>
        </w:r>
        <w:r>
          <w:rPr>
            <w:noProof/>
            <w:webHidden/>
          </w:rPr>
          <w:fldChar w:fldCharType="begin"/>
        </w:r>
        <w:r>
          <w:rPr>
            <w:noProof/>
            <w:webHidden/>
          </w:rPr>
          <w:instrText xml:space="preserve"> PAGEREF _Toc474657924 \h </w:instrText>
        </w:r>
        <w:r>
          <w:rPr>
            <w:noProof/>
            <w:webHidden/>
          </w:rPr>
        </w:r>
        <w:r>
          <w:rPr>
            <w:noProof/>
            <w:webHidden/>
          </w:rPr>
          <w:fldChar w:fldCharType="separate"/>
        </w:r>
        <w:r>
          <w:rPr>
            <w:noProof/>
            <w:webHidden/>
          </w:rPr>
          <w:t>47</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5" w:history="1">
        <w:r w:rsidRPr="00034A19">
          <w:rPr>
            <w:rStyle w:val="a9"/>
            <w:noProof/>
          </w:rPr>
          <w:t>8.4.2</w:t>
        </w:r>
        <w:r>
          <w:rPr>
            <w:rFonts w:asciiTheme="minorHAnsi" w:eastAsiaTheme="minorEastAsia" w:hAnsiTheme="minorHAnsi" w:cstheme="minorBidi"/>
            <w:b w:val="0"/>
            <w:iCs w:val="0"/>
            <w:noProof/>
            <w:sz w:val="21"/>
            <w:szCs w:val="22"/>
          </w:rPr>
          <w:tab/>
        </w:r>
        <w:r w:rsidRPr="00034A19">
          <w:rPr>
            <w:rStyle w:val="a9"/>
            <w:rFonts w:hint="eastAsia"/>
            <w:noProof/>
          </w:rPr>
          <w:t>页面管理模块</w:t>
        </w:r>
        <w:r>
          <w:rPr>
            <w:noProof/>
            <w:webHidden/>
          </w:rPr>
          <w:tab/>
        </w:r>
        <w:r>
          <w:rPr>
            <w:noProof/>
            <w:webHidden/>
          </w:rPr>
          <w:fldChar w:fldCharType="begin"/>
        </w:r>
        <w:r>
          <w:rPr>
            <w:noProof/>
            <w:webHidden/>
          </w:rPr>
          <w:instrText xml:space="preserve"> PAGEREF _Toc474657925 \h </w:instrText>
        </w:r>
        <w:r>
          <w:rPr>
            <w:noProof/>
            <w:webHidden/>
          </w:rPr>
        </w:r>
        <w:r>
          <w:rPr>
            <w:noProof/>
            <w:webHidden/>
          </w:rPr>
          <w:fldChar w:fldCharType="separate"/>
        </w:r>
        <w:r>
          <w:rPr>
            <w:noProof/>
            <w:webHidden/>
          </w:rPr>
          <w:t>50</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6" w:history="1">
        <w:r w:rsidRPr="00034A19">
          <w:rPr>
            <w:rStyle w:val="a9"/>
            <w:noProof/>
          </w:rPr>
          <w:t>8.4.3</w:t>
        </w:r>
        <w:r>
          <w:rPr>
            <w:rFonts w:asciiTheme="minorHAnsi" w:eastAsiaTheme="minorEastAsia" w:hAnsiTheme="minorHAnsi" w:cstheme="minorBidi"/>
            <w:b w:val="0"/>
            <w:iCs w:val="0"/>
            <w:noProof/>
            <w:sz w:val="21"/>
            <w:szCs w:val="22"/>
          </w:rPr>
          <w:tab/>
        </w:r>
        <w:r w:rsidRPr="00034A19">
          <w:rPr>
            <w:rStyle w:val="a9"/>
            <w:rFonts w:hint="eastAsia"/>
            <w:noProof/>
          </w:rPr>
          <w:t>页面编辑</w:t>
        </w:r>
        <w:r>
          <w:rPr>
            <w:noProof/>
            <w:webHidden/>
          </w:rPr>
          <w:tab/>
        </w:r>
        <w:r>
          <w:rPr>
            <w:noProof/>
            <w:webHidden/>
          </w:rPr>
          <w:fldChar w:fldCharType="begin"/>
        </w:r>
        <w:r>
          <w:rPr>
            <w:noProof/>
            <w:webHidden/>
          </w:rPr>
          <w:instrText xml:space="preserve"> PAGEREF _Toc474657926 \h </w:instrText>
        </w:r>
        <w:r>
          <w:rPr>
            <w:noProof/>
            <w:webHidden/>
          </w:rPr>
        </w:r>
        <w:r>
          <w:rPr>
            <w:noProof/>
            <w:webHidden/>
          </w:rPr>
          <w:fldChar w:fldCharType="separate"/>
        </w:r>
        <w:r>
          <w:rPr>
            <w:noProof/>
            <w:webHidden/>
          </w:rPr>
          <w:t>54</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7" w:history="1">
        <w:r w:rsidRPr="00034A19">
          <w:rPr>
            <w:rStyle w:val="a9"/>
            <w:noProof/>
          </w:rPr>
          <w:t>8.4.4</w:t>
        </w:r>
        <w:r>
          <w:rPr>
            <w:rFonts w:asciiTheme="minorHAnsi" w:eastAsiaTheme="minorEastAsia" w:hAnsiTheme="minorHAnsi" w:cstheme="minorBidi"/>
            <w:b w:val="0"/>
            <w:iCs w:val="0"/>
            <w:noProof/>
            <w:sz w:val="21"/>
            <w:szCs w:val="22"/>
          </w:rPr>
          <w:tab/>
        </w:r>
        <w:r w:rsidRPr="00034A19">
          <w:rPr>
            <w:rStyle w:val="a9"/>
            <w:rFonts w:hint="eastAsia"/>
            <w:noProof/>
          </w:rPr>
          <w:t>编译功能</w:t>
        </w:r>
        <w:r>
          <w:rPr>
            <w:noProof/>
            <w:webHidden/>
          </w:rPr>
          <w:tab/>
        </w:r>
        <w:r>
          <w:rPr>
            <w:noProof/>
            <w:webHidden/>
          </w:rPr>
          <w:fldChar w:fldCharType="begin"/>
        </w:r>
        <w:r>
          <w:rPr>
            <w:noProof/>
            <w:webHidden/>
          </w:rPr>
          <w:instrText xml:space="preserve"> PAGEREF _Toc474657927 \h </w:instrText>
        </w:r>
        <w:r>
          <w:rPr>
            <w:noProof/>
            <w:webHidden/>
          </w:rPr>
        </w:r>
        <w:r>
          <w:rPr>
            <w:noProof/>
            <w:webHidden/>
          </w:rPr>
          <w:fldChar w:fldCharType="separate"/>
        </w:r>
        <w:r>
          <w:rPr>
            <w:noProof/>
            <w:webHidden/>
          </w:rPr>
          <w:t>63</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8" w:history="1">
        <w:r w:rsidRPr="00034A19">
          <w:rPr>
            <w:rStyle w:val="a9"/>
            <w:noProof/>
          </w:rPr>
          <w:t>8.4.5</w:t>
        </w:r>
        <w:r>
          <w:rPr>
            <w:rFonts w:asciiTheme="minorHAnsi" w:eastAsiaTheme="minorEastAsia" w:hAnsiTheme="minorHAnsi" w:cstheme="minorBidi"/>
            <w:b w:val="0"/>
            <w:iCs w:val="0"/>
            <w:noProof/>
            <w:sz w:val="21"/>
            <w:szCs w:val="22"/>
          </w:rPr>
          <w:tab/>
        </w:r>
        <w:r w:rsidRPr="00034A19">
          <w:rPr>
            <w:rStyle w:val="a9"/>
            <w:rFonts w:hint="eastAsia"/>
            <w:noProof/>
          </w:rPr>
          <w:t>模板管理</w:t>
        </w:r>
        <w:r>
          <w:rPr>
            <w:noProof/>
            <w:webHidden/>
          </w:rPr>
          <w:tab/>
        </w:r>
        <w:r>
          <w:rPr>
            <w:noProof/>
            <w:webHidden/>
          </w:rPr>
          <w:fldChar w:fldCharType="begin"/>
        </w:r>
        <w:r>
          <w:rPr>
            <w:noProof/>
            <w:webHidden/>
          </w:rPr>
          <w:instrText xml:space="preserve"> PAGEREF _Toc474657928 \h </w:instrText>
        </w:r>
        <w:r>
          <w:rPr>
            <w:noProof/>
            <w:webHidden/>
          </w:rPr>
        </w:r>
        <w:r>
          <w:rPr>
            <w:noProof/>
            <w:webHidden/>
          </w:rPr>
          <w:fldChar w:fldCharType="separate"/>
        </w:r>
        <w:r>
          <w:rPr>
            <w:noProof/>
            <w:webHidden/>
          </w:rPr>
          <w:t>65</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29" w:history="1">
        <w:r w:rsidRPr="00034A19">
          <w:rPr>
            <w:rStyle w:val="a9"/>
            <w:noProof/>
          </w:rPr>
          <w:t>8.4.6</w:t>
        </w:r>
        <w:r>
          <w:rPr>
            <w:rFonts w:asciiTheme="minorHAnsi" w:eastAsiaTheme="minorEastAsia" w:hAnsiTheme="minorHAnsi" w:cstheme="minorBidi"/>
            <w:b w:val="0"/>
            <w:iCs w:val="0"/>
            <w:noProof/>
            <w:sz w:val="21"/>
            <w:szCs w:val="22"/>
          </w:rPr>
          <w:tab/>
        </w:r>
        <w:r w:rsidRPr="00034A19">
          <w:rPr>
            <w:rStyle w:val="a9"/>
            <w:rFonts w:hint="eastAsia"/>
            <w:noProof/>
          </w:rPr>
          <w:t>图元管理</w:t>
        </w:r>
        <w:r>
          <w:rPr>
            <w:noProof/>
            <w:webHidden/>
          </w:rPr>
          <w:tab/>
        </w:r>
        <w:r>
          <w:rPr>
            <w:noProof/>
            <w:webHidden/>
          </w:rPr>
          <w:fldChar w:fldCharType="begin"/>
        </w:r>
        <w:r>
          <w:rPr>
            <w:noProof/>
            <w:webHidden/>
          </w:rPr>
          <w:instrText xml:space="preserve"> PAGEREF _Toc474657929 \h </w:instrText>
        </w:r>
        <w:r>
          <w:rPr>
            <w:noProof/>
            <w:webHidden/>
          </w:rPr>
        </w:r>
        <w:r>
          <w:rPr>
            <w:noProof/>
            <w:webHidden/>
          </w:rPr>
          <w:fldChar w:fldCharType="separate"/>
        </w:r>
        <w:r>
          <w:rPr>
            <w:noProof/>
            <w:webHidden/>
          </w:rPr>
          <w:t>67</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30" w:history="1">
        <w:r w:rsidRPr="00034A19">
          <w:rPr>
            <w:rStyle w:val="a9"/>
            <w:noProof/>
          </w:rPr>
          <w:t>8.4.7</w:t>
        </w:r>
        <w:r>
          <w:rPr>
            <w:rFonts w:asciiTheme="minorHAnsi" w:eastAsiaTheme="minorEastAsia" w:hAnsiTheme="minorHAnsi" w:cstheme="minorBidi"/>
            <w:b w:val="0"/>
            <w:iCs w:val="0"/>
            <w:noProof/>
            <w:sz w:val="21"/>
            <w:szCs w:val="22"/>
          </w:rPr>
          <w:tab/>
        </w:r>
        <w:r w:rsidRPr="00034A19">
          <w:rPr>
            <w:rStyle w:val="a9"/>
            <w:rFonts w:hint="eastAsia"/>
            <w:noProof/>
          </w:rPr>
          <w:t>变量管理</w:t>
        </w:r>
        <w:r>
          <w:rPr>
            <w:noProof/>
            <w:webHidden/>
          </w:rPr>
          <w:tab/>
        </w:r>
        <w:r>
          <w:rPr>
            <w:noProof/>
            <w:webHidden/>
          </w:rPr>
          <w:fldChar w:fldCharType="begin"/>
        </w:r>
        <w:r>
          <w:rPr>
            <w:noProof/>
            <w:webHidden/>
          </w:rPr>
          <w:instrText xml:space="preserve"> PAGEREF _Toc474657930 \h </w:instrText>
        </w:r>
        <w:r>
          <w:rPr>
            <w:noProof/>
            <w:webHidden/>
          </w:rPr>
        </w:r>
        <w:r>
          <w:rPr>
            <w:noProof/>
            <w:webHidden/>
          </w:rPr>
          <w:fldChar w:fldCharType="separate"/>
        </w:r>
        <w:r>
          <w:rPr>
            <w:noProof/>
            <w:webHidden/>
          </w:rPr>
          <w:t>69</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31" w:history="1">
        <w:r w:rsidRPr="00034A19">
          <w:rPr>
            <w:rStyle w:val="a9"/>
            <w:noProof/>
          </w:rPr>
          <w:t>8.4.8</w:t>
        </w:r>
        <w:r>
          <w:rPr>
            <w:rFonts w:asciiTheme="minorHAnsi" w:eastAsiaTheme="minorEastAsia" w:hAnsiTheme="minorHAnsi" w:cstheme="minorBidi"/>
            <w:b w:val="0"/>
            <w:iCs w:val="0"/>
            <w:noProof/>
            <w:sz w:val="21"/>
            <w:szCs w:val="22"/>
          </w:rPr>
          <w:tab/>
        </w:r>
        <w:r w:rsidRPr="00034A19">
          <w:rPr>
            <w:rStyle w:val="a9"/>
            <w:rFonts w:hint="eastAsia"/>
            <w:noProof/>
          </w:rPr>
          <w:t>数据库相关操作设计</w:t>
        </w:r>
        <w:r>
          <w:rPr>
            <w:noProof/>
            <w:webHidden/>
          </w:rPr>
          <w:tab/>
        </w:r>
        <w:r>
          <w:rPr>
            <w:noProof/>
            <w:webHidden/>
          </w:rPr>
          <w:fldChar w:fldCharType="begin"/>
        </w:r>
        <w:r>
          <w:rPr>
            <w:noProof/>
            <w:webHidden/>
          </w:rPr>
          <w:instrText xml:space="preserve"> PAGEREF _Toc474657931 \h </w:instrText>
        </w:r>
        <w:r>
          <w:rPr>
            <w:noProof/>
            <w:webHidden/>
          </w:rPr>
        </w:r>
        <w:r>
          <w:rPr>
            <w:noProof/>
            <w:webHidden/>
          </w:rPr>
          <w:fldChar w:fldCharType="separate"/>
        </w:r>
        <w:r>
          <w:rPr>
            <w:noProof/>
            <w:webHidden/>
          </w:rPr>
          <w:t>70</w:t>
        </w:r>
        <w:r>
          <w:rPr>
            <w:noProof/>
            <w:webHidden/>
          </w:rPr>
          <w:fldChar w:fldCharType="end"/>
        </w:r>
      </w:hyperlink>
    </w:p>
    <w:p w:rsidR="00C80951" w:rsidRDefault="00C80951">
      <w:pPr>
        <w:pStyle w:val="30"/>
        <w:rPr>
          <w:rFonts w:asciiTheme="minorHAnsi" w:eastAsiaTheme="minorEastAsia" w:hAnsiTheme="minorHAnsi" w:cstheme="minorBidi"/>
          <w:b w:val="0"/>
          <w:iCs w:val="0"/>
          <w:noProof/>
          <w:sz w:val="21"/>
          <w:szCs w:val="22"/>
        </w:rPr>
      </w:pPr>
      <w:hyperlink w:anchor="_Toc474657932" w:history="1">
        <w:r w:rsidRPr="00034A19">
          <w:rPr>
            <w:rStyle w:val="a9"/>
            <w:noProof/>
          </w:rPr>
          <w:t>8.4.9</w:t>
        </w:r>
        <w:r>
          <w:rPr>
            <w:rFonts w:asciiTheme="minorHAnsi" w:eastAsiaTheme="minorEastAsia" w:hAnsiTheme="minorHAnsi" w:cstheme="minorBidi"/>
            <w:b w:val="0"/>
            <w:iCs w:val="0"/>
            <w:noProof/>
            <w:sz w:val="21"/>
            <w:szCs w:val="22"/>
          </w:rPr>
          <w:tab/>
        </w:r>
        <w:r w:rsidRPr="00034A19">
          <w:rPr>
            <w:rStyle w:val="a9"/>
            <w:rFonts w:hint="eastAsia"/>
            <w:noProof/>
          </w:rPr>
          <w:t>其他功能</w:t>
        </w:r>
        <w:r>
          <w:rPr>
            <w:noProof/>
            <w:webHidden/>
          </w:rPr>
          <w:tab/>
        </w:r>
        <w:r>
          <w:rPr>
            <w:noProof/>
            <w:webHidden/>
          </w:rPr>
          <w:fldChar w:fldCharType="begin"/>
        </w:r>
        <w:r>
          <w:rPr>
            <w:noProof/>
            <w:webHidden/>
          </w:rPr>
          <w:instrText xml:space="preserve"> PAGEREF _Toc474657932 \h </w:instrText>
        </w:r>
        <w:r>
          <w:rPr>
            <w:noProof/>
            <w:webHidden/>
          </w:rPr>
        </w:r>
        <w:r>
          <w:rPr>
            <w:noProof/>
            <w:webHidden/>
          </w:rPr>
          <w:fldChar w:fldCharType="separate"/>
        </w:r>
        <w:r>
          <w:rPr>
            <w:noProof/>
            <w:webHidden/>
          </w:rPr>
          <w:t>70</w:t>
        </w:r>
        <w:r>
          <w:rPr>
            <w:noProof/>
            <w:webHidden/>
          </w:rPr>
          <w:fldChar w:fldCharType="end"/>
        </w:r>
      </w:hyperlink>
    </w:p>
    <w:p w:rsidR="00C43BAF" w:rsidRDefault="00A34179" w:rsidP="00C80951">
      <w:pPr>
        <w:pStyle w:val="a1"/>
        <w:ind w:firstLine="402"/>
      </w:pPr>
      <w:r>
        <w:rPr>
          <w:rFonts w:cstheme="minorHAnsi"/>
          <w:b/>
          <w:bCs/>
          <w:caps/>
          <w:sz w:val="20"/>
        </w:rPr>
        <w:fldChar w:fldCharType="end"/>
      </w:r>
    </w:p>
    <w:p w:rsidR="004859F5" w:rsidRPr="004859F5" w:rsidRDefault="004859F5" w:rsidP="004859F5"/>
    <w:p w:rsidR="00F42ED1" w:rsidRPr="00DE21E7" w:rsidRDefault="00F42ED1" w:rsidP="00C43BAF">
      <w:pPr>
        <w:widowControl/>
        <w:jc w:val="left"/>
        <w:rPr>
          <w:rFonts w:asciiTheme="majorHAnsi" w:hAnsiTheme="majorHAnsi" w:cstheme="majorBidi"/>
          <w:b/>
          <w:bCs/>
          <w:sz w:val="32"/>
          <w:szCs w:val="32"/>
        </w:rPr>
      </w:pPr>
    </w:p>
    <w:p w:rsidR="00C43BAF" w:rsidRPr="00DE21E7" w:rsidRDefault="00C43BAF" w:rsidP="00C43BAF">
      <w:pPr>
        <w:widowControl/>
        <w:jc w:val="left"/>
        <w:rPr>
          <w:rFonts w:asciiTheme="majorHAnsi" w:hAnsiTheme="majorHAnsi" w:cstheme="majorBidi"/>
          <w:b/>
          <w:bCs/>
          <w:sz w:val="32"/>
          <w:szCs w:val="32"/>
        </w:rPr>
      </w:pPr>
    </w:p>
    <w:p w:rsidR="00ED6E66" w:rsidRPr="00DE21E7" w:rsidRDefault="00C43BAF" w:rsidP="00C43BAF">
      <w:pPr>
        <w:widowControl/>
        <w:jc w:val="left"/>
        <w:rPr>
          <w:rFonts w:asciiTheme="majorHAnsi" w:hAnsiTheme="majorHAnsi" w:cstheme="majorBidi"/>
          <w:b/>
          <w:bCs/>
          <w:sz w:val="32"/>
          <w:szCs w:val="32"/>
        </w:rPr>
        <w:sectPr w:rsidR="00ED6E66" w:rsidRPr="00DE21E7" w:rsidSect="0059407A">
          <w:headerReference w:type="default" r:id="rId18"/>
          <w:footerReference w:type="default" r:id="rId19"/>
          <w:pgSz w:w="11906" w:h="16838"/>
          <w:pgMar w:top="1440" w:right="1077" w:bottom="1247" w:left="1077" w:header="567" w:footer="567" w:gutter="0"/>
          <w:pgNumType w:start="1"/>
          <w:cols w:space="425"/>
          <w:docGrid w:type="lines" w:linePitch="326"/>
        </w:sectPr>
      </w:pPr>
      <w:r w:rsidRPr="00DE21E7">
        <w:rPr>
          <w:rFonts w:asciiTheme="majorHAnsi" w:hAnsiTheme="majorHAnsi" w:cstheme="majorBidi"/>
          <w:b/>
          <w:bCs/>
          <w:sz w:val="32"/>
          <w:szCs w:val="32"/>
        </w:rPr>
        <w:br w:type="page"/>
      </w:r>
    </w:p>
    <w:p w:rsidR="00D2459E" w:rsidRPr="00DE21E7" w:rsidRDefault="00D2459E" w:rsidP="00443B7B">
      <w:pPr>
        <w:pStyle w:val="1"/>
        <w:rPr>
          <w:color w:val="auto"/>
        </w:rPr>
      </w:pPr>
      <w:bookmarkStart w:id="0" w:name="_Toc202769009"/>
      <w:bookmarkStart w:id="1" w:name="_Toc202839671"/>
      <w:bookmarkStart w:id="2" w:name="_Toc214935181"/>
      <w:bookmarkStart w:id="3" w:name="_Toc458488381"/>
      <w:bookmarkStart w:id="4" w:name="_Toc464376204"/>
      <w:bookmarkStart w:id="5" w:name="_Toc464376414"/>
      <w:bookmarkStart w:id="6" w:name="_Toc464377033"/>
      <w:bookmarkStart w:id="7" w:name="_Toc464377129"/>
      <w:bookmarkStart w:id="8" w:name="_Toc464377225"/>
      <w:bookmarkStart w:id="9" w:name="_Toc464377347"/>
      <w:bookmarkStart w:id="10" w:name="_Toc464377880"/>
      <w:bookmarkStart w:id="11" w:name="_Toc474657828"/>
      <w:r w:rsidRPr="00DE21E7">
        <w:rPr>
          <w:rFonts w:hint="eastAsia"/>
          <w:color w:val="auto"/>
        </w:rPr>
        <w:lastRenderedPageBreak/>
        <w:t>目的</w:t>
      </w:r>
      <w:bookmarkEnd w:id="0"/>
      <w:bookmarkEnd w:id="1"/>
      <w:bookmarkEnd w:id="2"/>
      <w:bookmarkEnd w:id="3"/>
      <w:bookmarkEnd w:id="4"/>
      <w:bookmarkEnd w:id="5"/>
      <w:bookmarkEnd w:id="6"/>
      <w:bookmarkEnd w:id="7"/>
      <w:bookmarkEnd w:id="8"/>
      <w:bookmarkEnd w:id="9"/>
      <w:bookmarkEnd w:id="10"/>
      <w:bookmarkEnd w:id="11"/>
    </w:p>
    <w:p w:rsidR="004B4D14" w:rsidRPr="00DE21E7" w:rsidRDefault="004B4D14" w:rsidP="00C55159">
      <w:pPr>
        <w:spacing w:line="360" w:lineRule="auto"/>
        <w:ind w:firstLineChars="200" w:firstLine="480"/>
      </w:pPr>
      <w:r w:rsidRPr="00DE21E7">
        <w:rPr>
          <w:rFonts w:hint="eastAsia"/>
        </w:rPr>
        <w:t>本文</w:t>
      </w:r>
      <w:r w:rsidR="00A639A7">
        <w:rPr>
          <w:rFonts w:hint="eastAsia"/>
        </w:rPr>
        <w:t>为</w:t>
      </w:r>
      <w:r w:rsidR="00A96419" w:rsidRPr="00DE21E7">
        <w:rPr>
          <w:rFonts w:hint="eastAsia"/>
        </w:rPr>
        <w:t>S-VDU</w:t>
      </w:r>
      <w:r w:rsidR="00890350">
        <w:rPr>
          <w:rFonts w:hint="eastAsia"/>
        </w:rPr>
        <w:t>开发</w:t>
      </w:r>
      <w:r w:rsidR="00A96419" w:rsidRPr="00DE21E7">
        <w:rPr>
          <w:rFonts w:hint="eastAsia"/>
        </w:rPr>
        <w:t>环境</w:t>
      </w:r>
      <w:r w:rsidRPr="00DE21E7">
        <w:rPr>
          <w:rFonts w:hint="eastAsia"/>
        </w:rPr>
        <w:t>软件</w:t>
      </w:r>
      <w:r w:rsidR="00FE614D">
        <w:rPr>
          <w:rFonts w:hint="eastAsia"/>
        </w:rPr>
        <w:t>设计说明书。</w:t>
      </w:r>
      <w:r w:rsidR="004B1755" w:rsidRPr="00DE21E7">
        <w:rPr>
          <w:rFonts w:hint="eastAsia"/>
        </w:rPr>
        <w:t>设计依据为《</w:t>
      </w:r>
      <w:r w:rsidR="004B1755" w:rsidRPr="00DE21E7">
        <w:rPr>
          <w:rFonts w:hint="eastAsia"/>
        </w:rPr>
        <w:t>S-VDU</w:t>
      </w:r>
      <w:r w:rsidR="00B32B32">
        <w:rPr>
          <w:rFonts w:hint="eastAsia"/>
        </w:rPr>
        <w:t>开发</w:t>
      </w:r>
      <w:r w:rsidR="004B1755" w:rsidRPr="00DE21E7">
        <w:rPr>
          <w:rFonts w:hint="eastAsia"/>
        </w:rPr>
        <w:t>环境软件需求规格书》。主要目的是</w:t>
      </w:r>
      <w:r w:rsidR="00D54F34">
        <w:rPr>
          <w:rFonts w:hint="eastAsia"/>
        </w:rPr>
        <w:t>为了正确指导后续</w:t>
      </w:r>
      <w:r w:rsidR="006723A5">
        <w:rPr>
          <w:rFonts w:hint="eastAsia"/>
        </w:rPr>
        <w:t>软件编码人员</w:t>
      </w:r>
      <w:r w:rsidR="0055050D">
        <w:rPr>
          <w:rFonts w:hint="eastAsia"/>
        </w:rPr>
        <w:t>实现具体功能，</w:t>
      </w:r>
      <w:r w:rsidR="00F25F3A">
        <w:rPr>
          <w:rFonts w:hint="eastAsia"/>
        </w:rPr>
        <w:t>方便多个开发人员</w:t>
      </w:r>
      <w:r w:rsidR="003518DB">
        <w:rPr>
          <w:rFonts w:hint="eastAsia"/>
        </w:rPr>
        <w:t>协同工作</w:t>
      </w:r>
      <w:r w:rsidR="00DB5A88">
        <w:rPr>
          <w:rFonts w:hint="eastAsia"/>
        </w:rPr>
        <w:t>和</w:t>
      </w:r>
      <w:r w:rsidR="00405736">
        <w:rPr>
          <w:rFonts w:hint="eastAsia"/>
        </w:rPr>
        <w:t>软件后期维护中</w:t>
      </w:r>
      <w:r w:rsidR="00025DEF">
        <w:rPr>
          <w:rFonts w:hint="eastAsia"/>
        </w:rPr>
        <w:t>作为维护人员</w:t>
      </w:r>
      <w:r w:rsidR="004E04F0">
        <w:rPr>
          <w:rFonts w:hint="eastAsia"/>
        </w:rPr>
        <w:t>对软件功能修改及完善的参考。</w:t>
      </w:r>
      <w:r w:rsidR="00220DFC">
        <w:rPr>
          <w:rFonts w:hint="eastAsia"/>
        </w:rPr>
        <w:t>本文是对</w:t>
      </w:r>
      <w:r w:rsidR="004B1755" w:rsidRPr="00DE21E7">
        <w:rPr>
          <w:rFonts w:hint="eastAsia"/>
        </w:rPr>
        <w:t>S-VD</w:t>
      </w:r>
      <w:bookmarkStart w:id="12" w:name="_GoBack"/>
      <w:bookmarkEnd w:id="12"/>
      <w:r w:rsidR="004B1755" w:rsidRPr="00DE21E7">
        <w:rPr>
          <w:rFonts w:hint="eastAsia"/>
        </w:rPr>
        <w:t>U</w:t>
      </w:r>
      <w:r w:rsidR="00890350">
        <w:rPr>
          <w:rFonts w:hint="eastAsia"/>
        </w:rPr>
        <w:t>开发</w:t>
      </w:r>
      <w:r w:rsidR="005A1939">
        <w:rPr>
          <w:rFonts w:hint="eastAsia"/>
        </w:rPr>
        <w:t>环境软件中的接口</w:t>
      </w:r>
      <w:r w:rsidR="00093362">
        <w:rPr>
          <w:rFonts w:hint="eastAsia"/>
        </w:rPr>
        <w:t>、算法及数据结构等内容</w:t>
      </w:r>
      <w:r w:rsidR="004B1755" w:rsidRPr="00DE21E7">
        <w:rPr>
          <w:rFonts w:hint="eastAsia"/>
        </w:rPr>
        <w:t>进行详细描述。</w:t>
      </w:r>
    </w:p>
    <w:p w:rsidR="00D2459E" w:rsidRPr="00DE21E7" w:rsidRDefault="00D2459E" w:rsidP="00443B7B">
      <w:pPr>
        <w:pStyle w:val="1"/>
        <w:rPr>
          <w:color w:val="auto"/>
        </w:rPr>
      </w:pPr>
      <w:bookmarkStart w:id="13" w:name="_Toc202769010"/>
      <w:bookmarkStart w:id="14" w:name="_Toc202839672"/>
      <w:bookmarkStart w:id="15" w:name="_Toc214935182"/>
      <w:bookmarkStart w:id="16" w:name="_Toc458488382"/>
      <w:bookmarkStart w:id="17" w:name="_Toc464376205"/>
      <w:bookmarkStart w:id="18" w:name="_Toc464376415"/>
      <w:bookmarkStart w:id="19" w:name="_Toc464377034"/>
      <w:bookmarkStart w:id="20" w:name="_Toc464377130"/>
      <w:bookmarkStart w:id="21" w:name="_Toc464377226"/>
      <w:bookmarkStart w:id="22" w:name="_Toc464377348"/>
      <w:bookmarkStart w:id="23" w:name="_Toc464377881"/>
      <w:bookmarkStart w:id="24" w:name="_Toc474657829"/>
      <w:r w:rsidRPr="00DE21E7">
        <w:rPr>
          <w:rFonts w:hint="eastAsia"/>
          <w:color w:val="auto"/>
        </w:rPr>
        <w:t>适用范围</w:t>
      </w:r>
      <w:bookmarkEnd w:id="13"/>
      <w:bookmarkEnd w:id="14"/>
      <w:bookmarkEnd w:id="15"/>
      <w:bookmarkEnd w:id="16"/>
      <w:bookmarkEnd w:id="17"/>
      <w:bookmarkEnd w:id="18"/>
      <w:bookmarkEnd w:id="19"/>
      <w:bookmarkEnd w:id="20"/>
      <w:bookmarkEnd w:id="21"/>
      <w:bookmarkEnd w:id="22"/>
      <w:bookmarkEnd w:id="23"/>
      <w:bookmarkEnd w:id="24"/>
    </w:p>
    <w:p w:rsidR="004B4D14" w:rsidRPr="00DE21E7" w:rsidRDefault="004B4D14" w:rsidP="004B4D14">
      <w:pPr>
        <w:spacing w:line="360" w:lineRule="auto"/>
        <w:ind w:firstLineChars="200" w:firstLine="480"/>
      </w:pPr>
      <w:r w:rsidRPr="00DE21E7">
        <w:rPr>
          <w:rFonts w:hint="eastAsia"/>
        </w:rPr>
        <w:t>本</w:t>
      </w:r>
      <w:r w:rsidR="00C736DE" w:rsidRPr="00DE21E7">
        <w:rPr>
          <w:rFonts w:hint="eastAsia"/>
        </w:rPr>
        <w:t>软件设计说明书</w:t>
      </w:r>
      <w:r w:rsidRPr="00DE21E7">
        <w:rPr>
          <w:rFonts w:hint="eastAsia"/>
        </w:rPr>
        <w:t>对应的软件产品为：</w:t>
      </w:r>
      <w:r w:rsidR="00A96419" w:rsidRPr="00DE21E7">
        <w:rPr>
          <w:rFonts w:hint="eastAsia"/>
        </w:rPr>
        <w:t>S-VDU</w:t>
      </w:r>
      <w:r w:rsidR="00CC1F2F">
        <w:rPr>
          <w:rFonts w:hint="eastAsia"/>
        </w:rPr>
        <w:t>开发</w:t>
      </w:r>
      <w:r w:rsidR="00A96419" w:rsidRPr="00DE21E7">
        <w:rPr>
          <w:rFonts w:hint="eastAsia"/>
        </w:rPr>
        <w:t>环境</w:t>
      </w:r>
      <w:r w:rsidRPr="00DE21E7">
        <w:rPr>
          <w:rFonts w:hint="eastAsia"/>
        </w:rPr>
        <w:t>软件。</w:t>
      </w:r>
    </w:p>
    <w:p w:rsidR="00443B7B" w:rsidRPr="00DE21E7" w:rsidRDefault="00D2459E" w:rsidP="00443B7B">
      <w:pPr>
        <w:pStyle w:val="1"/>
        <w:rPr>
          <w:color w:val="auto"/>
        </w:rPr>
      </w:pPr>
      <w:bookmarkStart w:id="25" w:name="_Toc203180442"/>
      <w:bookmarkStart w:id="26" w:name="_Toc214935183"/>
      <w:bookmarkStart w:id="27" w:name="_Toc458488383"/>
      <w:bookmarkStart w:id="28" w:name="_Toc464376206"/>
      <w:bookmarkStart w:id="29" w:name="_Toc464376416"/>
      <w:bookmarkStart w:id="30" w:name="_Toc464377035"/>
      <w:bookmarkStart w:id="31" w:name="_Toc464377131"/>
      <w:bookmarkStart w:id="32" w:name="_Toc464377227"/>
      <w:bookmarkStart w:id="33" w:name="_Toc464377349"/>
      <w:bookmarkStart w:id="34" w:name="_Toc464377882"/>
      <w:bookmarkStart w:id="35" w:name="_Toc474657830"/>
      <w:r w:rsidRPr="00DE21E7">
        <w:rPr>
          <w:rFonts w:hint="eastAsia"/>
          <w:color w:val="auto"/>
        </w:rPr>
        <w:t>参考文件</w:t>
      </w:r>
      <w:bookmarkEnd w:id="25"/>
      <w:bookmarkEnd w:id="26"/>
      <w:bookmarkEnd w:id="27"/>
      <w:bookmarkEnd w:id="28"/>
      <w:bookmarkEnd w:id="29"/>
      <w:bookmarkEnd w:id="30"/>
      <w:bookmarkEnd w:id="31"/>
      <w:bookmarkEnd w:id="32"/>
      <w:bookmarkEnd w:id="33"/>
      <w:bookmarkEnd w:id="34"/>
      <w:bookmarkEnd w:id="35"/>
    </w:p>
    <w:p w:rsidR="00F91C52" w:rsidRPr="00DE21E7" w:rsidRDefault="00F91C52" w:rsidP="00F91C52"/>
    <w:p w:rsidR="00D2459E" w:rsidRPr="00DE21E7" w:rsidRDefault="00D2459E" w:rsidP="00443B7B">
      <w:pPr>
        <w:pStyle w:val="1"/>
        <w:rPr>
          <w:color w:val="auto"/>
        </w:rPr>
      </w:pPr>
      <w:bookmarkStart w:id="36" w:name="_Toc202769011"/>
      <w:bookmarkStart w:id="37" w:name="_Toc202839673"/>
      <w:bookmarkStart w:id="38" w:name="_Toc214935184"/>
      <w:bookmarkStart w:id="39" w:name="_Toc458488384"/>
      <w:bookmarkStart w:id="40" w:name="_Toc464376207"/>
      <w:bookmarkStart w:id="41" w:name="_Toc464376417"/>
      <w:bookmarkStart w:id="42" w:name="_Toc464377036"/>
      <w:bookmarkStart w:id="43" w:name="_Toc464377132"/>
      <w:bookmarkStart w:id="44" w:name="_Toc464377228"/>
      <w:bookmarkStart w:id="45" w:name="_Toc464377350"/>
      <w:bookmarkStart w:id="46" w:name="_Toc464377883"/>
      <w:bookmarkStart w:id="47" w:name="_Toc474657831"/>
      <w:r w:rsidRPr="00DE21E7">
        <w:rPr>
          <w:rFonts w:hint="eastAsia"/>
          <w:color w:val="auto"/>
        </w:rPr>
        <w:t>专业术语</w:t>
      </w:r>
      <w:bookmarkEnd w:id="36"/>
      <w:bookmarkEnd w:id="37"/>
      <w:bookmarkEnd w:id="38"/>
      <w:bookmarkEnd w:id="39"/>
      <w:bookmarkEnd w:id="40"/>
      <w:bookmarkEnd w:id="41"/>
      <w:bookmarkEnd w:id="42"/>
      <w:bookmarkEnd w:id="43"/>
      <w:bookmarkEnd w:id="44"/>
      <w:bookmarkEnd w:id="45"/>
      <w:bookmarkEnd w:id="46"/>
      <w:bookmarkEnd w:id="47"/>
    </w:p>
    <w:p w:rsidR="00ED6A29" w:rsidRPr="00DE21E7" w:rsidRDefault="00790D95" w:rsidP="004510CE">
      <w:pPr>
        <w:numPr>
          <w:ilvl w:val="1"/>
          <w:numId w:val="3"/>
        </w:numPr>
        <w:spacing w:line="360" w:lineRule="auto"/>
        <w:ind w:left="0" w:firstLineChars="200" w:firstLine="480"/>
        <w:rPr>
          <w:rFonts w:ascii="Times New Roman" w:hAnsi="Times New Roman"/>
        </w:rPr>
      </w:pPr>
      <w:r>
        <w:rPr>
          <w:rFonts w:ascii="Times New Roman" w:hAnsi="Times New Roman" w:hint="eastAsia"/>
        </w:rPr>
        <w:t>下装</w:t>
      </w:r>
      <w:r w:rsidR="00D54F36" w:rsidRPr="00DE21E7">
        <w:rPr>
          <w:rFonts w:ascii="Times New Roman" w:hAnsi="Times New Roman" w:hint="eastAsia"/>
        </w:rPr>
        <w:t>配置文件：</w:t>
      </w:r>
      <w:r w:rsidR="004A7675">
        <w:rPr>
          <w:rFonts w:ascii="Times New Roman" w:hAnsi="Times New Roman" w:hint="eastAsia"/>
        </w:rPr>
        <w:t>开发环境软件生成的用于在运行环境软件中</w:t>
      </w:r>
      <w:r w:rsidR="00AA0E68">
        <w:rPr>
          <w:rFonts w:ascii="Times New Roman" w:hAnsi="Times New Roman" w:hint="eastAsia"/>
        </w:rPr>
        <w:t>使用的接口二进制文件</w:t>
      </w:r>
      <w:r w:rsidR="00D0126A">
        <w:rPr>
          <w:rFonts w:ascii="Times New Roman" w:hAnsi="Times New Roman" w:hint="eastAsia"/>
        </w:rPr>
        <w:t>，包含页面</w:t>
      </w:r>
      <w:r w:rsidR="00F90C48">
        <w:rPr>
          <w:rFonts w:ascii="Times New Roman" w:hAnsi="Times New Roman" w:hint="eastAsia"/>
        </w:rPr>
        <w:t>和</w:t>
      </w:r>
      <w:r w:rsidR="00D0126A">
        <w:rPr>
          <w:rFonts w:ascii="Times New Roman" w:hAnsi="Times New Roman" w:hint="eastAsia"/>
        </w:rPr>
        <w:t>图片数据</w:t>
      </w:r>
      <w:r w:rsidR="002A632D">
        <w:rPr>
          <w:rFonts w:ascii="Times New Roman" w:hAnsi="Times New Roman" w:hint="eastAsia"/>
        </w:rPr>
        <w:t>；</w:t>
      </w:r>
    </w:p>
    <w:p w:rsidR="00D54F36" w:rsidRPr="00DE21E7" w:rsidRDefault="000C01B9" w:rsidP="004510CE">
      <w:pPr>
        <w:numPr>
          <w:ilvl w:val="1"/>
          <w:numId w:val="3"/>
        </w:numPr>
        <w:spacing w:line="360" w:lineRule="auto"/>
        <w:ind w:left="0" w:firstLineChars="200" w:firstLine="480"/>
        <w:rPr>
          <w:rFonts w:ascii="Times New Roman" w:hAnsi="Times New Roman"/>
        </w:rPr>
      </w:pPr>
      <w:r>
        <w:rPr>
          <w:rFonts w:ascii="Times New Roman" w:hAnsi="Times New Roman" w:hint="eastAsia"/>
        </w:rPr>
        <w:t>LINQ</w:t>
      </w:r>
      <w:r w:rsidR="00D54F36" w:rsidRPr="00DE21E7">
        <w:rPr>
          <w:rFonts w:ascii="Times New Roman" w:hAnsi="Times New Roman" w:hint="eastAsia"/>
        </w:rPr>
        <w:t>：</w:t>
      </w:r>
      <w:r w:rsidR="007D54DC" w:rsidRPr="00620BCE">
        <w:rPr>
          <w:rFonts w:ascii="Times New Roman" w:hAnsi="Times New Roman"/>
        </w:rPr>
        <w:t>语言集成查询</w:t>
      </w:r>
      <w:r w:rsidR="000D6639">
        <w:rPr>
          <w:rFonts w:ascii="Times New Roman" w:hAnsi="Times New Roman" w:hint="eastAsia"/>
        </w:rPr>
        <w:t>，是</w:t>
      </w:r>
      <w:r w:rsidR="000D6639">
        <w:rPr>
          <w:rFonts w:ascii="Times New Roman" w:hAnsi="Times New Roman" w:hint="eastAsia"/>
        </w:rPr>
        <w:t>c#</w:t>
      </w:r>
      <w:r w:rsidR="000D6639">
        <w:rPr>
          <w:rFonts w:ascii="Times New Roman" w:hAnsi="Times New Roman" w:hint="eastAsia"/>
        </w:rPr>
        <w:t>语言中</w:t>
      </w:r>
      <w:r w:rsidR="000D6639">
        <w:rPr>
          <w:rFonts w:ascii="Verdana" w:hAnsi="Verdana"/>
          <w:color w:val="000000"/>
          <w:sz w:val="21"/>
          <w:szCs w:val="21"/>
          <w:shd w:val="clear" w:color="auto" w:fill="FFFFFF"/>
        </w:rPr>
        <w:t>用于提供查询数据能力的一个</w:t>
      </w:r>
      <w:r w:rsidR="00646966">
        <w:rPr>
          <w:rFonts w:ascii="Verdana" w:hAnsi="Verdana" w:hint="eastAsia"/>
          <w:color w:val="000000"/>
          <w:sz w:val="21"/>
          <w:szCs w:val="21"/>
          <w:shd w:val="clear" w:color="auto" w:fill="FFFFFF"/>
        </w:rPr>
        <w:t>特性</w:t>
      </w:r>
      <w:r w:rsidR="002A632D">
        <w:rPr>
          <w:rFonts w:ascii="Verdana" w:hAnsi="Verdana" w:hint="eastAsia"/>
          <w:color w:val="000000"/>
          <w:sz w:val="21"/>
          <w:szCs w:val="21"/>
          <w:shd w:val="clear" w:color="auto" w:fill="FFFFFF"/>
        </w:rPr>
        <w:t>；</w:t>
      </w:r>
    </w:p>
    <w:p w:rsidR="00ED6A29" w:rsidRPr="00DE21E7" w:rsidRDefault="0012761D" w:rsidP="004510CE">
      <w:pPr>
        <w:numPr>
          <w:ilvl w:val="1"/>
          <w:numId w:val="3"/>
        </w:numPr>
        <w:spacing w:line="360" w:lineRule="auto"/>
        <w:ind w:left="0" w:firstLineChars="200" w:firstLine="480"/>
        <w:rPr>
          <w:rFonts w:ascii="Times New Roman" w:hAnsi="Times New Roman"/>
        </w:rPr>
      </w:pPr>
      <w:r>
        <w:rPr>
          <w:rFonts w:ascii="Times New Roman" w:hAnsi="Times New Roman" w:hint="eastAsia"/>
        </w:rPr>
        <w:t>控件</w:t>
      </w:r>
      <w:r w:rsidR="00ED6A29" w:rsidRPr="00DE21E7">
        <w:rPr>
          <w:rFonts w:ascii="Times New Roman" w:hAnsi="宋体"/>
        </w:rPr>
        <w:t>：</w:t>
      </w:r>
      <w:r>
        <w:rPr>
          <w:rFonts w:ascii="Times New Roman" w:hAnsi="Times New Roman" w:hint="eastAsia"/>
        </w:rPr>
        <w:t>在页面</w:t>
      </w:r>
      <w:r w:rsidR="00C661DF">
        <w:rPr>
          <w:rFonts w:ascii="Times New Roman" w:hAnsi="Times New Roman" w:hint="eastAsia"/>
        </w:rPr>
        <w:t>窗口</w:t>
      </w:r>
      <w:r>
        <w:rPr>
          <w:rFonts w:ascii="Times New Roman" w:hAnsi="Times New Roman" w:hint="eastAsia"/>
        </w:rPr>
        <w:t>中显示的</w:t>
      </w:r>
      <w:r w:rsidR="009F0979">
        <w:rPr>
          <w:rFonts w:ascii="Times New Roman" w:hAnsi="Times New Roman" w:hint="eastAsia"/>
        </w:rPr>
        <w:t>基础图形单元</w:t>
      </w:r>
      <w:r w:rsidR="00927209">
        <w:rPr>
          <w:rFonts w:ascii="Times New Roman" w:hAnsi="Times New Roman" w:hint="eastAsia"/>
        </w:rPr>
        <w:t>。</w:t>
      </w:r>
    </w:p>
    <w:p w:rsidR="00F75E2D" w:rsidRDefault="00F75E2D" w:rsidP="00F75E2D">
      <w:pPr>
        <w:pStyle w:val="1"/>
        <w:ind w:left="431" w:hanging="431"/>
        <w:rPr>
          <w:color w:val="auto"/>
        </w:rPr>
      </w:pPr>
      <w:bookmarkStart w:id="48" w:name="_Toc458488385"/>
      <w:bookmarkStart w:id="49" w:name="_Toc464376208"/>
      <w:bookmarkStart w:id="50" w:name="_Toc464376418"/>
      <w:bookmarkStart w:id="51" w:name="_Toc464377037"/>
      <w:bookmarkStart w:id="52" w:name="_Toc464377133"/>
      <w:bookmarkStart w:id="53" w:name="_Toc464377229"/>
      <w:bookmarkStart w:id="54" w:name="_Toc464377351"/>
      <w:bookmarkStart w:id="55" w:name="_Toc464377884"/>
      <w:bookmarkStart w:id="56" w:name="_Toc474657832"/>
      <w:r w:rsidRPr="00F75E2D">
        <w:rPr>
          <w:rFonts w:hint="eastAsia"/>
          <w:color w:val="auto"/>
        </w:rPr>
        <w:t>基础类设计</w:t>
      </w:r>
      <w:bookmarkEnd w:id="48"/>
      <w:bookmarkEnd w:id="49"/>
      <w:bookmarkEnd w:id="50"/>
      <w:bookmarkEnd w:id="51"/>
      <w:bookmarkEnd w:id="52"/>
      <w:bookmarkEnd w:id="53"/>
      <w:bookmarkEnd w:id="54"/>
      <w:bookmarkEnd w:id="55"/>
      <w:bookmarkEnd w:id="56"/>
    </w:p>
    <w:p w:rsidR="002123E4" w:rsidRDefault="001B4AB8" w:rsidP="00EA1625">
      <w:pPr>
        <w:pStyle w:val="2"/>
      </w:pPr>
      <w:bookmarkStart w:id="57" w:name="_Toc458488386"/>
      <w:bookmarkStart w:id="58" w:name="_Toc464376209"/>
      <w:bookmarkStart w:id="59" w:name="_Toc464376419"/>
      <w:bookmarkStart w:id="60" w:name="_Toc464377038"/>
      <w:bookmarkStart w:id="61" w:name="_Toc464377134"/>
      <w:bookmarkStart w:id="62" w:name="_Toc464377230"/>
      <w:bookmarkStart w:id="63" w:name="_Toc464377352"/>
      <w:bookmarkStart w:id="64" w:name="_Toc464377885"/>
      <w:bookmarkStart w:id="65" w:name="_Toc474657833"/>
      <w:r w:rsidRPr="00006A02">
        <w:rPr>
          <w:rFonts w:hint="eastAsia"/>
        </w:rPr>
        <w:t>SVBitmap</w:t>
      </w:r>
      <w:r w:rsidRPr="00006A02">
        <w:rPr>
          <w:rFonts w:hint="eastAsia"/>
        </w:rPr>
        <w:t>类</w:t>
      </w:r>
      <w:bookmarkEnd w:id="57"/>
      <w:bookmarkEnd w:id="58"/>
      <w:bookmarkEnd w:id="59"/>
      <w:bookmarkEnd w:id="60"/>
      <w:bookmarkEnd w:id="61"/>
      <w:bookmarkEnd w:id="62"/>
      <w:bookmarkEnd w:id="63"/>
      <w:bookmarkEnd w:id="64"/>
      <w:bookmarkEnd w:id="65"/>
    </w:p>
    <w:p w:rsidR="00F22959" w:rsidRDefault="00BC5212" w:rsidP="001E0828">
      <w:pPr>
        <w:pStyle w:val="a1"/>
        <w:ind w:firstLine="480"/>
      </w:pPr>
      <w:r>
        <w:rPr>
          <w:rFonts w:hint="eastAsia"/>
        </w:rPr>
        <w:t>定义一个图元类，用来记录当前图元的索引信息</w:t>
      </w:r>
      <w:r w:rsidR="00CF45CB">
        <w:rPr>
          <w:rFonts w:hint="eastAsia"/>
        </w:rPr>
        <w:t>。</w:t>
      </w:r>
      <w:r w:rsidR="00512D46">
        <w:rPr>
          <w:rFonts w:hint="eastAsia"/>
        </w:rPr>
        <w:t>该类</w:t>
      </w:r>
      <w:r w:rsidR="003A25DF">
        <w:rPr>
          <w:rFonts w:hint="eastAsia"/>
        </w:rPr>
        <w:t>具有序列化和自定义属性字段的特点。</w:t>
      </w:r>
      <w:r w:rsidR="00135C95">
        <w:rPr>
          <w:rFonts w:hint="eastAsia"/>
        </w:rPr>
        <w:t>包含</w:t>
      </w:r>
      <w:r w:rsidR="00580199">
        <w:rPr>
          <w:rFonts w:hint="eastAsia"/>
        </w:rPr>
        <w:t>两个字符串类型</w:t>
      </w:r>
      <w:r w:rsidR="00135C95">
        <w:rPr>
          <w:rFonts w:hint="eastAsia"/>
        </w:rPr>
        <w:t>属性字段</w:t>
      </w:r>
      <w:r w:rsidR="00135C95">
        <w:rPr>
          <w:rFonts w:hint="eastAsia"/>
        </w:rPr>
        <w:t>ImageFile</w:t>
      </w:r>
      <w:r w:rsidR="002E3CD2">
        <w:rPr>
          <w:rFonts w:hint="eastAsia"/>
        </w:rPr>
        <w:t>Name</w:t>
      </w:r>
      <w:r w:rsidR="00135C95">
        <w:rPr>
          <w:rFonts w:hint="eastAsia"/>
        </w:rPr>
        <w:t>和</w:t>
      </w:r>
      <w:r w:rsidR="00135C95">
        <w:rPr>
          <w:rFonts w:hint="eastAsia"/>
        </w:rPr>
        <w:t>ShowName</w:t>
      </w:r>
      <w:r w:rsidR="00C02A03">
        <w:rPr>
          <w:rFonts w:hint="eastAsia"/>
        </w:rPr>
        <w:t>，分别记录</w:t>
      </w:r>
      <w:r w:rsidR="00135C95">
        <w:rPr>
          <w:rFonts w:hint="eastAsia"/>
        </w:rPr>
        <w:t>当前图元对应的</w:t>
      </w:r>
      <w:r w:rsidR="00323C94">
        <w:rPr>
          <w:rFonts w:hint="eastAsia"/>
        </w:rPr>
        <w:t>文件名路径</w:t>
      </w:r>
      <w:r w:rsidR="004D4A89">
        <w:rPr>
          <w:rFonts w:hint="eastAsia"/>
        </w:rPr>
        <w:t>和</w:t>
      </w:r>
      <w:r w:rsidR="009640C8">
        <w:rPr>
          <w:rFonts w:hint="eastAsia"/>
        </w:rPr>
        <w:t>该图元在窗口中的名称显示</w:t>
      </w:r>
      <w:r w:rsidR="00135C95">
        <w:rPr>
          <w:rFonts w:hint="eastAsia"/>
        </w:rPr>
        <w:t>。</w:t>
      </w:r>
    </w:p>
    <w:p w:rsidR="00D42ED9" w:rsidRDefault="00D42ED9" w:rsidP="00EA1625">
      <w:pPr>
        <w:pStyle w:val="2"/>
      </w:pPr>
      <w:bookmarkStart w:id="66" w:name="_Toc458488387"/>
      <w:bookmarkStart w:id="67" w:name="_Toc464376210"/>
      <w:bookmarkStart w:id="68" w:name="_Toc464376420"/>
      <w:bookmarkStart w:id="69" w:name="_Toc464377039"/>
      <w:bookmarkStart w:id="70" w:name="_Toc464377135"/>
      <w:bookmarkStart w:id="71" w:name="_Toc464377231"/>
      <w:bookmarkStart w:id="72" w:name="_Toc464377353"/>
      <w:bookmarkStart w:id="73" w:name="_Toc464377886"/>
      <w:bookmarkStart w:id="74" w:name="_Toc474657834"/>
      <w:r w:rsidRPr="00D42ED9">
        <w:t>SVCheckValidException</w:t>
      </w:r>
      <w:r>
        <w:rPr>
          <w:rFonts w:hint="eastAsia"/>
        </w:rPr>
        <w:t>类</w:t>
      </w:r>
      <w:bookmarkEnd w:id="66"/>
      <w:bookmarkEnd w:id="67"/>
      <w:bookmarkEnd w:id="68"/>
      <w:bookmarkEnd w:id="69"/>
      <w:bookmarkEnd w:id="70"/>
      <w:bookmarkEnd w:id="71"/>
      <w:bookmarkEnd w:id="72"/>
      <w:bookmarkEnd w:id="73"/>
      <w:bookmarkEnd w:id="74"/>
    </w:p>
    <w:p w:rsidR="00D42ED9" w:rsidRDefault="00A1295D" w:rsidP="001E0828">
      <w:pPr>
        <w:pStyle w:val="a1"/>
        <w:ind w:firstLine="480"/>
      </w:pPr>
      <w:r>
        <w:rPr>
          <w:rFonts w:hint="eastAsia"/>
        </w:rPr>
        <w:t>自定义异常处理类，</w:t>
      </w:r>
      <w:r w:rsidR="001D2466">
        <w:rPr>
          <w:rFonts w:hint="eastAsia"/>
        </w:rPr>
        <w:t>继承自应用程序异常类。</w:t>
      </w:r>
      <w:r w:rsidR="001E0467">
        <w:rPr>
          <w:rFonts w:hint="eastAsia"/>
        </w:rPr>
        <w:t>包含一个异常处理信息，为字符串类型。</w:t>
      </w:r>
      <w:r w:rsidR="001D2466">
        <w:rPr>
          <w:rFonts w:hint="eastAsia"/>
        </w:rPr>
        <w:t>主要是用来处理在页面检查过程中</w:t>
      </w:r>
      <w:r w:rsidR="00643CD1">
        <w:rPr>
          <w:rFonts w:hint="eastAsia"/>
        </w:rPr>
        <w:t>对所检查项通不过的时候，记录</w:t>
      </w:r>
      <w:r w:rsidR="0008106B">
        <w:rPr>
          <w:rFonts w:hint="eastAsia"/>
        </w:rPr>
        <w:t>发生的检查</w:t>
      </w:r>
      <w:r w:rsidR="001F786D">
        <w:rPr>
          <w:rFonts w:hint="eastAsia"/>
        </w:rPr>
        <w:t>错误信息，并将错误异常</w:t>
      </w:r>
      <w:r w:rsidR="00CB5977">
        <w:rPr>
          <w:rFonts w:hint="eastAsia"/>
        </w:rPr>
        <w:t>以日志的方式</w:t>
      </w:r>
      <w:r w:rsidR="00A35C32">
        <w:rPr>
          <w:rFonts w:hint="eastAsia"/>
        </w:rPr>
        <w:t>显示在界面及记录在日志文件</w:t>
      </w:r>
      <w:r w:rsidR="00604BD0">
        <w:rPr>
          <w:rFonts w:hint="eastAsia"/>
        </w:rPr>
        <w:t>中</w:t>
      </w:r>
      <w:r w:rsidR="001F786D">
        <w:rPr>
          <w:rFonts w:hint="eastAsia"/>
        </w:rPr>
        <w:t>。</w:t>
      </w:r>
    </w:p>
    <w:p w:rsidR="008E4918" w:rsidRPr="008E4918" w:rsidRDefault="008E4918" w:rsidP="00EA1625">
      <w:pPr>
        <w:pStyle w:val="2"/>
      </w:pPr>
      <w:bookmarkStart w:id="75" w:name="_Toc458488388"/>
      <w:bookmarkStart w:id="76" w:name="_Toc464376211"/>
      <w:bookmarkStart w:id="77" w:name="_Toc464376421"/>
      <w:bookmarkStart w:id="78" w:name="_Toc464377040"/>
      <w:bookmarkStart w:id="79" w:name="_Toc464377136"/>
      <w:bookmarkStart w:id="80" w:name="_Toc464377232"/>
      <w:bookmarkStart w:id="81" w:name="_Toc464377354"/>
      <w:bookmarkStart w:id="82" w:name="_Toc464377887"/>
      <w:bookmarkStart w:id="83" w:name="_Toc474657835"/>
      <w:r w:rsidRPr="008E4918">
        <w:t>SVColorButton</w:t>
      </w:r>
      <w:r w:rsidRPr="008E4918">
        <w:rPr>
          <w:rFonts w:hint="eastAsia"/>
        </w:rPr>
        <w:t>类</w:t>
      </w:r>
      <w:bookmarkEnd w:id="75"/>
      <w:bookmarkEnd w:id="76"/>
      <w:bookmarkEnd w:id="77"/>
      <w:bookmarkEnd w:id="78"/>
      <w:bookmarkEnd w:id="79"/>
      <w:bookmarkEnd w:id="80"/>
      <w:bookmarkEnd w:id="81"/>
      <w:bookmarkEnd w:id="82"/>
      <w:bookmarkEnd w:id="83"/>
    </w:p>
    <w:p w:rsidR="008E4918" w:rsidRDefault="0009481D" w:rsidP="001E0828">
      <w:pPr>
        <w:pStyle w:val="a1"/>
        <w:ind w:firstLine="480"/>
      </w:pPr>
      <w:r>
        <w:rPr>
          <w:rFonts w:hint="eastAsia"/>
        </w:rPr>
        <w:t>具有显示和选择颜色功能的按钮。</w:t>
      </w:r>
      <w:r w:rsidR="0048349B">
        <w:rPr>
          <w:rFonts w:hint="eastAsia"/>
        </w:rPr>
        <w:t>通常用来在窗口中提供用户选择颜色的一种方式。</w:t>
      </w:r>
    </w:p>
    <w:p w:rsidR="00C94EA5" w:rsidRPr="00C94EA5" w:rsidRDefault="00C94EA5" w:rsidP="00EA1625">
      <w:pPr>
        <w:pStyle w:val="2"/>
      </w:pPr>
      <w:bookmarkStart w:id="84" w:name="_Toc458488389"/>
      <w:bookmarkStart w:id="85" w:name="_Toc464376212"/>
      <w:bookmarkStart w:id="86" w:name="_Toc464376422"/>
      <w:bookmarkStart w:id="87" w:name="_Toc464377041"/>
      <w:bookmarkStart w:id="88" w:name="_Toc464377137"/>
      <w:bookmarkStart w:id="89" w:name="_Toc464377233"/>
      <w:bookmarkStart w:id="90" w:name="_Toc464377355"/>
      <w:bookmarkStart w:id="91" w:name="_Toc464377888"/>
      <w:bookmarkStart w:id="92" w:name="_Toc474657836"/>
      <w:r w:rsidRPr="00C94EA5">
        <w:lastRenderedPageBreak/>
        <w:t>SVConfig</w:t>
      </w:r>
      <w:r w:rsidRPr="00C94EA5">
        <w:rPr>
          <w:rFonts w:hint="eastAsia"/>
        </w:rPr>
        <w:t>类</w:t>
      </w:r>
      <w:bookmarkEnd w:id="84"/>
      <w:bookmarkEnd w:id="85"/>
      <w:bookmarkEnd w:id="86"/>
      <w:bookmarkEnd w:id="87"/>
      <w:bookmarkEnd w:id="88"/>
      <w:bookmarkEnd w:id="89"/>
      <w:bookmarkEnd w:id="90"/>
      <w:bookmarkEnd w:id="91"/>
      <w:bookmarkEnd w:id="92"/>
    </w:p>
    <w:p w:rsidR="00C94EA5" w:rsidRDefault="00EF6F77" w:rsidP="00694F03">
      <w:pPr>
        <w:pStyle w:val="a1"/>
        <w:ind w:firstLine="480"/>
      </w:pPr>
      <w:r>
        <w:rPr>
          <w:rFonts w:hint="eastAsia"/>
        </w:rPr>
        <w:t>一个与当前软件本身相关的配置类，用来记录当前软件的配置信息。</w:t>
      </w:r>
      <w:r w:rsidR="00FB702E">
        <w:rPr>
          <w:rFonts w:hint="eastAsia"/>
        </w:rPr>
        <w:t>在当前软件中主要用来记录</w:t>
      </w:r>
      <w:r w:rsidR="00CC346B">
        <w:rPr>
          <w:rFonts w:hint="eastAsia"/>
        </w:rPr>
        <w:t>用户最近打开工程文件、当前记录工程文件的最大个数、</w:t>
      </w:r>
      <w:r w:rsidR="00CF3A4A">
        <w:rPr>
          <w:rFonts w:hint="eastAsia"/>
        </w:rPr>
        <w:t>定时保存工程时间间隔。</w:t>
      </w:r>
    </w:p>
    <w:p w:rsidR="00177BAF" w:rsidRPr="00694F03" w:rsidRDefault="00177BAF" w:rsidP="00694F03">
      <w:pPr>
        <w:pStyle w:val="a1"/>
        <w:ind w:firstLine="480"/>
      </w:pPr>
    </w:p>
    <w:p w:rsidR="00982D8D" w:rsidRDefault="00982D8D" w:rsidP="00694F03">
      <w:pPr>
        <w:pStyle w:val="a1"/>
        <w:ind w:firstLine="480"/>
      </w:pPr>
      <w:r>
        <w:rPr>
          <w:rFonts w:hint="eastAsia"/>
        </w:rPr>
        <w:t>返回当前配置的一个实例，</w:t>
      </w:r>
      <w:r w:rsidR="00623B6E">
        <w:rPr>
          <w:rFonts w:hint="eastAsia"/>
        </w:rPr>
        <w:t>这里采用单例模式，工程中只存在一个唯一的实例。</w:t>
      </w:r>
    </w:p>
    <w:p w:rsidR="002526CA" w:rsidRPr="00694F03" w:rsidRDefault="002526CA" w:rsidP="00694F03">
      <w:pPr>
        <w:pStyle w:val="a1"/>
        <w:ind w:firstLine="480"/>
      </w:pPr>
      <w:r w:rsidRPr="00694F03">
        <w:t>public static SVConfig instance()</w:t>
      </w:r>
    </w:p>
    <w:p w:rsidR="00E415B5" w:rsidRPr="00694F03" w:rsidRDefault="00E415B5" w:rsidP="00694F03">
      <w:pPr>
        <w:pStyle w:val="a1"/>
        <w:ind w:firstLine="480"/>
      </w:pPr>
    </w:p>
    <w:p w:rsidR="00305F21" w:rsidRPr="000203A7" w:rsidRDefault="00FA5F2E" w:rsidP="00694F03">
      <w:pPr>
        <w:pStyle w:val="a1"/>
        <w:ind w:firstLine="480"/>
      </w:pPr>
      <w:r w:rsidRPr="000203A7">
        <w:rPr>
          <w:rFonts w:hint="eastAsia"/>
        </w:rPr>
        <w:t>返回最近打开工程文件的路径名</w:t>
      </w:r>
      <w:r w:rsidR="00DB7740">
        <w:rPr>
          <w:rFonts w:hint="eastAsia"/>
        </w:rPr>
        <w:t>列表</w:t>
      </w:r>
    </w:p>
    <w:p w:rsidR="002526CA" w:rsidRPr="00694F03" w:rsidRDefault="00034C84" w:rsidP="00694F03">
      <w:pPr>
        <w:pStyle w:val="a1"/>
        <w:ind w:firstLine="480"/>
      </w:pPr>
      <w:r w:rsidRPr="00694F03">
        <w:t>List&lt;String&gt; RectFileItems</w:t>
      </w:r>
    </w:p>
    <w:p w:rsidR="002917E5" w:rsidRPr="00694F03" w:rsidRDefault="002917E5" w:rsidP="00694F03">
      <w:pPr>
        <w:pStyle w:val="a1"/>
        <w:ind w:firstLine="480"/>
      </w:pPr>
    </w:p>
    <w:p w:rsidR="00275675" w:rsidRPr="00694F03" w:rsidRDefault="002B72A6" w:rsidP="00694F03">
      <w:pPr>
        <w:pStyle w:val="a1"/>
        <w:ind w:firstLine="480"/>
      </w:pPr>
      <w:r w:rsidRPr="00694F03">
        <w:rPr>
          <w:rFonts w:hint="eastAsia"/>
        </w:rPr>
        <w:t>参数</w:t>
      </w:r>
      <w:r w:rsidR="00E81BE4" w:rsidRPr="00694F03">
        <w:rPr>
          <w:rFonts w:hint="eastAsia"/>
        </w:rPr>
        <w:t>:</w:t>
      </w:r>
      <w:r w:rsidR="00E81BE4" w:rsidRPr="00694F03">
        <w:rPr>
          <w:rFonts w:hint="eastAsia"/>
        </w:rPr>
        <w:t>：</w:t>
      </w:r>
      <w:r w:rsidR="00CD37B1" w:rsidRPr="00694F03">
        <w:rPr>
          <w:rFonts w:hint="eastAsia"/>
        </w:rPr>
        <w:t>f</w:t>
      </w:r>
      <w:r w:rsidR="007353B6" w:rsidRPr="00694F03">
        <w:rPr>
          <w:rFonts w:hint="eastAsia"/>
        </w:rPr>
        <w:t xml:space="preserve">ile </w:t>
      </w:r>
      <w:r w:rsidR="007353B6" w:rsidRPr="00694F03">
        <w:rPr>
          <w:rFonts w:hint="eastAsia"/>
        </w:rPr>
        <w:t>表示记录当前打开工程文件名</w:t>
      </w:r>
      <w:r w:rsidR="00D93C09" w:rsidRPr="00694F03">
        <w:rPr>
          <w:rFonts w:hint="eastAsia"/>
        </w:rPr>
        <w:t>，类型为</w:t>
      </w:r>
      <w:r w:rsidR="00D93C09" w:rsidRPr="00694F03">
        <w:rPr>
          <w:rFonts w:hint="eastAsia"/>
        </w:rPr>
        <w:t>String</w:t>
      </w:r>
    </w:p>
    <w:p w:rsidR="002174A7" w:rsidRPr="00694F03" w:rsidRDefault="002174A7" w:rsidP="00694F03">
      <w:pPr>
        <w:pStyle w:val="a1"/>
        <w:ind w:firstLine="480"/>
      </w:pPr>
      <w:r w:rsidRPr="00694F03">
        <w:rPr>
          <w:rFonts w:hint="eastAsia"/>
        </w:rPr>
        <w:t>返回值</w:t>
      </w:r>
      <w:r w:rsidR="00E81BE4" w:rsidRPr="00694F03">
        <w:rPr>
          <w:rFonts w:hint="eastAsia"/>
        </w:rPr>
        <w:t>:</w:t>
      </w:r>
      <w:r w:rsidR="00E81BE4" w:rsidRPr="00694F03">
        <w:rPr>
          <w:rFonts w:hint="eastAsia"/>
        </w:rPr>
        <w:t>：</w:t>
      </w:r>
      <w:r w:rsidR="00E81BE4" w:rsidRPr="00694F03">
        <w:rPr>
          <w:rFonts w:hint="eastAsia"/>
        </w:rPr>
        <w:t>void</w:t>
      </w:r>
    </w:p>
    <w:p w:rsidR="00A550E3" w:rsidRPr="00694F03" w:rsidRDefault="00A550E3" w:rsidP="00694F03">
      <w:pPr>
        <w:pStyle w:val="a1"/>
        <w:ind w:firstLine="480"/>
      </w:pPr>
      <w:r w:rsidRPr="00694F03">
        <w:rPr>
          <w:rFonts w:hint="eastAsia"/>
        </w:rPr>
        <w:t>描述：</w:t>
      </w:r>
      <w:r w:rsidR="00BE0484" w:rsidRPr="00694F03">
        <w:rPr>
          <w:rFonts w:hint="eastAsia"/>
        </w:rPr>
        <w:t>用来记录名为</w:t>
      </w:r>
      <w:r w:rsidR="00BE0484" w:rsidRPr="00694F03">
        <w:rPr>
          <w:rFonts w:hint="eastAsia"/>
        </w:rPr>
        <w:t>file</w:t>
      </w:r>
      <w:r w:rsidR="00BE0484" w:rsidRPr="00694F03">
        <w:rPr>
          <w:rFonts w:hint="eastAsia"/>
        </w:rPr>
        <w:t>的</w:t>
      </w:r>
      <w:r w:rsidR="00C116AA" w:rsidRPr="00694F03">
        <w:rPr>
          <w:rFonts w:hint="eastAsia"/>
        </w:rPr>
        <w:t>工程文件到最近打开列表中</w:t>
      </w:r>
      <w:r w:rsidR="00C936E1">
        <w:rPr>
          <w:rFonts w:hint="eastAsia"/>
        </w:rPr>
        <w:t>。</w:t>
      </w:r>
    </w:p>
    <w:p w:rsidR="00275675" w:rsidRPr="00694F03" w:rsidRDefault="00275675" w:rsidP="00694F03">
      <w:pPr>
        <w:pStyle w:val="a1"/>
        <w:ind w:firstLine="480"/>
      </w:pPr>
      <w:r w:rsidRPr="00694F03">
        <w:t>public void addRectFilesItem(String file)</w:t>
      </w:r>
    </w:p>
    <w:p w:rsidR="002917E5" w:rsidRPr="00694F03" w:rsidRDefault="002917E5" w:rsidP="00694F03">
      <w:pPr>
        <w:pStyle w:val="a1"/>
        <w:ind w:firstLine="480"/>
      </w:pPr>
    </w:p>
    <w:p w:rsidR="0052626C" w:rsidRDefault="007310FD" w:rsidP="00694F03">
      <w:pPr>
        <w:pStyle w:val="a1"/>
        <w:ind w:firstLine="480"/>
      </w:pPr>
      <w:r>
        <w:rPr>
          <w:rFonts w:hint="eastAsia"/>
        </w:rPr>
        <w:t>用来设置和获取当前可以保存的最大最近打开列表个数，范围（</w:t>
      </w:r>
      <w:r>
        <w:rPr>
          <w:rFonts w:hint="eastAsia"/>
        </w:rPr>
        <w:t>1-10</w:t>
      </w:r>
      <w:r>
        <w:rPr>
          <w:rFonts w:hint="eastAsia"/>
        </w:rPr>
        <w:t>），默认值为</w:t>
      </w:r>
      <w:r>
        <w:rPr>
          <w:rFonts w:hint="eastAsia"/>
        </w:rPr>
        <w:t>5</w:t>
      </w:r>
    </w:p>
    <w:p w:rsidR="006E66E2" w:rsidRPr="00694F03" w:rsidRDefault="006E66E2" w:rsidP="00694F03">
      <w:pPr>
        <w:pStyle w:val="a1"/>
        <w:ind w:firstLine="480"/>
      </w:pPr>
      <w:r w:rsidRPr="00694F03">
        <w:t>public Int32 RectCount</w:t>
      </w:r>
    </w:p>
    <w:p w:rsidR="006E66E2" w:rsidRDefault="006E66E2" w:rsidP="00694F03">
      <w:pPr>
        <w:pStyle w:val="a1"/>
        <w:ind w:firstLine="480"/>
      </w:pPr>
    </w:p>
    <w:p w:rsidR="00321FB6" w:rsidRPr="007A4E71" w:rsidRDefault="007A4E71" w:rsidP="00694F03">
      <w:pPr>
        <w:pStyle w:val="a1"/>
        <w:ind w:firstLine="480"/>
      </w:pPr>
      <w:r>
        <w:rPr>
          <w:rFonts w:hint="eastAsia"/>
        </w:rPr>
        <w:t>保存工程的时间间隔，设置范围为</w:t>
      </w:r>
      <w:r>
        <w:rPr>
          <w:rFonts w:hint="eastAsia"/>
        </w:rPr>
        <w:t>(1-60)</w:t>
      </w:r>
      <w:r>
        <w:rPr>
          <w:rFonts w:hint="eastAsia"/>
        </w:rPr>
        <w:t>，单位分钟，默认值为</w:t>
      </w:r>
      <w:r>
        <w:rPr>
          <w:rFonts w:hint="eastAsia"/>
        </w:rPr>
        <w:t>5</w:t>
      </w:r>
    </w:p>
    <w:p w:rsidR="00321FB6" w:rsidRDefault="00321FB6" w:rsidP="00694F03">
      <w:pPr>
        <w:pStyle w:val="a1"/>
        <w:ind w:firstLine="480"/>
      </w:pPr>
      <w:r w:rsidRPr="00694F03">
        <w:t>public Int32 SaveInterval</w:t>
      </w:r>
    </w:p>
    <w:p w:rsidR="00963B6E" w:rsidRDefault="00963B6E" w:rsidP="00694F03">
      <w:pPr>
        <w:pStyle w:val="a1"/>
        <w:ind w:firstLine="480"/>
      </w:pPr>
    </w:p>
    <w:p w:rsidR="00A13294" w:rsidRDefault="00D86F58" w:rsidP="00694F03">
      <w:pPr>
        <w:pStyle w:val="a1"/>
        <w:ind w:firstLine="480"/>
      </w:pPr>
      <w:r>
        <w:rPr>
          <w:rFonts w:hint="eastAsia"/>
        </w:rPr>
        <w:t>描述：记录当前</w:t>
      </w:r>
      <w:r w:rsidR="006F2985">
        <w:rPr>
          <w:rFonts w:hint="eastAsia"/>
        </w:rPr>
        <w:t>软件使用的语言版本</w:t>
      </w:r>
      <w:r w:rsidR="00D77FB2">
        <w:rPr>
          <w:rFonts w:hint="eastAsia"/>
        </w:rPr>
        <w:t>，方便下次打开软件的时候应用该语言。</w:t>
      </w:r>
    </w:p>
    <w:p w:rsidR="006F2985" w:rsidRPr="006F2985" w:rsidRDefault="006F2985" w:rsidP="00694F03">
      <w:pPr>
        <w:pStyle w:val="a1"/>
        <w:ind w:firstLine="480"/>
      </w:pPr>
      <w:r>
        <w:rPr>
          <w:rFonts w:hint="eastAsia"/>
        </w:rPr>
        <w:t xml:space="preserve">      </w:t>
      </w:r>
      <w:r w:rsidR="007868A8">
        <w:rPr>
          <w:rFonts w:hint="eastAsia"/>
        </w:rPr>
        <w:t>分为中文和英文，默认为中文。</w:t>
      </w:r>
    </w:p>
    <w:p w:rsidR="00963B6E" w:rsidRPr="00694F03" w:rsidRDefault="00963B6E" w:rsidP="00694F03">
      <w:pPr>
        <w:pStyle w:val="a1"/>
        <w:ind w:firstLine="480"/>
      </w:pPr>
      <w:r w:rsidRPr="00963B6E">
        <w:t>public String Language</w:t>
      </w:r>
    </w:p>
    <w:p w:rsidR="0094764E" w:rsidRPr="00694F03" w:rsidRDefault="0094764E" w:rsidP="00694F03">
      <w:pPr>
        <w:pStyle w:val="a1"/>
        <w:ind w:firstLine="480"/>
      </w:pPr>
    </w:p>
    <w:p w:rsidR="00984BA9" w:rsidRPr="00694F03" w:rsidRDefault="0053160D" w:rsidP="00694F03">
      <w:pPr>
        <w:pStyle w:val="a1"/>
        <w:ind w:firstLine="480"/>
      </w:pPr>
      <w:r w:rsidRPr="00694F03">
        <w:rPr>
          <w:rFonts w:hint="eastAsia"/>
        </w:rPr>
        <w:t>从配置文件中加载配置信息</w:t>
      </w:r>
    </w:p>
    <w:p w:rsidR="00984BA9" w:rsidRPr="00694F03" w:rsidRDefault="00984BA9" w:rsidP="00694F03">
      <w:pPr>
        <w:pStyle w:val="a1"/>
        <w:ind w:firstLine="480"/>
      </w:pPr>
      <w:r w:rsidRPr="00694F03">
        <w:rPr>
          <w:rFonts w:hint="eastAsia"/>
        </w:rPr>
        <w:t xml:space="preserve">public void </w:t>
      </w:r>
      <w:r w:rsidRPr="00694F03">
        <w:t>loadConfig()</w:t>
      </w:r>
    </w:p>
    <w:p w:rsidR="0094764E" w:rsidRPr="00694F03" w:rsidRDefault="0094764E" w:rsidP="00694F03">
      <w:pPr>
        <w:pStyle w:val="a1"/>
        <w:ind w:firstLine="480"/>
      </w:pPr>
    </w:p>
    <w:p w:rsidR="001A0C52" w:rsidRPr="00694F03" w:rsidRDefault="009D202C" w:rsidP="00694F03">
      <w:pPr>
        <w:pStyle w:val="a1"/>
        <w:ind w:firstLine="480"/>
      </w:pPr>
      <w:r w:rsidRPr="00694F03">
        <w:rPr>
          <w:rFonts w:hint="eastAsia"/>
        </w:rPr>
        <w:lastRenderedPageBreak/>
        <w:t>保存当前配置信息到</w:t>
      </w:r>
      <w:r w:rsidR="002B5583" w:rsidRPr="00694F03">
        <w:rPr>
          <w:rFonts w:hint="eastAsia"/>
        </w:rPr>
        <w:t>配置</w:t>
      </w:r>
      <w:r w:rsidRPr="00694F03">
        <w:rPr>
          <w:rFonts w:hint="eastAsia"/>
        </w:rPr>
        <w:t>文件中</w:t>
      </w:r>
    </w:p>
    <w:p w:rsidR="001A0C52" w:rsidRDefault="001A0C52" w:rsidP="00694F03">
      <w:pPr>
        <w:pStyle w:val="a1"/>
        <w:ind w:firstLine="480"/>
      </w:pPr>
      <w:r w:rsidRPr="00694F03">
        <w:t>public void saveConfig()</w:t>
      </w:r>
    </w:p>
    <w:p w:rsidR="00833EE2" w:rsidRPr="00833EE2" w:rsidRDefault="00833EE2" w:rsidP="00EA1625">
      <w:pPr>
        <w:pStyle w:val="2"/>
      </w:pPr>
      <w:bookmarkStart w:id="93" w:name="_Toc458488390"/>
      <w:bookmarkStart w:id="94" w:name="_Toc464376213"/>
      <w:bookmarkStart w:id="95" w:name="_Toc464376423"/>
      <w:bookmarkStart w:id="96" w:name="_Toc464377042"/>
      <w:bookmarkStart w:id="97" w:name="_Toc464377138"/>
      <w:bookmarkStart w:id="98" w:name="_Toc464377234"/>
      <w:bookmarkStart w:id="99" w:name="_Toc464377356"/>
      <w:bookmarkStart w:id="100" w:name="_Toc464377889"/>
      <w:bookmarkStart w:id="101" w:name="_Toc474657837"/>
      <w:r w:rsidRPr="00833EE2">
        <w:t>SVCrc32</w:t>
      </w:r>
      <w:r w:rsidRPr="00833EE2">
        <w:rPr>
          <w:rFonts w:hint="eastAsia"/>
        </w:rPr>
        <w:t>类</w:t>
      </w:r>
      <w:bookmarkEnd w:id="93"/>
      <w:bookmarkEnd w:id="94"/>
      <w:bookmarkEnd w:id="95"/>
      <w:bookmarkEnd w:id="96"/>
      <w:bookmarkEnd w:id="97"/>
      <w:bookmarkEnd w:id="98"/>
      <w:bookmarkEnd w:id="99"/>
      <w:bookmarkEnd w:id="100"/>
      <w:bookmarkEnd w:id="101"/>
    </w:p>
    <w:p w:rsidR="00833EE2" w:rsidRDefault="00C566D9" w:rsidP="00833EE2">
      <w:pPr>
        <w:pStyle w:val="a1"/>
        <w:ind w:firstLine="480"/>
      </w:pPr>
      <w:r>
        <w:rPr>
          <w:rFonts w:hint="eastAsia"/>
        </w:rPr>
        <w:t>计算一段内存的</w:t>
      </w:r>
      <w:r>
        <w:rPr>
          <w:rFonts w:hint="eastAsia"/>
        </w:rPr>
        <w:t>CRC32</w:t>
      </w:r>
      <w:r>
        <w:rPr>
          <w:rFonts w:hint="eastAsia"/>
        </w:rPr>
        <w:t>的值</w:t>
      </w:r>
      <w:r w:rsidR="006276A9">
        <w:rPr>
          <w:rFonts w:hint="eastAsia"/>
        </w:rPr>
        <w:t>，</w:t>
      </w:r>
      <w:r w:rsidR="00650303">
        <w:rPr>
          <w:rFonts w:hint="eastAsia"/>
        </w:rPr>
        <w:t>该类</w:t>
      </w:r>
      <w:r w:rsidR="00402697">
        <w:rPr>
          <w:rFonts w:hint="eastAsia"/>
        </w:rPr>
        <w:t>是从</w:t>
      </w:r>
      <w:r w:rsidR="00402697">
        <w:rPr>
          <w:rFonts w:hint="eastAsia"/>
        </w:rPr>
        <w:t>C</w:t>
      </w:r>
      <w:r w:rsidR="00402697">
        <w:rPr>
          <w:rFonts w:hint="eastAsia"/>
        </w:rPr>
        <w:t>语言版本移植过来。</w:t>
      </w:r>
    </w:p>
    <w:p w:rsidR="00B30FCF" w:rsidRDefault="00B30FCF" w:rsidP="00833EE2">
      <w:pPr>
        <w:pStyle w:val="a1"/>
        <w:ind w:firstLine="480"/>
      </w:pPr>
    </w:p>
    <w:p w:rsidR="00B30FCF" w:rsidRDefault="00772D51" w:rsidP="00833EE2">
      <w:pPr>
        <w:pStyle w:val="a1"/>
        <w:ind w:firstLine="480"/>
      </w:pPr>
      <w:r>
        <w:rPr>
          <w:rFonts w:hint="eastAsia"/>
        </w:rPr>
        <w:t>参数：</w:t>
      </w:r>
      <w:r>
        <w:rPr>
          <w:rFonts w:hint="eastAsia"/>
        </w:rPr>
        <w:t xml:space="preserve">init </w:t>
      </w:r>
      <w:r>
        <w:rPr>
          <w:rFonts w:hint="eastAsia"/>
        </w:rPr>
        <w:t>初始值</w:t>
      </w:r>
    </w:p>
    <w:p w:rsidR="00772D51" w:rsidRDefault="00914EE3" w:rsidP="00833EE2">
      <w:pPr>
        <w:pStyle w:val="a1"/>
        <w:ind w:firstLine="480"/>
      </w:pPr>
      <w:r>
        <w:rPr>
          <w:rFonts w:hint="eastAsia"/>
        </w:rPr>
        <w:t xml:space="preserve">s </w:t>
      </w:r>
      <w:r>
        <w:rPr>
          <w:rFonts w:hint="eastAsia"/>
        </w:rPr>
        <w:t>表示内存数组</w:t>
      </w:r>
    </w:p>
    <w:p w:rsidR="00914EE3" w:rsidRDefault="003A583A" w:rsidP="00833EE2">
      <w:pPr>
        <w:pStyle w:val="a1"/>
        <w:ind w:firstLine="480"/>
      </w:pPr>
      <w:r>
        <w:rPr>
          <w:rFonts w:hint="eastAsia"/>
        </w:rPr>
        <w:t xml:space="preserve">      len </w:t>
      </w:r>
      <w:r>
        <w:rPr>
          <w:rFonts w:hint="eastAsia"/>
        </w:rPr>
        <w:t>表示内存的长度</w:t>
      </w:r>
    </w:p>
    <w:p w:rsidR="003A583A" w:rsidRDefault="003A583A" w:rsidP="00833EE2">
      <w:pPr>
        <w:pStyle w:val="a1"/>
        <w:ind w:firstLine="480"/>
      </w:pPr>
      <w:r>
        <w:rPr>
          <w:rFonts w:hint="eastAsia"/>
        </w:rPr>
        <w:t>返回：</w:t>
      </w:r>
      <w:r w:rsidR="006276A9">
        <w:rPr>
          <w:rFonts w:hint="eastAsia"/>
        </w:rPr>
        <w:t>32</w:t>
      </w:r>
      <w:r w:rsidR="006276A9">
        <w:rPr>
          <w:rFonts w:hint="eastAsia"/>
        </w:rPr>
        <w:t>为的</w:t>
      </w:r>
      <w:r w:rsidR="006276A9">
        <w:rPr>
          <w:rFonts w:hint="eastAsia"/>
        </w:rPr>
        <w:t>crc</w:t>
      </w:r>
      <w:r w:rsidR="006276A9">
        <w:rPr>
          <w:rFonts w:hint="eastAsia"/>
        </w:rPr>
        <w:t>验证码结果</w:t>
      </w:r>
    </w:p>
    <w:p w:rsidR="00650303" w:rsidRPr="00B30FCF" w:rsidRDefault="00650303" w:rsidP="00B30FCF">
      <w:pPr>
        <w:pStyle w:val="a1"/>
        <w:ind w:firstLine="480"/>
      </w:pPr>
      <w:r w:rsidRPr="00B30FCF">
        <w:t>UInt32 calCrc32Append(UInt32 init, byte[] s, UInt32 len)</w:t>
      </w:r>
    </w:p>
    <w:p w:rsidR="00650303" w:rsidRDefault="00650303" w:rsidP="00833EE2">
      <w:pPr>
        <w:pStyle w:val="a1"/>
        <w:ind w:firstLine="480"/>
      </w:pPr>
    </w:p>
    <w:p w:rsidR="008E7DD5" w:rsidRDefault="008E7DD5" w:rsidP="008E7DD5">
      <w:pPr>
        <w:pStyle w:val="a1"/>
        <w:ind w:firstLine="480"/>
      </w:pPr>
      <w:r>
        <w:rPr>
          <w:rFonts w:hint="eastAsia"/>
        </w:rPr>
        <w:t>参数：</w:t>
      </w:r>
      <w:r w:rsidR="005B7123">
        <w:rPr>
          <w:rFonts w:hint="eastAsia"/>
        </w:rPr>
        <w:t>buffer</w:t>
      </w:r>
      <w:r>
        <w:rPr>
          <w:rFonts w:hint="eastAsia"/>
        </w:rPr>
        <w:t>表示内存数组</w:t>
      </w:r>
    </w:p>
    <w:p w:rsidR="008E7DD5" w:rsidRDefault="008E7DD5" w:rsidP="008E7DD5">
      <w:pPr>
        <w:pStyle w:val="a1"/>
        <w:ind w:firstLine="480"/>
      </w:pPr>
      <w:r>
        <w:rPr>
          <w:rFonts w:hint="eastAsia"/>
        </w:rPr>
        <w:t xml:space="preserve">      len </w:t>
      </w:r>
      <w:r>
        <w:rPr>
          <w:rFonts w:hint="eastAsia"/>
        </w:rPr>
        <w:t>表示内存的长度</w:t>
      </w:r>
    </w:p>
    <w:p w:rsidR="008E7DD5" w:rsidRDefault="008E7DD5" w:rsidP="008E7DD5">
      <w:pPr>
        <w:pStyle w:val="a1"/>
        <w:ind w:firstLine="480"/>
      </w:pPr>
      <w:r>
        <w:rPr>
          <w:rFonts w:hint="eastAsia"/>
        </w:rPr>
        <w:t>返回：</w:t>
      </w:r>
      <w:r>
        <w:rPr>
          <w:rFonts w:hint="eastAsia"/>
        </w:rPr>
        <w:t>32</w:t>
      </w:r>
      <w:r>
        <w:rPr>
          <w:rFonts w:hint="eastAsia"/>
        </w:rPr>
        <w:t>为的</w:t>
      </w:r>
      <w:r>
        <w:rPr>
          <w:rFonts w:hint="eastAsia"/>
        </w:rPr>
        <w:t>crc</w:t>
      </w:r>
      <w:r>
        <w:rPr>
          <w:rFonts w:hint="eastAsia"/>
        </w:rPr>
        <w:t>验证码结果</w:t>
      </w:r>
    </w:p>
    <w:p w:rsidR="008E7DD5" w:rsidRPr="008E7DD5" w:rsidRDefault="00200700" w:rsidP="00833EE2">
      <w:pPr>
        <w:pStyle w:val="a1"/>
        <w:ind w:firstLine="480"/>
      </w:pPr>
      <w:r>
        <w:rPr>
          <w:rFonts w:hint="eastAsia"/>
        </w:rPr>
        <w:t>描述：</w:t>
      </w:r>
      <w:r w:rsidR="00C3116D">
        <w:rPr>
          <w:rFonts w:hint="eastAsia"/>
        </w:rPr>
        <w:t>返回一个初始值为</w:t>
      </w:r>
      <w:r w:rsidR="00C3116D">
        <w:rPr>
          <w:rFonts w:hint="eastAsia"/>
        </w:rPr>
        <w:t>0</w:t>
      </w:r>
      <w:r w:rsidR="00C3116D">
        <w:rPr>
          <w:rFonts w:hint="eastAsia"/>
        </w:rPr>
        <w:t>，计算长度为</w:t>
      </w:r>
      <w:r w:rsidR="00C3116D">
        <w:rPr>
          <w:rFonts w:hint="eastAsia"/>
        </w:rPr>
        <w:t>len</w:t>
      </w:r>
      <w:r w:rsidR="00C3116D">
        <w:rPr>
          <w:rFonts w:hint="eastAsia"/>
        </w:rPr>
        <w:t>内存的</w:t>
      </w:r>
      <w:r w:rsidR="00C3116D">
        <w:rPr>
          <w:rFonts w:hint="eastAsia"/>
        </w:rPr>
        <w:t>crc</w:t>
      </w:r>
      <w:r w:rsidR="00C3116D">
        <w:rPr>
          <w:rFonts w:hint="eastAsia"/>
        </w:rPr>
        <w:t>值</w:t>
      </w:r>
    </w:p>
    <w:p w:rsidR="00986449" w:rsidRPr="008E7DD5" w:rsidRDefault="00986449" w:rsidP="008E7DD5">
      <w:pPr>
        <w:pStyle w:val="a1"/>
        <w:ind w:firstLine="480"/>
      </w:pPr>
      <w:r w:rsidRPr="008E7DD5">
        <w:t>public UInt32 calculateCrc32(byte[] buffer, UInt32 len)</w:t>
      </w:r>
    </w:p>
    <w:p w:rsidR="007A4C72" w:rsidRPr="0041164A" w:rsidRDefault="007A4C72" w:rsidP="00EA1625">
      <w:pPr>
        <w:pStyle w:val="2"/>
      </w:pPr>
      <w:bookmarkStart w:id="102" w:name="_Toc458488391"/>
      <w:bookmarkStart w:id="103" w:name="_Toc464376214"/>
      <w:bookmarkStart w:id="104" w:name="_Toc464376424"/>
      <w:bookmarkStart w:id="105" w:name="_Toc464377043"/>
      <w:bookmarkStart w:id="106" w:name="_Toc464377139"/>
      <w:bookmarkStart w:id="107" w:name="_Toc464377235"/>
      <w:bookmarkStart w:id="108" w:name="_Toc464377357"/>
      <w:bookmarkStart w:id="109" w:name="_Toc464377890"/>
      <w:bookmarkStart w:id="110" w:name="_Toc474657838"/>
      <w:r w:rsidRPr="0041164A">
        <w:t>SVNameToObject</w:t>
      </w:r>
      <w:r w:rsidRPr="0041164A">
        <w:rPr>
          <w:rFonts w:hint="eastAsia"/>
        </w:rPr>
        <w:t>类</w:t>
      </w:r>
      <w:bookmarkEnd w:id="102"/>
      <w:bookmarkEnd w:id="103"/>
      <w:bookmarkEnd w:id="104"/>
      <w:bookmarkEnd w:id="105"/>
      <w:bookmarkEnd w:id="106"/>
      <w:bookmarkEnd w:id="107"/>
      <w:bookmarkEnd w:id="108"/>
      <w:bookmarkEnd w:id="109"/>
      <w:bookmarkEnd w:id="110"/>
    </w:p>
    <w:p w:rsidR="00986449" w:rsidRDefault="00D753F8" w:rsidP="00833EE2">
      <w:pPr>
        <w:pStyle w:val="a1"/>
        <w:ind w:firstLine="480"/>
      </w:pPr>
      <w:r>
        <w:rPr>
          <w:rFonts w:hint="eastAsia"/>
        </w:rPr>
        <w:t>该类是一个全局静态类，</w:t>
      </w:r>
      <w:r w:rsidR="008A5024">
        <w:rPr>
          <w:rFonts w:hint="eastAsia"/>
        </w:rPr>
        <w:t>主要是通过一个名称及类型来创建相应的对象。</w:t>
      </w:r>
      <w:r w:rsidR="00D07010">
        <w:rPr>
          <w:rFonts w:hint="eastAsia"/>
        </w:rPr>
        <w:t>利用了</w:t>
      </w:r>
      <w:r w:rsidR="00D07010">
        <w:rPr>
          <w:rFonts w:hint="eastAsia"/>
        </w:rPr>
        <w:t>C#</w:t>
      </w:r>
      <w:r w:rsidR="00D07010">
        <w:rPr>
          <w:rFonts w:hint="eastAsia"/>
        </w:rPr>
        <w:t>语言的反射机制</w:t>
      </w:r>
      <w:r w:rsidR="009C5499">
        <w:rPr>
          <w:rFonts w:hint="eastAsia"/>
        </w:rPr>
        <w:t>特性</w:t>
      </w:r>
      <w:r w:rsidR="00D07010">
        <w:rPr>
          <w:rFonts w:hint="eastAsia"/>
        </w:rPr>
        <w:t>。主要是用来方便从名字到对象的转换过程，</w:t>
      </w:r>
      <w:r w:rsidR="009B2E1A">
        <w:rPr>
          <w:rFonts w:hint="eastAsia"/>
        </w:rPr>
        <w:t>对于加载工程时，</w:t>
      </w:r>
      <w:r w:rsidR="00704189">
        <w:rPr>
          <w:rFonts w:hint="eastAsia"/>
        </w:rPr>
        <w:t>从名称到对象的还原</w:t>
      </w:r>
      <w:r w:rsidR="00E96A4F">
        <w:rPr>
          <w:rFonts w:hint="eastAsia"/>
        </w:rPr>
        <w:t>提供便利。</w:t>
      </w:r>
    </w:p>
    <w:p w:rsidR="00163C98" w:rsidRDefault="00163C98" w:rsidP="00833EE2">
      <w:pPr>
        <w:pStyle w:val="a1"/>
        <w:ind w:firstLine="480"/>
      </w:pPr>
    </w:p>
    <w:p w:rsidR="00163C98" w:rsidRDefault="00BB5DA3" w:rsidP="00833EE2">
      <w:pPr>
        <w:pStyle w:val="a1"/>
        <w:ind w:firstLine="480"/>
      </w:pPr>
      <w:r>
        <w:rPr>
          <w:rFonts w:hint="eastAsia"/>
        </w:rPr>
        <w:t>参数：</w:t>
      </w:r>
      <w:r>
        <w:rPr>
          <w:rFonts w:hint="eastAsia"/>
        </w:rPr>
        <w:t>value</w:t>
      </w:r>
      <w:r>
        <w:rPr>
          <w:rFonts w:hint="eastAsia"/>
        </w:rPr>
        <w:t>类型</w:t>
      </w:r>
      <w:r>
        <w:rPr>
          <w:rFonts w:hint="eastAsia"/>
        </w:rPr>
        <w:t xml:space="preserve">Type </w:t>
      </w:r>
    </w:p>
    <w:p w:rsidR="00CD1C55" w:rsidRDefault="00CD1C55" w:rsidP="00833EE2">
      <w:pPr>
        <w:pStyle w:val="a1"/>
        <w:ind w:firstLine="480"/>
      </w:pPr>
      <w:r>
        <w:rPr>
          <w:rFonts w:hint="eastAsia"/>
        </w:rPr>
        <w:t>返回：</w:t>
      </w:r>
      <w:r>
        <w:rPr>
          <w:rFonts w:hint="eastAsia"/>
        </w:rPr>
        <w:t>void</w:t>
      </w:r>
    </w:p>
    <w:p w:rsidR="00CD1C55" w:rsidRDefault="00CD1C55" w:rsidP="00833EE2">
      <w:pPr>
        <w:pStyle w:val="a1"/>
        <w:ind w:firstLine="480"/>
      </w:pPr>
      <w:r>
        <w:rPr>
          <w:rFonts w:hint="eastAsia"/>
        </w:rPr>
        <w:t>描述：</w:t>
      </w:r>
      <w:r w:rsidR="00826915">
        <w:rPr>
          <w:rFonts w:hint="eastAsia"/>
        </w:rPr>
        <w:t>初始化类型映射表，</w:t>
      </w:r>
      <w:r w:rsidR="00F4489A">
        <w:rPr>
          <w:rFonts w:hint="eastAsia"/>
        </w:rPr>
        <w:t>根据当前输入的类型，记录名称和类型的对应关系。</w:t>
      </w:r>
    </w:p>
    <w:p w:rsidR="00985AB6" w:rsidRDefault="00985AB6" w:rsidP="00163C98">
      <w:pPr>
        <w:pStyle w:val="a1"/>
        <w:ind w:firstLine="480"/>
      </w:pPr>
      <w:r w:rsidRPr="00163C98">
        <w:t>public static void addInstance(Type value)</w:t>
      </w:r>
    </w:p>
    <w:p w:rsidR="00F4489A" w:rsidRDefault="00F4489A" w:rsidP="00163C98">
      <w:pPr>
        <w:pStyle w:val="a1"/>
        <w:ind w:firstLine="480"/>
      </w:pPr>
    </w:p>
    <w:p w:rsidR="00934F8E" w:rsidRDefault="00BA2A8E" w:rsidP="00163C98">
      <w:pPr>
        <w:pStyle w:val="a1"/>
        <w:ind w:firstLine="480"/>
      </w:pPr>
      <w:r>
        <w:rPr>
          <w:rFonts w:hint="eastAsia"/>
        </w:rPr>
        <w:t>参数：</w:t>
      </w:r>
      <w:r w:rsidRPr="00934F8E">
        <w:t>name</w:t>
      </w:r>
      <w:r>
        <w:rPr>
          <w:rFonts w:hint="eastAsia"/>
        </w:rPr>
        <w:t>对象名称</w:t>
      </w:r>
    </w:p>
    <w:p w:rsidR="00BA2A8E" w:rsidRDefault="00BA2A8E" w:rsidP="00163C98">
      <w:pPr>
        <w:pStyle w:val="a1"/>
        <w:ind w:firstLine="480"/>
      </w:pPr>
      <w:r>
        <w:rPr>
          <w:rFonts w:hint="eastAsia"/>
        </w:rPr>
        <w:t>返回：</w:t>
      </w:r>
      <w:r>
        <w:rPr>
          <w:rFonts w:hint="eastAsia"/>
        </w:rPr>
        <w:t>object</w:t>
      </w:r>
      <w:r>
        <w:rPr>
          <w:rFonts w:hint="eastAsia"/>
        </w:rPr>
        <w:t>对象</w:t>
      </w:r>
      <w:r w:rsidR="0090085D">
        <w:rPr>
          <w:rFonts w:hint="eastAsia"/>
        </w:rPr>
        <w:t>，创建失败返回</w:t>
      </w:r>
      <w:r w:rsidR="0090085D">
        <w:rPr>
          <w:rFonts w:hint="eastAsia"/>
        </w:rPr>
        <w:t>null</w:t>
      </w:r>
    </w:p>
    <w:p w:rsidR="00BA2A8E" w:rsidRDefault="007230B1" w:rsidP="00163C98">
      <w:pPr>
        <w:pStyle w:val="a1"/>
        <w:ind w:firstLine="480"/>
      </w:pPr>
      <w:r>
        <w:rPr>
          <w:rFonts w:hint="eastAsia"/>
        </w:rPr>
        <w:lastRenderedPageBreak/>
        <w:t>描述：与上面函数配合使用，只有当记录了类型，才能够通过名称正确创建对象。</w:t>
      </w:r>
    </w:p>
    <w:p w:rsidR="00934F8E" w:rsidRDefault="00934F8E" w:rsidP="00934F8E">
      <w:pPr>
        <w:pStyle w:val="a1"/>
        <w:ind w:firstLine="480"/>
      </w:pPr>
      <w:r w:rsidRPr="00934F8E">
        <w:t>public static object getInstance(String name)</w:t>
      </w:r>
    </w:p>
    <w:p w:rsidR="00917935" w:rsidRDefault="003865CE" w:rsidP="00934F8E">
      <w:pPr>
        <w:pStyle w:val="a1"/>
        <w:ind w:firstLine="480"/>
      </w:pPr>
      <w:r>
        <w:rPr>
          <w:rFonts w:hint="eastAsia"/>
        </w:rPr>
        <w:t>参数：</w:t>
      </w:r>
      <w:r>
        <w:rPr>
          <w:rFonts w:hint="eastAsia"/>
        </w:rPr>
        <w:t xml:space="preserve">name </w:t>
      </w:r>
      <w:r>
        <w:rPr>
          <w:rFonts w:hint="eastAsia"/>
        </w:rPr>
        <w:t>对象名称</w:t>
      </w:r>
    </w:p>
    <w:p w:rsidR="003865CE" w:rsidRDefault="003865CE" w:rsidP="00934F8E">
      <w:pPr>
        <w:pStyle w:val="a1"/>
        <w:ind w:firstLine="480"/>
      </w:pPr>
      <w:r>
        <w:rPr>
          <w:rFonts w:hint="eastAsia"/>
        </w:rPr>
        <w:t>返回：</w:t>
      </w:r>
      <w:r>
        <w:rPr>
          <w:rFonts w:hint="eastAsia"/>
        </w:rPr>
        <w:t>object</w:t>
      </w:r>
      <w:r>
        <w:rPr>
          <w:rFonts w:hint="eastAsia"/>
        </w:rPr>
        <w:t>对象，创建失败返回</w:t>
      </w:r>
      <w:r>
        <w:rPr>
          <w:rFonts w:hint="eastAsia"/>
        </w:rPr>
        <w:t>null</w:t>
      </w:r>
    </w:p>
    <w:p w:rsidR="003865CE" w:rsidRPr="003865CE" w:rsidRDefault="003865CE" w:rsidP="00934F8E">
      <w:pPr>
        <w:pStyle w:val="a1"/>
        <w:ind w:firstLine="480"/>
      </w:pPr>
      <w:r>
        <w:rPr>
          <w:rFonts w:hint="eastAsia"/>
        </w:rPr>
        <w:t>描述：可以单独使用，相当于上述两个函数共同使用的作用。通过名称可以创建对应的类对象。</w:t>
      </w:r>
    </w:p>
    <w:p w:rsidR="00985AB6" w:rsidRDefault="0090085D" w:rsidP="00753FF5">
      <w:pPr>
        <w:pStyle w:val="a1"/>
        <w:ind w:firstLine="480"/>
      </w:pPr>
      <w:r w:rsidRPr="007C6169">
        <w:t>public static object createInstance(String name)</w:t>
      </w:r>
    </w:p>
    <w:p w:rsidR="00F13735" w:rsidRPr="00F13735" w:rsidRDefault="00F13735" w:rsidP="00EA1625">
      <w:pPr>
        <w:pStyle w:val="2"/>
      </w:pPr>
      <w:bookmarkStart w:id="111" w:name="_Toc458488392"/>
      <w:bookmarkStart w:id="112" w:name="_Toc464376215"/>
      <w:bookmarkStart w:id="113" w:name="_Toc464376425"/>
      <w:bookmarkStart w:id="114" w:name="_Toc464377044"/>
      <w:bookmarkStart w:id="115" w:name="_Toc464377140"/>
      <w:bookmarkStart w:id="116" w:name="_Toc464377236"/>
      <w:bookmarkStart w:id="117" w:name="_Toc464377358"/>
      <w:bookmarkStart w:id="118" w:name="_Toc464377891"/>
      <w:bookmarkStart w:id="119" w:name="_Toc474657839"/>
      <w:r w:rsidRPr="00F13735">
        <w:t>SVInterfacePanel</w:t>
      </w:r>
      <w:r w:rsidRPr="00F13735">
        <w:rPr>
          <w:rFonts w:hint="eastAsia"/>
        </w:rPr>
        <w:t>接口</w:t>
      </w:r>
      <w:bookmarkEnd w:id="111"/>
      <w:bookmarkEnd w:id="112"/>
      <w:bookmarkEnd w:id="113"/>
      <w:bookmarkEnd w:id="114"/>
      <w:bookmarkEnd w:id="115"/>
      <w:bookmarkEnd w:id="116"/>
      <w:bookmarkEnd w:id="117"/>
      <w:bookmarkEnd w:id="118"/>
      <w:bookmarkEnd w:id="119"/>
    </w:p>
    <w:p w:rsidR="00F13735" w:rsidRDefault="002135CE" w:rsidP="00753FF5">
      <w:pPr>
        <w:pStyle w:val="a1"/>
        <w:ind w:firstLine="480"/>
      </w:pPr>
      <w:r>
        <w:rPr>
          <w:rFonts w:hint="eastAsia"/>
        </w:rPr>
        <w:t>用来定义一个接口，</w:t>
      </w:r>
      <w:r w:rsidR="00121C33">
        <w:rPr>
          <w:rFonts w:hint="eastAsia"/>
        </w:rPr>
        <w:t>统一所有控件的行为。</w:t>
      </w:r>
      <w:r w:rsidR="004E2F52">
        <w:rPr>
          <w:rFonts w:hint="eastAsia"/>
        </w:rPr>
        <w:t>所有需要使用该接口的类，都需要实现接口中的函数定义。</w:t>
      </w:r>
    </w:p>
    <w:p w:rsidR="004E2F52" w:rsidRDefault="004E2F52" w:rsidP="00753FF5">
      <w:pPr>
        <w:pStyle w:val="a1"/>
        <w:ind w:firstLine="480"/>
      </w:pPr>
    </w:p>
    <w:p w:rsidR="00464CC2" w:rsidRDefault="00546949" w:rsidP="00753FF5">
      <w:pPr>
        <w:pStyle w:val="a1"/>
        <w:ind w:firstLine="480"/>
      </w:pPr>
      <w:r>
        <w:rPr>
          <w:rFonts w:hint="eastAsia"/>
        </w:rPr>
        <w:t>用来将属性对应的值，应用到控件中，</w:t>
      </w:r>
      <w:r w:rsidR="00C36454">
        <w:rPr>
          <w:rFonts w:hint="eastAsia"/>
        </w:rPr>
        <w:t>让当前控件的显示与</w:t>
      </w:r>
      <w:r w:rsidR="00451D62">
        <w:rPr>
          <w:rFonts w:hint="eastAsia"/>
        </w:rPr>
        <w:t>属性中的值相匹配</w:t>
      </w:r>
      <w:r>
        <w:rPr>
          <w:rFonts w:hint="eastAsia"/>
        </w:rPr>
        <w:t>。</w:t>
      </w:r>
    </w:p>
    <w:p w:rsidR="00464CC2" w:rsidRPr="00464CC2" w:rsidRDefault="00464CC2" w:rsidP="00464CC2">
      <w:pPr>
        <w:pStyle w:val="a1"/>
        <w:ind w:firstLine="480"/>
      </w:pPr>
      <w:r w:rsidRPr="00464CC2">
        <w:t>void refreshPropertyToPanel();</w:t>
      </w:r>
    </w:p>
    <w:p w:rsidR="00464CC2" w:rsidRDefault="00464CC2" w:rsidP="00753FF5">
      <w:pPr>
        <w:pStyle w:val="a1"/>
        <w:ind w:firstLine="480"/>
      </w:pPr>
    </w:p>
    <w:p w:rsidR="00BC3C75" w:rsidRDefault="000109B6" w:rsidP="00753FF5">
      <w:pPr>
        <w:pStyle w:val="a1"/>
        <w:ind w:firstLine="480"/>
      </w:pPr>
      <w:r>
        <w:rPr>
          <w:rFonts w:hint="eastAsia"/>
        </w:rPr>
        <w:t>返回当前对象的属性</w:t>
      </w:r>
    </w:p>
    <w:p w:rsidR="00BC3C75" w:rsidRPr="00BC3C75" w:rsidRDefault="00BC3C75" w:rsidP="00BC3C75">
      <w:pPr>
        <w:pStyle w:val="a1"/>
        <w:ind w:firstLine="480"/>
      </w:pPr>
      <w:r w:rsidRPr="00BC3C75">
        <w:t>object property();</w:t>
      </w:r>
    </w:p>
    <w:p w:rsidR="00546949" w:rsidRDefault="00546949" w:rsidP="00753FF5">
      <w:pPr>
        <w:pStyle w:val="a1"/>
        <w:ind w:firstLine="480"/>
      </w:pPr>
    </w:p>
    <w:p w:rsidR="00F40F0D" w:rsidRDefault="00F40F0D" w:rsidP="00753FF5">
      <w:pPr>
        <w:pStyle w:val="a1"/>
        <w:ind w:firstLine="480"/>
      </w:pPr>
      <w:r>
        <w:rPr>
          <w:rFonts w:hint="eastAsia"/>
        </w:rPr>
        <w:t>参数：</w:t>
      </w:r>
      <w:r w:rsidRPr="005A1C39">
        <w:t>element</w:t>
      </w:r>
      <w:r>
        <w:rPr>
          <w:rFonts w:hint="eastAsia"/>
        </w:rPr>
        <w:t>自定义</w:t>
      </w:r>
      <w:r>
        <w:rPr>
          <w:rFonts w:hint="eastAsia"/>
        </w:rPr>
        <w:t>xml</w:t>
      </w:r>
      <w:r>
        <w:rPr>
          <w:rFonts w:hint="eastAsia"/>
        </w:rPr>
        <w:t>管理对象</w:t>
      </w:r>
    </w:p>
    <w:p w:rsidR="00DF1897" w:rsidRDefault="00DF1897" w:rsidP="00753FF5">
      <w:pPr>
        <w:pStyle w:val="a1"/>
        <w:ind w:firstLine="480"/>
      </w:pPr>
      <w:r w:rsidRPr="005A1C39">
        <w:t>isCreate</w:t>
      </w:r>
      <w:r>
        <w:rPr>
          <w:rFonts w:hint="eastAsia"/>
        </w:rPr>
        <w:t>为</w:t>
      </w:r>
      <w:r>
        <w:rPr>
          <w:rFonts w:hint="eastAsia"/>
        </w:rPr>
        <w:t>true</w:t>
      </w:r>
      <w:r>
        <w:rPr>
          <w:rFonts w:hint="eastAsia"/>
        </w:rPr>
        <w:t>新建</w:t>
      </w:r>
      <w:r>
        <w:rPr>
          <w:rFonts w:hint="eastAsia"/>
        </w:rPr>
        <w:t>ID</w:t>
      </w:r>
      <w:r>
        <w:rPr>
          <w:rFonts w:hint="eastAsia"/>
        </w:rPr>
        <w:t>号，</w:t>
      </w:r>
      <w:r w:rsidR="009A6BC7">
        <w:rPr>
          <w:rFonts w:hint="eastAsia"/>
        </w:rPr>
        <w:t>false</w:t>
      </w:r>
      <w:r w:rsidR="009A6BC7">
        <w:rPr>
          <w:rFonts w:hint="eastAsia"/>
        </w:rPr>
        <w:t>为</w:t>
      </w:r>
      <w:r>
        <w:rPr>
          <w:rFonts w:hint="eastAsia"/>
        </w:rPr>
        <w:t>直接使用文件中的</w:t>
      </w:r>
      <w:r>
        <w:rPr>
          <w:rFonts w:hint="eastAsia"/>
        </w:rPr>
        <w:t>ID</w:t>
      </w:r>
    </w:p>
    <w:p w:rsidR="00F40F0D" w:rsidRDefault="00F40F0D" w:rsidP="00753FF5">
      <w:pPr>
        <w:pStyle w:val="a1"/>
        <w:ind w:firstLine="480"/>
      </w:pPr>
      <w:r>
        <w:rPr>
          <w:rFonts w:hint="eastAsia"/>
        </w:rPr>
        <w:t>返回：</w:t>
      </w:r>
      <w:r>
        <w:rPr>
          <w:rFonts w:hint="eastAsia"/>
        </w:rPr>
        <w:t>void</w:t>
      </w:r>
    </w:p>
    <w:p w:rsidR="005A1C39" w:rsidRDefault="00F40F0D" w:rsidP="00753FF5">
      <w:pPr>
        <w:pStyle w:val="a1"/>
        <w:ind w:firstLine="480"/>
      </w:pPr>
      <w:r>
        <w:rPr>
          <w:rFonts w:hint="eastAsia"/>
        </w:rPr>
        <w:t>描述：</w:t>
      </w:r>
      <w:r w:rsidR="00243F9A">
        <w:rPr>
          <w:rFonts w:hint="eastAsia"/>
        </w:rPr>
        <w:t>从</w:t>
      </w:r>
      <w:r w:rsidR="00243F9A">
        <w:rPr>
          <w:rFonts w:hint="eastAsia"/>
        </w:rPr>
        <w:t>xml</w:t>
      </w:r>
      <w:r w:rsidR="00243F9A">
        <w:rPr>
          <w:rFonts w:hint="eastAsia"/>
        </w:rPr>
        <w:t>文件中加载对象内容到内存对象中</w:t>
      </w:r>
    </w:p>
    <w:p w:rsidR="005A1C39" w:rsidRPr="005A1C39" w:rsidRDefault="005A1C39" w:rsidP="005A1C39">
      <w:pPr>
        <w:pStyle w:val="a1"/>
        <w:ind w:firstLine="480"/>
      </w:pPr>
      <w:r w:rsidRPr="005A1C39">
        <w:t>void loadXML(SVXml element, Boolean isCreate = false);</w:t>
      </w:r>
    </w:p>
    <w:p w:rsidR="005A1C39" w:rsidRDefault="005A1C39" w:rsidP="00753FF5">
      <w:pPr>
        <w:pStyle w:val="a1"/>
        <w:ind w:firstLine="480"/>
      </w:pPr>
    </w:p>
    <w:p w:rsidR="00996809" w:rsidRDefault="00996809" w:rsidP="00996809">
      <w:pPr>
        <w:pStyle w:val="a1"/>
        <w:ind w:firstLine="480"/>
      </w:pPr>
      <w:r>
        <w:rPr>
          <w:rFonts w:hint="eastAsia"/>
        </w:rPr>
        <w:t>参数：</w:t>
      </w:r>
      <w:r w:rsidRPr="005A1C39">
        <w:t>element</w:t>
      </w:r>
      <w:r>
        <w:rPr>
          <w:rFonts w:hint="eastAsia"/>
        </w:rPr>
        <w:t>自定义</w:t>
      </w:r>
      <w:r>
        <w:rPr>
          <w:rFonts w:hint="eastAsia"/>
        </w:rPr>
        <w:t>xml</w:t>
      </w:r>
      <w:r>
        <w:rPr>
          <w:rFonts w:hint="eastAsia"/>
        </w:rPr>
        <w:t>管理对象</w:t>
      </w:r>
    </w:p>
    <w:p w:rsidR="00941AF1" w:rsidRDefault="00941AF1" w:rsidP="00753FF5">
      <w:pPr>
        <w:pStyle w:val="a1"/>
        <w:ind w:firstLine="480"/>
      </w:pPr>
      <w:r>
        <w:rPr>
          <w:rFonts w:hint="eastAsia"/>
        </w:rPr>
        <w:t>返回：</w:t>
      </w:r>
      <w:r>
        <w:rPr>
          <w:rFonts w:hint="eastAsia"/>
        </w:rPr>
        <w:t>void</w:t>
      </w:r>
    </w:p>
    <w:p w:rsidR="009F4905" w:rsidRDefault="00941AF1" w:rsidP="00753FF5">
      <w:pPr>
        <w:pStyle w:val="a1"/>
        <w:ind w:firstLine="480"/>
      </w:pPr>
      <w:r>
        <w:rPr>
          <w:rFonts w:hint="eastAsia"/>
        </w:rPr>
        <w:t>描述：</w:t>
      </w:r>
      <w:r w:rsidR="00D73F85">
        <w:rPr>
          <w:rFonts w:hint="eastAsia"/>
        </w:rPr>
        <w:t>保存当前对象到</w:t>
      </w:r>
      <w:r w:rsidR="00D73F85">
        <w:rPr>
          <w:rFonts w:hint="eastAsia"/>
        </w:rPr>
        <w:t>xml</w:t>
      </w:r>
      <w:r w:rsidR="00D73F85">
        <w:rPr>
          <w:rFonts w:hint="eastAsia"/>
        </w:rPr>
        <w:t>文件中</w:t>
      </w:r>
    </w:p>
    <w:p w:rsidR="009F4905" w:rsidRPr="009F4905" w:rsidRDefault="009F4905" w:rsidP="009F4905">
      <w:pPr>
        <w:pStyle w:val="a1"/>
        <w:ind w:firstLine="480"/>
      </w:pPr>
      <w:r w:rsidRPr="009F4905">
        <w:t>void saveXML(SVXml element);</w:t>
      </w:r>
    </w:p>
    <w:p w:rsidR="00EC41D8" w:rsidRPr="00EC41D8" w:rsidRDefault="00EC41D8" w:rsidP="00EA1625">
      <w:pPr>
        <w:pStyle w:val="2"/>
      </w:pPr>
      <w:bookmarkStart w:id="120" w:name="_Toc458488393"/>
      <w:bookmarkStart w:id="121" w:name="_Toc464376216"/>
      <w:bookmarkStart w:id="122" w:name="_Toc464376426"/>
      <w:bookmarkStart w:id="123" w:name="_Toc464377045"/>
      <w:bookmarkStart w:id="124" w:name="_Toc464377141"/>
      <w:bookmarkStart w:id="125" w:name="_Toc464377237"/>
      <w:bookmarkStart w:id="126" w:name="_Toc464377359"/>
      <w:bookmarkStart w:id="127" w:name="_Toc464377892"/>
      <w:bookmarkStart w:id="128" w:name="_Toc474657840"/>
      <w:r w:rsidRPr="00EC41D8">
        <w:lastRenderedPageBreak/>
        <w:t>SVInterfaceBuild</w:t>
      </w:r>
      <w:r w:rsidRPr="00EC41D8">
        <w:rPr>
          <w:rFonts w:hint="eastAsia"/>
        </w:rPr>
        <w:t>接口</w:t>
      </w:r>
      <w:bookmarkEnd w:id="120"/>
      <w:bookmarkEnd w:id="121"/>
      <w:bookmarkEnd w:id="122"/>
      <w:bookmarkEnd w:id="123"/>
      <w:bookmarkEnd w:id="124"/>
      <w:bookmarkEnd w:id="125"/>
      <w:bookmarkEnd w:id="126"/>
      <w:bookmarkEnd w:id="127"/>
      <w:bookmarkEnd w:id="128"/>
    </w:p>
    <w:p w:rsidR="009F4905" w:rsidRDefault="002024E0" w:rsidP="00753FF5">
      <w:pPr>
        <w:pStyle w:val="a1"/>
        <w:ind w:firstLine="480"/>
      </w:pPr>
      <w:r>
        <w:rPr>
          <w:rFonts w:hint="eastAsia"/>
        </w:rPr>
        <w:t>定义一个通用接口，所有要生成下装文件内容的类，都需要实现该接口。</w:t>
      </w:r>
      <w:r w:rsidR="00D31EE8">
        <w:rPr>
          <w:rFonts w:hint="eastAsia"/>
        </w:rPr>
        <w:t>目的是通过统一的行为将相关类中的内容转换为下装</w:t>
      </w:r>
      <w:r w:rsidR="00D31EE8">
        <w:rPr>
          <w:rFonts w:hint="eastAsia"/>
        </w:rPr>
        <w:t>bin</w:t>
      </w:r>
      <w:r w:rsidR="00D31EE8">
        <w:rPr>
          <w:rFonts w:hint="eastAsia"/>
        </w:rPr>
        <w:t>文件中的文件格式内容。</w:t>
      </w:r>
    </w:p>
    <w:p w:rsidR="00663471" w:rsidRDefault="00663471" w:rsidP="00EA1625">
      <w:pPr>
        <w:pStyle w:val="2"/>
      </w:pPr>
      <w:bookmarkStart w:id="129" w:name="_Toc458488394"/>
      <w:bookmarkStart w:id="130" w:name="_Toc464376217"/>
      <w:bookmarkStart w:id="131" w:name="_Toc464376427"/>
      <w:bookmarkStart w:id="132" w:name="_Toc464377046"/>
      <w:bookmarkStart w:id="133" w:name="_Toc464377142"/>
      <w:bookmarkStart w:id="134" w:name="_Toc464377238"/>
      <w:bookmarkStart w:id="135" w:name="_Toc464377360"/>
      <w:bookmarkStart w:id="136" w:name="_Toc464377893"/>
      <w:bookmarkStart w:id="137" w:name="_Toc474657841"/>
      <w:r w:rsidRPr="00663471">
        <w:t>SVPrinter</w:t>
      </w:r>
      <w:r w:rsidRPr="00EC41D8">
        <w:rPr>
          <w:rFonts w:hint="eastAsia"/>
        </w:rPr>
        <w:t>接口</w:t>
      </w:r>
      <w:bookmarkEnd w:id="129"/>
      <w:bookmarkEnd w:id="130"/>
      <w:bookmarkEnd w:id="131"/>
      <w:bookmarkEnd w:id="132"/>
      <w:bookmarkEnd w:id="133"/>
      <w:bookmarkEnd w:id="134"/>
      <w:bookmarkEnd w:id="135"/>
      <w:bookmarkEnd w:id="136"/>
      <w:bookmarkEnd w:id="137"/>
    </w:p>
    <w:p w:rsidR="00F66E8C" w:rsidRDefault="00F66E8C" w:rsidP="00F66E8C">
      <w:pPr>
        <w:pStyle w:val="a1"/>
        <w:ind w:firstLine="480"/>
      </w:pPr>
      <w:r>
        <w:rPr>
          <w:rFonts w:hint="eastAsia"/>
        </w:rPr>
        <w:t>页面打印类，</w:t>
      </w:r>
      <w:r w:rsidR="00B01BF7">
        <w:rPr>
          <w:rFonts w:hint="eastAsia"/>
        </w:rPr>
        <w:t>可以打印任意的图片对象。</w:t>
      </w:r>
      <w:r w:rsidR="002C567A">
        <w:rPr>
          <w:rFonts w:hint="eastAsia"/>
        </w:rPr>
        <w:t>这里主要是用来打印页面控件中的图片，原理是将控件的图片获取出来保存到内存中，然后通过该类执行打印过程。</w:t>
      </w:r>
    </w:p>
    <w:p w:rsidR="00E05AA9" w:rsidRDefault="00E05AA9" w:rsidP="00F66E8C">
      <w:pPr>
        <w:pStyle w:val="a1"/>
        <w:ind w:firstLine="480"/>
      </w:pPr>
    </w:p>
    <w:p w:rsidR="00E05AA9" w:rsidRDefault="00BB76CC" w:rsidP="00F66E8C">
      <w:pPr>
        <w:pStyle w:val="a1"/>
        <w:ind w:firstLine="480"/>
      </w:pPr>
      <w:r>
        <w:rPr>
          <w:rFonts w:hint="eastAsia"/>
        </w:rPr>
        <w:t>参数：</w:t>
      </w:r>
      <w:r>
        <w:rPr>
          <w:rFonts w:hint="eastAsia"/>
        </w:rPr>
        <w:t xml:space="preserve">bitmap </w:t>
      </w:r>
      <w:r>
        <w:rPr>
          <w:rFonts w:hint="eastAsia"/>
        </w:rPr>
        <w:t>图片对象</w:t>
      </w:r>
    </w:p>
    <w:p w:rsidR="00BB76CC" w:rsidRDefault="00BB76CC" w:rsidP="00F66E8C">
      <w:pPr>
        <w:pStyle w:val="a1"/>
        <w:ind w:firstLine="480"/>
      </w:pPr>
      <w:r>
        <w:rPr>
          <w:rFonts w:hint="eastAsia"/>
        </w:rPr>
        <w:t>返回：</w:t>
      </w:r>
      <w:r>
        <w:rPr>
          <w:rFonts w:hint="eastAsia"/>
        </w:rPr>
        <w:t>void</w:t>
      </w:r>
    </w:p>
    <w:p w:rsidR="00BB76CC" w:rsidRPr="00BB76CC" w:rsidRDefault="00BB76CC" w:rsidP="00F66E8C">
      <w:pPr>
        <w:pStyle w:val="a1"/>
        <w:ind w:firstLine="480"/>
      </w:pPr>
      <w:r>
        <w:rPr>
          <w:rFonts w:hint="eastAsia"/>
        </w:rPr>
        <w:t>描述：将图片做为参数传入，最终通过打印机打印出来。</w:t>
      </w:r>
    </w:p>
    <w:p w:rsidR="001C4A72" w:rsidRPr="001C4A72" w:rsidRDefault="001C4A72" w:rsidP="001C4A72">
      <w:pPr>
        <w:pStyle w:val="a1"/>
        <w:ind w:firstLine="480"/>
      </w:pPr>
      <w:r w:rsidRPr="001C4A72">
        <w:t>public void printBmp(Bitmap bitmap)</w:t>
      </w:r>
    </w:p>
    <w:p w:rsidR="00257C13" w:rsidRPr="00257C13" w:rsidRDefault="00257C13" w:rsidP="00EA1625">
      <w:pPr>
        <w:pStyle w:val="2"/>
      </w:pPr>
      <w:bookmarkStart w:id="138" w:name="_Toc458488395"/>
      <w:bookmarkStart w:id="139" w:name="_Toc464376218"/>
      <w:bookmarkStart w:id="140" w:name="_Toc464376428"/>
      <w:bookmarkStart w:id="141" w:name="_Toc464377047"/>
      <w:bookmarkStart w:id="142" w:name="_Toc464377143"/>
      <w:bookmarkStart w:id="143" w:name="_Toc464377239"/>
      <w:bookmarkStart w:id="144" w:name="_Toc464377361"/>
      <w:bookmarkStart w:id="145" w:name="_Toc464377894"/>
      <w:bookmarkStart w:id="146" w:name="_Toc474657842"/>
      <w:r w:rsidRPr="00257C13">
        <w:t>SVPixmapFile</w:t>
      </w:r>
      <w:r w:rsidRPr="00257C13">
        <w:rPr>
          <w:rFonts w:hint="eastAsia"/>
        </w:rPr>
        <w:t>类</w:t>
      </w:r>
      <w:bookmarkEnd w:id="138"/>
      <w:bookmarkEnd w:id="139"/>
      <w:bookmarkEnd w:id="140"/>
      <w:bookmarkEnd w:id="141"/>
      <w:bookmarkEnd w:id="142"/>
      <w:bookmarkEnd w:id="143"/>
      <w:bookmarkEnd w:id="144"/>
      <w:bookmarkEnd w:id="145"/>
      <w:bookmarkEnd w:id="146"/>
    </w:p>
    <w:p w:rsidR="00663471" w:rsidRDefault="005F5F9A" w:rsidP="00753FF5">
      <w:pPr>
        <w:pStyle w:val="a1"/>
        <w:ind w:firstLine="480"/>
      </w:pPr>
      <w:r>
        <w:rPr>
          <w:rFonts w:hint="eastAsia"/>
        </w:rPr>
        <w:t>作为</w:t>
      </w:r>
      <w:r w:rsidR="003C6DD3">
        <w:rPr>
          <w:rFonts w:hint="eastAsia"/>
        </w:rPr>
        <w:t>管理一个图标对象的类，</w:t>
      </w:r>
      <w:r w:rsidR="008A7153">
        <w:rPr>
          <w:rFonts w:hint="eastAsia"/>
        </w:rPr>
        <w:t>用来在用户导入一个图标</w:t>
      </w:r>
      <w:r w:rsidR="00F151CD">
        <w:rPr>
          <w:rFonts w:hint="eastAsia"/>
        </w:rPr>
        <w:t>后，</w:t>
      </w:r>
      <w:r w:rsidR="00B00B93">
        <w:rPr>
          <w:rFonts w:hint="eastAsia"/>
        </w:rPr>
        <w:t>按一定的格式将图片转换后保存到图标库中。</w:t>
      </w:r>
    </w:p>
    <w:p w:rsidR="00B00B93" w:rsidRDefault="00B00B93" w:rsidP="00753FF5">
      <w:pPr>
        <w:pStyle w:val="a1"/>
        <w:ind w:firstLine="480"/>
      </w:pPr>
    </w:p>
    <w:p w:rsidR="00A832C2" w:rsidRDefault="00CE2B44" w:rsidP="00753FF5">
      <w:pPr>
        <w:pStyle w:val="a1"/>
        <w:ind w:firstLine="480"/>
      </w:pPr>
      <w:r>
        <w:rPr>
          <w:rFonts w:hint="eastAsia"/>
        </w:rPr>
        <w:t>参数：</w:t>
      </w:r>
      <w:r>
        <w:rPr>
          <w:rFonts w:hint="eastAsia"/>
        </w:rPr>
        <w:t xml:space="preserve">filename </w:t>
      </w:r>
      <w:r>
        <w:rPr>
          <w:rFonts w:hint="eastAsia"/>
        </w:rPr>
        <w:t>图标文件名</w:t>
      </w:r>
    </w:p>
    <w:p w:rsidR="00CE2B44" w:rsidRDefault="00CE2B44" w:rsidP="00753FF5">
      <w:pPr>
        <w:pStyle w:val="a1"/>
        <w:ind w:firstLine="480"/>
      </w:pPr>
      <w:r>
        <w:rPr>
          <w:rFonts w:hint="eastAsia"/>
        </w:rPr>
        <w:t>返回：</w:t>
      </w:r>
      <w:r>
        <w:rPr>
          <w:rFonts w:hint="eastAsia"/>
        </w:rPr>
        <w:t>void</w:t>
      </w:r>
    </w:p>
    <w:p w:rsidR="00CE2B44" w:rsidRDefault="00CE2B44" w:rsidP="00753FF5">
      <w:pPr>
        <w:pStyle w:val="a1"/>
        <w:ind w:firstLine="480"/>
      </w:pPr>
      <w:r>
        <w:rPr>
          <w:rFonts w:hint="eastAsia"/>
        </w:rPr>
        <w:t>描述：读取图标文件到内存中</w:t>
      </w:r>
    </w:p>
    <w:p w:rsidR="00880A8B" w:rsidRPr="003A25FD" w:rsidRDefault="00880A8B" w:rsidP="003A25FD">
      <w:pPr>
        <w:pStyle w:val="a1"/>
        <w:ind w:firstLine="480"/>
      </w:pPr>
      <w:r w:rsidRPr="003A25FD">
        <w:t>public void readPixmapFile(String filename)</w:t>
      </w:r>
    </w:p>
    <w:p w:rsidR="00880A8B" w:rsidRDefault="00880A8B" w:rsidP="00753FF5">
      <w:pPr>
        <w:pStyle w:val="a1"/>
        <w:ind w:firstLine="480"/>
      </w:pPr>
    </w:p>
    <w:p w:rsidR="00951939" w:rsidRDefault="00951939" w:rsidP="00951939">
      <w:pPr>
        <w:pStyle w:val="a1"/>
        <w:ind w:firstLine="480"/>
      </w:pPr>
      <w:r>
        <w:rPr>
          <w:rFonts w:hint="eastAsia"/>
        </w:rPr>
        <w:t>参数：</w:t>
      </w:r>
      <w:r>
        <w:rPr>
          <w:rFonts w:hint="eastAsia"/>
        </w:rPr>
        <w:t xml:space="preserve">filename </w:t>
      </w:r>
      <w:r>
        <w:rPr>
          <w:rFonts w:hint="eastAsia"/>
        </w:rPr>
        <w:t>图标文件名</w:t>
      </w:r>
    </w:p>
    <w:p w:rsidR="00951939" w:rsidRDefault="00951939" w:rsidP="00951939">
      <w:pPr>
        <w:pStyle w:val="a1"/>
        <w:ind w:firstLine="480"/>
      </w:pPr>
      <w:r>
        <w:rPr>
          <w:rFonts w:hint="eastAsia"/>
        </w:rPr>
        <w:t>返回：</w:t>
      </w:r>
      <w:r>
        <w:rPr>
          <w:rFonts w:hint="eastAsia"/>
        </w:rPr>
        <w:t>void</w:t>
      </w:r>
    </w:p>
    <w:p w:rsidR="00951939" w:rsidRDefault="00951939" w:rsidP="00753FF5">
      <w:pPr>
        <w:pStyle w:val="a1"/>
        <w:ind w:firstLine="480"/>
      </w:pPr>
      <w:r>
        <w:rPr>
          <w:rFonts w:hint="eastAsia"/>
        </w:rPr>
        <w:t>描述：将图标文件保存到文件中</w:t>
      </w:r>
    </w:p>
    <w:p w:rsidR="009C790E" w:rsidRPr="009C790E" w:rsidRDefault="009C790E" w:rsidP="009C790E">
      <w:pPr>
        <w:pStyle w:val="a1"/>
        <w:ind w:firstLine="480"/>
      </w:pPr>
      <w:r w:rsidRPr="009C790E">
        <w:t>public void writePixmapFile(String filename)</w:t>
      </w:r>
    </w:p>
    <w:p w:rsidR="009C790E" w:rsidRDefault="009C790E" w:rsidP="00753FF5">
      <w:pPr>
        <w:pStyle w:val="a1"/>
        <w:ind w:firstLine="480"/>
      </w:pPr>
    </w:p>
    <w:p w:rsidR="00FF45D8" w:rsidRDefault="00FF45D8" w:rsidP="00753FF5">
      <w:pPr>
        <w:pStyle w:val="a1"/>
        <w:ind w:firstLine="480"/>
      </w:pPr>
      <w:r>
        <w:rPr>
          <w:rFonts w:hint="eastAsia"/>
        </w:rPr>
        <w:t>参数：</w:t>
      </w:r>
      <w:r>
        <w:rPr>
          <w:rFonts w:hint="eastAsia"/>
        </w:rPr>
        <w:t>void</w:t>
      </w:r>
    </w:p>
    <w:p w:rsidR="00FF45D8" w:rsidRDefault="00FF45D8" w:rsidP="00753FF5">
      <w:pPr>
        <w:pStyle w:val="a1"/>
        <w:ind w:firstLine="480"/>
      </w:pPr>
      <w:r>
        <w:rPr>
          <w:rFonts w:hint="eastAsia"/>
        </w:rPr>
        <w:t>返回：</w:t>
      </w:r>
      <w:r>
        <w:rPr>
          <w:rFonts w:hint="eastAsia"/>
        </w:rPr>
        <w:t>Bitmap</w:t>
      </w:r>
      <w:r>
        <w:rPr>
          <w:rFonts w:hint="eastAsia"/>
        </w:rPr>
        <w:t>图片对象</w:t>
      </w:r>
    </w:p>
    <w:p w:rsidR="0004088E" w:rsidRPr="0004088E" w:rsidRDefault="0004088E" w:rsidP="0004088E">
      <w:pPr>
        <w:pStyle w:val="a1"/>
        <w:ind w:firstLine="480"/>
      </w:pPr>
      <w:r>
        <w:rPr>
          <w:rFonts w:hint="eastAsia"/>
        </w:rPr>
        <w:t>描述：获取当前的图标图片数据</w:t>
      </w:r>
      <w:r w:rsidR="00773868">
        <w:rPr>
          <w:rFonts w:hint="eastAsia"/>
        </w:rPr>
        <w:t>，在读取图片数据的时候，必须保证数据已经从文件中加</w:t>
      </w:r>
      <w:r w:rsidR="00773868">
        <w:rPr>
          <w:rFonts w:hint="eastAsia"/>
        </w:rPr>
        <w:lastRenderedPageBreak/>
        <w:t>载</w:t>
      </w:r>
    </w:p>
    <w:p w:rsidR="00927B50" w:rsidRDefault="00927B50" w:rsidP="00927B50">
      <w:pPr>
        <w:pStyle w:val="a1"/>
        <w:ind w:firstLine="480"/>
      </w:pPr>
      <w:r w:rsidRPr="00927B50">
        <w:t>public Bitmap getBitmapFromData()</w:t>
      </w:r>
    </w:p>
    <w:p w:rsidR="00E23842" w:rsidRDefault="00E23842" w:rsidP="00927B50">
      <w:pPr>
        <w:pStyle w:val="a1"/>
        <w:ind w:firstLine="480"/>
      </w:pPr>
    </w:p>
    <w:p w:rsidR="006B7973" w:rsidRDefault="00D11CA0" w:rsidP="00E23842">
      <w:pPr>
        <w:pStyle w:val="a1"/>
        <w:ind w:firstLine="480"/>
      </w:pPr>
      <w:r>
        <w:rPr>
          <w:rFonts w:hint="eastAsia"/>
        </w:rPr>
        <w:t>参数：</w:t>
      </w:r>
      <w:r>
        <w:rPr>
          <w:rFonts w:hint="eastAsia"/>
        </w:rPr>
        <w:t>width</w:t>
      </w:r>
      <w:r>
        <w:rPr>
          <w:rFonts w:hint="eastAsia"/>
        </w:rPr>
        <w:t>图像的宽度</w:t>
      </w:r>
    </w:p>
    <w:p w:rsidR="00D11CA0" w:rsidRDefault="00D11CA0" w:rsidP="00E23842">
      <w:pPr>
        <w:pStyle w:val="a1"/>
        <w:ind w:firstLine="480"/>
        <w:rPr>
          <w:rFonts w:hint="eastAsia"/>
        </w:rPr>
      </w:pPr>
      <w:r>
        <w:t>H</w:t>
      </w:r>
      <w:r>
        <w:rPr>
          <w:rFonts w:hint="eastAsia"/>
        </w:rPr>
        <w:t>eight</w:t>
      </w:r>
      <w:r>
        <w:rPr>
          <w:rFonts w:hint="eastAsia"/>
        </w:rPr>
        <w:t>图像的高度</w:t>
      </w:r>
    </w:p>
    <w:p w:rsidR="00227A50" w:rsidRPr="00227A50" w:rsidRDefault="00227A50" w:rsidP="00E23842">
      <w:pPr>
        <w:pStyle w:val="a1"/>
        <w:ind w:firstLine="480"/>
      </w:pPr>
      <w:r>
        <w:t>M</w:t>
      </w:r>
      <w:r>
        <w:rPr>
          <w:rFonts w:hint="eastAsia"/>
        </w:rPr>
        <w:t xml:space="preserve">ark </w:t>
      </w:r>
      <w:r>
        <w:rPr>
          <w:rFonts w:hint="eastAsia"/>
        </w:rPr>
        <w:t>值只能为</w:t>
      </w:r>
      <w:r>
        <w:rPr>
          <w:rFonts w:hint="eastAsia"/>
        </w:rPr>
        <w:t>8</w:t>
      </w:r>
      <w:r>
        <w:rPr>
          <w:rFonts w:hint="eastAsia"/>
        </w:rPr>
        <w:t>或者</w:t>
      </w:r>
      <w:r>
        <w:rPr>
          <w:rFonts w:hint="eastAsia"/>
        </w:rPr>
        <w:t>24</w:t>
      </w:r>
      <w:r>
        <w:rPr>
          <w:rFonts w:hint="eastAsia"/>
        </w:rPr>
        <w:t>，否则无效</w:t>
      </w:r>
    </w:p>
    <w:p w:rsidR="00D11CA0" w:rsidRDefault="00D11CA0" w:rsidP="00E23842">
      <w:pPr>
        <w:pStyle w:val="a1"/>
        <w:ind w:firstLine="480"/>
      </w:pPr>
      <w:r>
        <w:rPr>
          <w:rFonts w:hint="eastAsia"/>
        </w:rPr>
        <w:t>返回：根据指定的宽度和高度，返回当前图标的图片对象</w:t>
      </w:r>
    </w:p>
    <w:p w:rsidR="00D11CA0" w:rsidRPr="00D11CA0" w:rsidRDefault="00D11CA0" w:rsidP="00E23842">
      <w:pPr>
        <w:pStyle w:val="a1"/>
        <w:ind w:firstLine="480"/>
      </w:pPr>
      <w:r>
        <w:rPr>
          <w:rFonts w:hint="eastAsia"/>
        </w:rPr>
        <w:t>描述：返回的图片为</w:t>
      </w:r>
      <w:r>
        <w:rPr>
          <w:rFonts w:hint="eastAsia"/>
        </w:rPr>
        <w:t>8</w:t>
      </w:r>
      <w:r>
        <w:rPr>
          <w:rFonts w:hint="eastAsia"/>
        </w:rPr>
        <w:t>位</w:t>
      </w:r>
      <w:r w:rsidR="00715F6A">
        <w:rPr>
          <w:rFonts w:hint="eastAsia"/>
        </w:rPr>
        <w:t>或者</w:t>
      </w:r>
      <w:r w:rsidR="00715F6A">
        <w:rPr>
          <w:rFonts w:hint="eastAsia"/>
        </w:rPr>
        <w:t>24</w:t>
      </w:r>
      <w:r w:rsidR="00715F6A">
        <w:rPr>
          <w:rFonts w:hint="eastAsia"/>
        </w:rPr>
        <w:t>位</w:t>
      </w:r>
      <w:r>
        <w:rPr>
          <w:rFonts w:hint="eastAsia"/>
        </w:rPr>
        <w:t>bmp</w:t>
      </w:r>
      <w:r>
        <w:rPr>
          <w:rFonts w:hint="eastAsia"/>
        </w:rPr>
        <w:t>图片格式对象。这里的图片已经经过上下反转，目的是下位机不需要再一次转换，节约下位机显示图片的时间。</w:t>
      </w:r>
    </w:p>
    <w:p w:rsidR="00E23842" w:rsidRPr="00E23842" w:rsidRDefault="00E23842" w:rsidP="002A0A26">
      <w:pPr>
        <w:autoSpaceDE w:val="0"/>
        <w:autoSpaceDN w:val="0"/>
        <w:adjustRightInd w:val="0"/>
        <w:jc w:val="left"/>
      </w:pPr>
      <w:r w:rsidRPr="00E23842">
        <w:t>public Bitmap</w:t>
      </w:r>
      <w:r w:rsidRPr="002A0A26">
        <w:rPr>
          <w:rFonts w:ascii="Times New Roman" w:hAnsi="Times New Roman"/>
        </w:rPr>
        <w:t xml:space="preserve"> </w:t>
      </w:r>
      <w:r w:rsidR="002A0A26" w:rsidRPr="002A0A26">
        <w:rPr>
          <w:rFonts w:ascii="Times New Roman" w:hAnsi="Times New Roman"/>
        </w:rPr>
        <w:t>getBitmapObject</w:t>
      </w:r>
      <w:r w:rsidR="002A0A26" w:rsidRPr="00E23842">
        <w:t xml:space="preserve"> </w:t>
      </w:r>
      <w:r w:rsidRPr="00E23842">
        <w:t>(Int32 width, Int32 height</w:t>
      </w:r>
      <w:r w:rsidR="00430955">
        <w:rPr>
          <w:rFonts w:hint="eastAsia"/>
        </w:rPr>
        <w:t xml:space="preserve">, </w:t>
      </w:r>
      <w:r w:rsidR="00430955" w:rsidRPr="00636E63">
        <w:t>Int32 mark</w:t>
      </w:r>
      <w:r w:rsidRPr="00E23842">
        <w:t>)</w:t>
      </w:r>
    </w:p>
    <w:p w:rsidR="00E23842" w:rsidRDefault="00E23842" w:rsidP="00927B50">
      <w:pPr>
        <w:pStyle w:val="a1"/>
        <w:ind w:firstLine="480"/>
      </w:pPr>
    </w:p>
    <w:p w:rsidR="00297B37" w:rsidRDefault="00B609B2" w:rsidP="00927B50">
      <w:pPr>
        <w:pStyle w:val="a1"/>
        <w:ind w:firstLine="480"/>
      </w:pPr>
      <w:r>
        <w:rPr>
          <w:rFonts w:hint="eastAsia"/>
        </w:rPr>
        <w:t>参数：</w:t>
      </w:r>
      <w:r w:rsidRPr="00297B37">
        <w:t>inputBitmap</w:t>
      </w:r>
      <w:r>
        <w:rPr>
          <w:rFonts w:hint="eastAsia"/>
        </w:rPr>
        <w:t>输入的图片对象</w:t>
      </w:r>
    </w:p>
    <w:p w:rsidR="00B609B2" w:rsidRDefault="00B609B2" w:rsidP="00927B50">
      <w:pPr>
        <w:pStyle w:val="a1"/>
        <w:ind w:firstLine="480"/>
      </w:pPr>
      <w:r>
        <w:rPr>
          <w:rFonts w:hint="eastAsia"/>
        </w:rPr>
        <w:t>返回：上下翻转后的图片</w:t>
      </w:r>
    </w:p>
    <w:p w:rsidR="00B609B2" w:rsidRPr="00B609B2" w:rsidRDefault="00B609B2" w:rsidP="00927B50">
      <w:pPr>
        <w:pStyle w:val="a1"/>
        <w:ind w:firstLine="480"/>
      </w:pPr>
      <w:r>
        <w:rPr>
          <w:rFonts w:hint="eastAsia"/>
        </w:rPr>
        <w:t>描述：将一副图片对象执行上下翻转后，得到新的图片对象。该函数已经可以实现图片的翻转，但是对于大图片的反转效率较低，会造成屏幕显示过程中转换时间花费过多，出现明显的停顿现象，目前已经弃用。</w:t>
      </w:r>
    </w:p>
    <w:p w:rsidR="00297B37" w:rsidRPr="00297B37" w:rsidRDefault="00297B37" w:rsidP="00297B37">
      <w:pPr>
        <w:pStyle w:val="a1"/>
        <w:ind w:firstLine="480"/>
      </w:pPr>
      <w:r w:rsidRPr="00297B37">
        <w:t>public Bitmap RevPic(Bitmap inputBitmap)</w:t>
      </w:r>
    </w:p>
    <w:p w:rsidR="00927B50" w:rsidRDefault="00927B50" w:rsidP="00753FF5">
      <w:pPr>
        <w:pStyle w:val="a1"/>
        <w:ind w:firstLine="480"/>
      </w:pPr>
    </w:p>
    <w:p w:rsidR="00063596" w:rsidRDefault="001B142D" w:rsidP="00753FF5">
      <w:pPr>
        <w:pStyle w:val="a1"/>
        <w:ind w:firstLine="480"/>
      </w:pPr>
      <w:r>
        <w:rPr>
          <w:rFonts w:hint="eastAsia"/>
        </w:rPr>
        <w:t>参数：</w:t>
      </w:r>
      <w:r>
        <w:rPr>
          <w:rFonts w:hint="eastAsia"/>
        </w:rPr>
        <w:t>buffer</w:t>
      </w:r>
      <w:r>
        <w:rPr>
          <w:rFonts w:hint="eastAsia"/>
        </w:rPr>
        <w:t>一段大图片内存</w:t>
      </w:r>
    </w:p>
    <w:p w:rsidR="001B142D" w:rsidRDefault="001B142D" w:rsidP="00753FF5">
      <w:pPr>
        <w:pStyle w:val="a1"/>
        <w:ind w:firstLine="480"/>
      </w:pPr>
      <w:r>
        <w:rPr>
          <w:rFonts w:hint="eastAsia"/>
        </w:rPr>
        <w:t xml:space="preserve">      offset </w:t>
      </w:r>
      <w:r>
        <w:rPr>
          <w:rFonts w:hint="eastAsia"/>
        </w:rPr>
        <w:t>偏移量</w:t>
      </w:r>
    </w:p>
    <w:p w:rsidR="00842C88" w:rsidRPr="001B142D" w:rsidRDefault="00842C88" w:rsidP="00753FF5">
      <w:pPr>
        <w:pStyle w:val="a1"/>
        <w:ind w:firstLine="480"/>
      </w:pPr>
      <w:r>
        <w:rPr>
          <w:rFonts w:hint="eastAsia"/>
        </w:rPr>
        <w:t>返回：在指定偏移量的位置来返回图片数据对象</w:t>
      </w:r>
    </w:p>
    <w:p w:rsidR="00063596" w:rsidRPr="00063596" w:rsidRDefault="00063596" w:rsidP="00063596">
      <w:pPr>
        <w:pStyle w:val="a1"/>
        <w:ind w:firstLine="480"/>
      </w:pPr>
      <w:r w:rsidRPr="00063596">
        <w:t>public Bitmap getFromFile(byte[] buffer, UInt32 offset)</w:t>
      </w:r>
    </w:p>
    <w:p w:rsidR="00E809DE" w:rsidRDefault="00E809DE" w:rsidP="00EA1625">
      <w:pPr>
        <w:pStyle w:val="2"/>
      </w:pPr>
      <w:bookmarkStart w:id="147" w:name="_Toc458488396"/>
      <w:bookmarkStart w:id="148" w:name="_Toc464376219"/>
      <w:bookmarkStart w:id="149" w:name="_Toc464376429"/>
      <w:bookmarkStart w:id="150" w:name="_Toc464377048"/>
      <w:bookmarkStart w:id="151" w:name="_Toc464377144"/>
      <w:bookmarkStart w:id="152" w:name="_Toc464377240"/>
      <w:bookmarkStart w:id="153" w:name="_Toc464377362"/>
      <w:bookmarkStart w:id="154" w:name="_Toc464377895"/>
      <w:bookmarkStart w:id="155" w:name="_Toc474657843"/>
      <w:r w:rsidRPr="00E809DE">
        <w:t>SVProData</w:t>
      </w:r>
      <w:r w:rsidRPr="00E809DE">
        <w:rPr>
          <w:rFonts w:hint="eastAsia"/>
        </w:rPr>
        <w:t>类</w:t>
      </w:r>
      <w:bookmarkEnd w:id="147"/>
      <w:bookmarkEnd w:id="148"/>
      <w:bookmarkEnd w:id="149"/>
      <w:bookmarkEnd w:id="150"/>
      <w:bookmarkEnd w:id="151"/>
      <w:bookmarkEnd w:id="152"/>
      <w:bookmarkEnd w:id="153"/>
      <w:bookmarkEnd w:id="154"/>
      <w:bookmarkEnd w:id="155"/>
    </w:p>
    <w:p w:rsidR="001E735E" w:rsidRDefault="001E735E" w:rsidP="001E735E">
      <w:pPr>
        <w:pStyle w:val="a1"/>
        <w:ind w:firstLine="480"/>
      </w:pPr>
      <w:r>
        <w:rPr>
          <w:rFonts w:hint="eastAsia"/>
        </w:rPr>
        <w:t>每次工程被打开的时候，记录当前工程的主要路径信息，</w:t>
      </w:r>
      <w:r w:rsidR="00430CA8">
        <w:rPr>
          <w:rFonts w:hint="eastAsia"/>
        </w:rPr>
        <w:t>作为</w:t>
      </w:r>
      <w:r>
        <w:rPr>
          <w:rFonts w:hint="eastAsia"/>
        </w:rPr>
        <w:t>一个全局类。方便在不同的模块中根据确定的文件路径来查找相关文件。</w:t>
      </w:r>
    </w:p>
    <w:p w:rsidR="00430CA8" w:rsidRPr="001E735E" w:rsidRDefault="00E968FF" w:rsidP="001E735E">
      <w:pPr>
        <w:pStyle w:val="a1"/>
        <w:ind w:firstLine="480"/>
      </w:pPr>
      <w:r>
        <w:rPr>
          <w:rFonts w:hint="eastAsia"/>
        </w:rPr>
        <w:t>工程名称</w:t>
      </w:r>
    </w:p>
    <w:p w:rsidR="00767B1E" w:rsidRDefault="00767B1E" w:rsidP="00D66996">
      <w:pPr>
        <w:pStyle w:val="a1"/>
        <w:ind w:firstLine="480"/>
      </w:pPr>
      <w:r w:rsidRPr="00D66996">
        <w:t>static public String</w:t>
      </w:r>
      <w:r w:rsidR="00E968FF">
        <w:t xml:space="preserve"> ProName</w:t>
      </w:r>
    </w:p>
    <w:p w:rsidR="00E968FF" w:rsidRPr="00D66996" w:rsidRDefault="00F071ED" w:rsidP="00D66996">
      <w:pPr>
        <w:pStyle w:val="a1"/>
        <w:ind w:firstLine="480"/>
      </w:pPr>
      <w:r>
        <w:rPr>
          <w:rFonts w:hint="eastAsia"/>
        </w:rPr>
        <w:t>工程路径</w:t>
      </w:r>
    </w:p>
    <w:p w:rsidR="00F071ED" w:rsidRDefault="00767B1E" w:rsidP="00D66996">
      <w:pPr>
        <w:pStyle w:val="a1"/>
        <w:ind w:firstLine="480"/>
      </w:pPr>
      <w:r w:rsidRPr="00D66996">
        <w:t>static public String</w:t>
      </w:r>
      <w:r w:rsidR="00F071ED">
        <w:t xml:space="preserve"> ProPath</w:t>
      </w:r>
    </w:p>
    <w:p w:rsidR="00767B1E" w:rsidRPr="00D66996" w:rsidRDefault="00F071ED" w:rsidP="00D66996">
      <w:pPr>
        <w:pStyle w:val="a1"/>
        <w:ind w:firstLine="480"/>
      </w:pPr>
      <w:r>
        <w:rPr>
          <w:rFonts w:hint="eastAsia"/>
        </w:rPr>
        <w:lastRenderedPageBreak/>
        <w:t>工程文件完整路径</w:t>
      </w:r>
    </w:p>
    <w:p w:rsidR="00F071ED" w:rsidRDefault="00767B1E" w:rsidP="00D66996">
      <w:pPr>
        <w:pStyle w:val="a1"/>
        <w:ind w:firstLine="480"/>
      </w:pPr>
      <w:r w:rsidRPr="00D66996">
        <w:t>static public String FullProPath</w:t>
      </w:r>
    </w:p>
    <w:p w:rsidR="00767B1E" w:rsidRPr="00D66996" w:rsidRDefault="00EF05C7" w:rsidP="00D66996">
      <w:pPr>
        <w:pStyle w:val="a1"/>
        <w:ind w:firstLine="480"/>
      </w:pPr>
      <w:r>
        <w:rPr>
          <w:rFonts w:hint="eastAsia"/>
        </w:rPr>
        <w:t>模板路径</w:t>
      </w:r>
    </w:p>
    <w:p w:rsidR="00767B1E" w:rsidRDefault="00767B1E" w:rsidP="00D66996">
      <w:pPr>
        <w:pStyle w:val="a1"/>
        <w:ind w:firstLine="480"/>
      </w:pPr>
      <w:r w:rsidRPr="00D66996">
        <w:t xml:space="preserve">static public String TemplatePath </w:t>
      </w:r>
    </w:p>
    <w:p w:rsidR="00EF05C7" w:rsidRPr="00D66996" w:rsidRDefault="00A76D1E" w:rsidP="00D66996">
      <w:pPr>
        <w:pStyle w:val="a1"/>
        <w:ind w:firstLine="480"/>
      </w:pPr>
      <w:r>
        <w:rPr>
          <w:rFonts w:hint="eastAsia"/>
        </w:rPr>
        <w:t>配置文件</w:t>
      </w:r>
    </w:p>
    <w:p w:rsidR="00767B1E" w:rsidRDefault="00767B1E" w:rsidP="00D66996">
      <w:pPr>
        <w:pStyle w:val="a1"/>
        <w:ind w:firstLine="480"/>
      </w:pPr>
      <w:r w:rsidRPr="00D66996">
        <w:t xml:space="preserve">static public String ConfigFile </w:t>
      </w:r>
    </w:p>
    <w:p w:rsidR="00A76D1E" w:rsidRPr="00D66996" w:rsidRDefault="00EE167A" w:rsidP="00D66996">
      <w:pPr>
        <w:pStyle w:val="a1"/>
        <w:ind w:firstLine="480"/>
      </w:pPr>
      <w:r>
        <w:rPr>
          <w:rFonts w:hint="eastAsia"/>
        </w:rPr>
        <w:t>生成的下装路径</w:t>
      </w:r>
    </w:p>
    <w:p w:rsidR="00767B1E" w:rsidRDefault="00767B1E" w:rsidP="00D66996">
      <w:pPr>
        <w:pStyle w:val="a1"/>
        <w:ind w:firstLine="480"/>
      </w:pPr>
      <w:r w:rsidRPr="00D66996">
        <w:t xml:space="preserve">static public String DownLoadFile </w:t>
      </w:r>
    </w:p>
    <w:p w:rsidR="00385BEF" w:rsidRPr="00D66996" w:rsidRDefault="00385BEF" w:rsidP="00D66996">
      <w:pPr>
        <w:pStyle w:val="a1"/>
        <w:ind w:firstLine="480"/>
      </w:pPr>
      <w:r>
        <w:rPr>
          <w:rFonts w:hint="eastAsia"/>
        </w:rPr>
        <w:t>图标路径</w:t>
      </w:r>
    </w:p>
    <w:p w:rsidR="00063596" w:rsidRDefault="00767B1E" w:rsidP="00753FF5">
      <w:pPr>
        <w:pStyle w:val="a1"/>
        <w:ind w:firstLine="480"/>
      </w:pPr>
      <w:r w:rsidRPr="00D66996">
        <w:t>static public String</w:t>
      </w:r>
      <w:r w:rsidR="00EF43FB">
        <w:t xml:space="preserve"> IconPath</w:t>
      </w:r>
    </w:p>
    <w:p w:rsidR="006E4545" w:rsidRDefault="00382E26" w:rsidP="00753FF5">
      <w:pPr>
        <w:pStyle w:val="a1"/>
        <w:ind w:firstLine="480"/>
      </w:pPr>
      <w:r>
        <w:rPr>
          <w:rFonts w:hint="eastAsia"/>
        </w:rPr>
        <w:t>当前工程日志</w:t>
      </w:r>
      <w:r w:rsidR="006D0E94">
        <w:rPr>
          <w:rFonts w:hint="eastAsia"/>
        </w:rPr>
        <w:t>文件保存</w:t>
      </w:r>
      <w:r>
        <w:rPr>
          <w:rFonts w:hint="eastAsia"/>
        </w:rPr>
        <w:t>路径</w:t>
      </w:r>
    </w:p>
    <w:p w:rsidR="006E4545" w:rsidRDefault="006E4545" w:rsidP="00753FF5">
      <w:pPr>
        <w:pStyle w:val="a1"/>
        <w:ind w:firstLine="480"/>
      </w:pPr>
      <w:r w:rsidRPr="006E4545">
        <w:t>static public String LogPath</w:t>
      </w:r>
    </w:p>
    <w:p w:rsidR="00C53727" w:rsidRDefault="00B724F8" w:rsidP="00753FF5">
      <w:pPr>
        <w:pStyle w:val="a1"/>
        <w:ind w:firstLine="480"/>
      </w:pPr>
      <w:r>
        <w:rPr>
          <w:rFonts w:hint="eastAsia"/>
        </w:rPr>
        <w:t>当前工程站号</w:t>
      </w:r>
    </w:p>
    <w:p w:rsidR="00D86177" w:rsidRPr="00D86177" w:rsidRDefault="00D86177" w:rsidP="00D86177">
      <w:pPr>
        <w:pStyle w:val="a1"/>
        <w:ind w:firstLine="480"/>
      </w:pPr>
      <w:r w:rsidRPr="00D86177">
        <w:t>static public Int32 stationID</w:t>
      </w:r>
    </w:p>
    <w:p w:rsidR="00B724F8" w:rsidRDefault="003900B8" w:rsidP="00753FF5">
      <w:pPr>
        <w:pStyle w:val="a1"/>
        <w:ind w:firstLine="480"/>
      </w:pPr>
      <w:r>
        <w:rPr>
          <w:rFonts w:hint="eastAsia"/>
        </w:rPr>
        <w:t>当前连接数据库用户名</w:t>
      </w:r>
    </w:p>
    <w:p w:rsidR="00957171" w:rsidRPr="00957171" w:rsidRDefault="00957171" w:rsidP="00957171">
      <w:pPr>
        <w:pStyle w:val="a1"/>
        <w:ind w:firstLine="480"/>
      </w:pPr>
      <w:r w:rsidRPr="00957171">
        <w:t>static public String user</w:t>
      </w:r>
    </w:p>
    <w:p w:rsidR="003900B8" w:rsidRDefault="003A50B8" w:rsidP="00753FF5">
      <w:pPr>
        <w:pStyle w:val="a1"/>
        <w:ind w:firstLine="480"/>
      </w:pPr>
      <w:r>
        <w:rPr>
          <w:rFonts w:hint="eastAsia"/>
        </w:rPr>
        <w:t>当前连接用户密码</w:t>
      </w:r>
    </w:p>
    <w:p w:rsidR="00F77723" w:rsidRPr="00F77723" w:rsidRDefault="00F77723" w:rsidP="00F77723">
      <w:pPr>
        <w:pStyle w:val="a1"/>
        <w:ind w:firstLine="480"/>
      </w:pPr>
      <w:r w:rsidRPr="00F77723">
        <w:t>static public String passwd</w:t>
      </w:r>
    </w:p>
    <w:p w:rsidR="00F77723" w:rsidRDefault="00D85AFC" w:rsidP="00753FF5">
      <w:pPr>
        <w:pStyle w:val="a1"/>
        <w:ind w:firstLine="480"/>
      </w:pPr>
      <w:r>
        <w:rPr>
          <w:rFonts w:hint="eastAsia"/>
        </w:rPr>
        <w:t>当前连接数据库</w:t>
      </w:r>
      <w:r>
        <w:rPr>
          <w:rFonts w:hint="eastAsia"/>
        </w:rPr>
        <w:t>ip</w:t>
      </w:r>
      <w:r>
        <w:rPr>
          <w:rFonts w:hint="eastAsia"/>
        </w:rPr>
        <w:t>地址</w:t>
      </w:r>
    </w:p>
    <w:p w:rsidR="00A741ED" w:rsidRDefault="00A741ED" w:rsidP="00753FF5">
      <w:pPr>
        <w:pStyle w:val="a1"/>
        <w:ind w:firstLine="480"/>
      </w:pPr>
      <w:r w:rsidRPr="00A741ED">
        <w:t>static public String dbIp</w:t>
      </w:r>
    </w:p>
    <w:p w:rsidR="00EF43FB" w:rsidRPr="009D60D8" w:rsidRDefault="00EF43FB" w:rsidP="00EA1625">
      <w:pPr>
        <w:pStyle w:val="2"/>
      </w:pPr>
      <w:bookmarkStart w:id="156" w:name="_Toc458488397"/>
      <w:bookmarkStart w:id="157" w:name="_Toc464376220"/>
      <w:bookmarkStart w:id="158" w:name="_Toc464376430"/>
      <w:bookmarkStart w:id="159" w:name="_Toc464377049"/>
      <w:bookmarkStart w:id="160" w:name="_Toc464377145"/>
      <w:bookmarkStart w:id="161" w:name="_Toc464377241"/>
      <w:bookmarkStart w:id="162" w:name="_Toc464377363"/>
      <w:bookmarkStart w:id="163" w:name="_Toc464377896"/>
      <w:bookmarkStart w:id="164" w:name="_Toc474657844"/>
      <w:r w:rsidRPr="009D60D8">
        <w:t>SVProject</w:t>
      </w:r>
      <w:r w:rsidRPr="009D60D8">
        <w:rPr>
          <w:rFonts w:hint="eastAsia"/>
        </w:rPr>
        <w:t>类</w:t>
      </w:r>
      <w:bookmarkEnd w:id="156"/>
      <w:bookmarkEnd w:id="157"/>
      <w:bookmarkEnd w:id="158"/>
      <w:bookmarkEnd w:id="159"/>
      <w:bookmarkEnd w:id="160"/>
      <w:bookmarkEnd w:id="161"/>
      <w:bookmarkEnd w:id="162"/>
      <w:bookmarkEnd w:id="163"/>
      <w:bookmarkEnd w:id="164"/>
    </w:p>
    <w:p w:rsidR="00EF43FB" w:rsidRDefault="00C851E2" w:rsidP="00753FF5">
      <w:pPr>
        <w:pStyle w:val="a1"/>
        <w:ind w:firstLine="480"/>
      </w:pPr>
      <w:r>
        <w:rPr>
          <w:rFonts w:hint="eastAsia"/>
        </w:rPr>
        <w:t>保存当前工程中的数据。</w:t>
      </w:r>
    </w:p>
    <w:p w:rsidR="00AC1E99" w:rsidRDefault="00AC1E99" w:rsidP="00753FF5">
      <w:pPr>
        <w:pStyle w:val="a1"/>
        <w:ind w:firstLine="480"/>
      </w:pPr>
    </w:p>
    <w:p w:rsidR="00AC1E99" w:rsidRDefault="00AD309B" w:rsidP="00753FF5">
      <w:pPr>
        <w:pStyle w:val="a1"/>
        <w:ind w:firstLine="480"/>
      </w:pPr>
      <w:r>
        <w:rPr>
          <w:rFonts w:hint="eastAsia"/>
        </w:rPr>
        <w:t>参数：</w:t>
      </w:r>
      <w:r w:rsidR="00B83619">
        <w:rPr>
          <w:rFonts w:hint="eastAsia"/>
        </w:rPr>
        <w:t>file</w:t>
      </w:r>
      <w:r>
        <w:rPr>
          <w:rFonts w:hint="eastAsia"/>
        </w:rPr>
        <w:t>工程文件</w:t>
      </w:r>
    </w:p>
    <w:p w:rsidR="00AD309B" w:rsidRDefault="00AD309B" w:rsidP="00753FF5">
      <w:pPr>
        <w:pStyle w:val="a1"/>
        <w:ind w:firstLine="480"/>
      </w:pPr>
      <w:r>
        <w:rPr>
          <w:rFonts w:hint="eastAsia"/>
        </w:rPr>
        <w:t>返回：</w:t>
      </w:r>
      <w:r>
        <w:rPr>
          <w:rFonts w:hint="eastAsia"/>
        </w:rPr>
        <w:t>void</w:t>
      </w:r>
    </w:p>
    <w:p w:rsidR="00AD309B" w:rsidRDefault="00AD309B" w:rsidP="00753FF5">
      <w:pPr>
        <w:pStyle w:val="a1"/>
        <w:ind w:firstLine="480"/>
      </w:pPr>
      <w:r>
        <w:rPr>
          <w:rFonts w:hint="eastAsia"/>
        </w:rPr>
        <w:t>描述：利用</w:t>
      </w:r>
      <w:r>
        <w:rPr>
          <w:rFonts w:hint="eastAsia"/>
        </w:rPr>
        <w:t>c#</w:t>
      </w:r>
      <w:r>
        <w:rPr>
          <w:rFonts w:hint="eastAsia"/>
        </w:rPr>
        <w:t>的</w:t>
      </w:r>
      <w:r>
        <w:rPr>
          <w:rFonts w:hint="eastAsia"/>
        </w:rPr>
        <w:t>linq</w:t>
      </w:r>
      <w:r w:rsidR="00B2228C">
        <w:rPr>
          <w:rFonts w:hint="eastAsia"/>
        </w:rPr>
        <w:t>技术，</w:t>
      </w:r>
      <w:r>
        <w:rPr>
          <w:rFonts w:hint="eastAsia"/>
        </w:rPr>
        <w:t>从工程文件的</w:t>
      </w:r>
      <w:r>
        <w:rPr>
          <w:rFonts w:hint="eastAsia"/>
        </w:rPr>
        <w:t>xml</w:t>
      </w:r>
      <w:r>
        <w:rPr>
          <w:rFonts w:hint="eastAsia"/>
        </w:rPr>
        <w:t>文件中，读取页面相关信息到指定内存结构中</w:t>
      </w:r>
    </w:p>
    <w:p w:rsidR="00AC1E99" w:rsidRPr="00AC1E99" w:rsidRDefault="00AC1E99" w:rsidP="00AC1E99">
      <w:pPr>
        <w:pStyle w:val="a1"/>
        <w:ind w:firstLine="480"/>
      </w:pPr>
      <w:r w:rsidRPr="00AC1E99">
        <w:t>void linqFromFile(String file)</w:t>
      </w:r>
    </w:p>
    <w:p w:rsidR="00C851E2" w:rsidRDefault="00C851E2" w:rsidP="00753FF5">
      <w:pPr>
        <w:pStyle w:val="a1"/>
        <w:ind w:firstLine="480"/>
      </w:pPr>
    </w:p>
    <w:p w:rsidR="00F95F60" w:rsidRDefault="00F95F60" w:rsidP="00F95F60">
      <w:pPr>
        <w:pStyle w:val="a1"/>
        <w:ind w:firstLine="480"/>
      </w:pPr>
      <w:r>
        <w:rPr>
          <w:rFonts w:hint="eastAsia"/>
        </w:rPr>
        <w:t>参数：</w:t>
      </w:r>
      <w:r w:rsidR="00905E38">
        <w:rPr>
          <w:rFonts w:hint="eastAsia"/>
        </w:rPr>
        <w:t xml:space="preserve">file </w:t>
      </w:r>
      <w:r>
        <w:rPr>
          <w:rFonts w:hint="eastAsia"/>
        </w:rPr>
        <w:t>工程文件</w:t>
      </w:r>
    </w:p>
    <w:p w:rsidR="00F95F60" w:rsidRDefault="00F95F60" w:rsidP="00F95F60">
      <w:pPr>
        <w:pStyle w:val="a1"/>
        <w:ind w:firstLine="480"/>
      </w:pPr>
      <w:r>
        <w:rPr>
          <w:rFonts w:hint="eastAsia"/>
        </w:rPr>
        <w:t>返回：</w:t>
      </w:r>
      <w:r>
        <w:rPr>
          <w:rFonts w:hint="eastAsia"/>
        </w:rPr>
        <w:t>void</w:t>
      </w:r>
    </w:p>
    <w:p w:rsidR="004F05B4" w:rsidRPr="00F95F60" w:rsidRDefault="00F95F60" w:rsidP="00753FF5">
      <w:pPr>
        <w:pStyle w:val="a1"/>
        <w:ind w:firstLine="480"/>
      </w:pPr>
      <w:r>
        <w:rPr>
          <w:rFonts w:hint="eastAsia"/>
        </w:rPr>
        <w:t>描述：利用</w:t>
      </w:r>
      <w:r>
        <w:rPr>
          <w:rFonts w:hint="eastAsia"/>
        </w:rPr>
        <w:t>c#</w:t>
      </w:r>
      <w:r>
        <w:rPr>
          <w:rFonts w:hint="eastAsia"/>
        </w:rPr>
        <w:t>的</w:t>
      </w:r>
      <w:r>
        <w:rPr>
          <w:rFonts w:hint="eastAsia"/>
        </w:rPr>
        <w:t>linq</w:t>
      </w:r>
      <w:r>
        <w:rPr>
          <w:rFonts w:hint="eastAsia"/>
        </w:rPr>
        <w:t>技术，</w:t>
      </w:r>
      <w:r w:rsidR="00872530">
        <w:rPr>
          <w:rFonts w:hint="eastAsia"/>
        </w:rPr>
        <w:t>保存工程内容到</w:t>
      </w:r>
      <w:r w:rsidR="00872530">
        <w:rPr>
          <w:rFonts w:hint="eastAsia"/>
        </w:rPr>
        <w:t>xml</w:t>
      </w:r>
      <w:r w:rsidR="00872530">
        <w:rPr>
          <w:rFonts w:hint="eastAsia"/>
        </w:rPr>
        <w:t>工程文件中</w:t>
      </w:r>
    </w:p>
    <w:p w:rsidR="004F05B4" w:rsidRPr="004F05B4" w:rsidRDefault="004F05B4" w:rsidP="004F05B4">
      <w:pPr>
        <w:pStyle w:val="a1"/>
        <w:ind w:firstLine="480"/>
      </w:pPr>
      <w:r w:rsidRPr="004F05B4">
        <w:t>void linqSaveFile(String file)</w:t>
      </w:r>
    </w:p>
    <w:p w:rsidR="004F05B4" w:rsidRDefault="004F05B4" w:rsidP="00753FF5">
      <w:pPr>
        <w:pStyle w:val="a1"/>
        <w:ind w:firstLine="480"/>
      </w:pPr>
    </w:p>
    <w:p w:rsidR="0035510C" w:rsidRDefault="00D7352E" w:rsidP="00753FF5">
      <w:pPr>
        <w:pStyle w:val="a1"/>
        <w:ind w:firstLine="480"/>
      </w:pPr>
      <w:r>
        <w:rPr>
          <w:rFonts w:hint="eastAsia"/>
        </w:rPr>
        <w:t>参数：</w:t>
      </w:r>
      <w:r>
        <w:rPr>
          <w:rFonts w:hint="eastAsia"/>
        </w:rPr>
        <w:t>path</w:t>
      </w:r>
      <w:r>
        <w:rPr>
          <w:rFonts w:hint="eastAsia"/>
        </w:rPr>
        <w:t>工程路径</w:t>
      </w:r>
    </w:p>
    <w:p w:rsidR="00D7352E" w:rsidRDefault="00D7352E" w:rsidP="00753FF5">
      <w:pPr>
        <w:pStyle w:val="a1"/>
        <w:ind w:firstLine="480"/>
      </w:pPr>
      <w:r>
        <w:t>N</w:t>
      </w:r>
      <w:r>
        <w:rPr>
          <w:rFonts w:hint="eastAsia"/>
        </w:rPr>
        <w:t>ame</w:t>
      </w:r>
      <w:r>
        <w:rPr>
          <w:rFonts w:hint="eastAsia"/>
        </w:rPr>
        <w:t>工程名称</w:t>
      </w:r>
    </w:p>
    <w:p w:rsidR="00D7352E" w:rsidRDefault="00A04398" w:rsidP="00753FF5">
      <w:pPr>
        <w:pStyle w:val="a1"/>
        <w:ind w:firstLine="480"/>
      </w:pPr>
      <w:r>
        <w:rPr>
          <w:rFonts w:hint="eastAsia"/>
        </w:rPr>
        <w:t>返回：</w:t>
      </w:r>
      <w:r>
        <w:rPr>
          <w:rFonts w:hint="eastAsia"/>
        </w:rPr>
        <w:t>void</w:t>
      </w:r>
    </w:p>
    <w:p w:rsidR="00A04398" w:rsidRDefault="00A04398" w:rsidP="00753FF5">
      <w:pPr>
        <w:pStyle w:val="a1"/>
        <w:ind w:firstLine="480"/>
      </w:pPr>
      <w:r>
        <w:rPr>
          <w:rFonts w:hint="eastAsia"/>
        </w:rPr>
        <w:t>描述：</w:t>
      </w:r>
      <w:r w:rsidR="009B4E85">
        <w:rPr>
          <w:rFonts w:hint="eastAsia"/>
        </w:rPr>
        <w:t>通过工程路径以及工程名来新建一个工程。包括了工程文件夹的创建等一系列动作。</w:t>
      </w:r>
    </w:p>
    <w:p w:rsidR="002C2B8E" w:rsidRPr="0035510C" w:rsidRDefault="002C2B8E" w:rsidP="0035510C">
      <w:pPr>
        <w:pStyle w:val="a1"/>
        <w:ind w:firstLine="480"/>
      </w:pPr>
      <w:r w:rsidRPr="0035510C">
        <w:t>public void createProject(String path, String name)</w:t>
      </w:r>
    </w:p>
    <w:p w:rsidR="002C2B8E" w:rsidRDefault="002C2B8E" w:rsidP="00753FF5">
      <w:pPr>
        <w:pStyle w:val="a1"/>
        <w:ind w:firstLine="480"/>
      </w:pPr>
    </w:p>
    <w:p w:rsidR="00656B33" w:rsidRDefault="00656B33" w:rsidP="00656B33">
      <w:pPr>
        <w:pStyle w:val="a1"/>
        <w:ind w:firstLine="480"/>
      </w:pPr>
      <w:r>
        <w:rPr>
          <w:rFonts w:hint="eastAsia"/>
        </w:rPr>
        <w:t>参数：</w:t>
      </w:r>
      <w:r>
        <w:rPr>
          <w:rFonts w:hint="eastAsia"/>
        </w:rPr>
        <w:t>path</w:t>
      </w:r>
      <w:r>
        <w:rPr>
          <w:rFonts w:hint="eastAsia"/>
        </w:rPr>
        <w:t>工程路径</w:t>
      </w:r>
    </w:p>
    <w:p w:rsidR="00656B33" w:rsidRDefault="00656B33" w:rsidP="00656B33">
      <w:pPr>
        <w:pStyle w:val="a1"/>
        <w:ind w:firstLine="480"/>
      </w:pPr>
      <w:r>
        <w:t>N</w:t>
      </w:r>
      <w:r>
        <w:rPr>
          <w:rFonts w:hint="eastAsia"/>
        </w:rPr>
        <w:t>ame</w:t>
      </w:r>
      <w:r>
        <w:rPr>
          <w:rFonts w:hint="eastAsia"/>
        </w:rPr>
        <w:t>工程名称</w:t>
      </w:r>
    </w:p>
    <w:p w:rsidR="00656B33" w:rsidRDefault="00656B33" w:rsidP="00656B33">
      <w:pPr>
        <w:pStyle w:val="a1"/>
        <w:ind w:firstLine="480"/>
      </w:pPr>
      <w:r>
        <w:rPr>
          <w:rFonts w:hint="eastAsia"/>
        </w:rPr>
        <w:t>返回：</w:t>
      </w:r>
      <w:r w:rsidR="00885686">
        <w:rPr>
          <w:rFonts w:hint="eastAsia"/>
        </w:rPr>
        <w:t xml:space="preserve">Bool </w:t>
      </w:r>
      <w:r w:rsidR="00885686">
        <w:rPr>
          <w:rFonts w:hint="eastAsia"/>
        </w:rPr>
        <w:t>失败返回</w:t>
      </w:r>
      <w:r w:rsidR="00885686">
        <w:rPr>
          <w:rFonts w:hint="eastAsia"/>
        </w:rPr>
        <w:t>false</w:t>
      </w:r>
      <w:r w:rsidR="00885686">
        <w:rPr>
          <w:rFonts w:hint="eastAsia"/>
        </w:rPr>
        <w:t>，成功为</w:t>
      </w:r>
      <w:r w:rsidR="00885686">
        <w:rPr>
          <w:rFonts w:hint="eastAsia"/>
        </w:rPr>
        <w:t>true</w:t>
      </w:r>
    </w:p>
    <w:p w:rsidR="00656B33" w:rsidRPr="00885686" w:rsidRDefault="00885686" w:rsidP="00753FF5">
      <w:pPr>
        <w:pStyle w:val="a1"/>
        <w:ind w:firstLine="480"/>
      </w:pPr>
      <w:r>
        <w:rPr>
          <w:rFonts w:hint="eastAsia"/>
        </w:rPr>
        <w:t>描述：通过工程路径以及工程名来</w:t>
      </w:r>
      <w:r w:rsidR="000B5FD5">
        <w:rPr>
          <w:rFonts w:hint="eastAsia"/>
        </w:rPr>
        <w:t>打开</w:t>
      </w:r>
      <w:r>
        <w:rPr>
          <w:rFonts w:hint="eastAsia"/>
        </w:rPr>
        <w:t>一个工程。</w:t>
      </w:r>
    </w:p>
    <w:p w:rsidR="00656B33" w:rsidRPr="00656B33" w:rsidRDefault="00656B33" w:rsidP="00656B33">
      <w:pPr>
        <w:pStyle w:val="a1"/>
        <w:ind w:firstLine="480"/>
      </w:pPr>
      <w:r w:rsidRPr="00656B33">
        <w:t>public Boolean openProject(String path, String name)</w:t>
      </w:r>
    </w:p>
    <w:p w:rsidR="00656B33" w:rsidRDefault="00656B33" w:rsidP="00753FF5">
      <w:pPr>
        <w:pStyle w:val="a1"/>
        <w:ind w:firstLine="480"/>
      </w:pPr>
    </w:p>
    <w:p w:rsidR="00A47286" w:rsidRDefault="00214B7D" w:rsidP="00753FF5">
      <w:pPr>
        <w:pStyle w:val="a1"/>
        <w:ind w:firstLine="480"/>
      </w:pPr>
      <w:r>
        <w:rPr>
          <w:rFonts w:hint="eastAsia"/>
        </w:rPr>
        <w:t>关闭工程</w:t>
      </w:r>
    </w:p>
    <w:p w:rsidR="00A47286" w:rsidRPr="00A47286" w:rsidRDefault="00A47286" w:rsidP="00A47286">
      <w:pPr>
        <w:pStyle w:val="a1"/>
        <w:ind w:firstLine="480"/>
      </w:pPr>
      <w:r w:rsidRPr="00A47286">
        <w:t>public void closeProject()</w:t>
      </w:r>
    </w:p>
    <w:p w:rsidR="00A47286" w:rsidRDefault="00A47286" w:rsidP="00753FF5">
      <w:pPr>
        <w:pStyle w:val="a1"/>
        <w:ind w:firstLine="480"/>
      </w:pPr>
    </w:p>
    <w:p w:rsidR="00AD692C" w:rsidRDefault="00866F29" w:rsidP="00753FF5">
      <w:pPr>
        <w:pStyle w:val="a1"/>
        <w:ind w:firstLine="480"/>
      </w:pPr>
      <w:r>
        <w:rPr>
          <w:rFonts w:hint="eastAsia"/>
        </w:rPr>
        <w:t>参数：</w:t>
      </w:r>
      <w:r>
        <w:rPr>
          <w:rFonts w:hint="eastAsia"/>
        </w:rPr>
        <w:t>void</w:t>
      </w:r>
    </w:p>
    <w:p w:rsidR="00866F29" w:rsidRDefault="00866F29" w:rsidP="00753FF5">
      <w:pPr>
        <w:pStyle w:val="a1"/>
        <w:ind w:firstLine="480"/>
      </w:pPr>
      <w:r>
        <w:rPr>
          <w:rFonts w:hint="eastAsia"/>
        </w:rPr>
        <w:t>返回：</w:t>
      </w:r>
      <w:r>
        <w:rPr>
          <w:rFonts w:hint="eastAsia"/>
        </w:rPr>
        <w:t>void</w:t>
      </w:r>
    </w:p>
    <w:p w:rsidR="00DC0842" w:rsidRDefault="00DC0842" w:rsidP="00753FF5">
      <w:pPr>
        <w:pStyle w:val="a1"/>
        <w:ind w:firstLine="480"/>
      </w:pPr>
      <w:r>
        <w:rPr>
          <w:rFonts w:hint="eastAsia"/>
        </w:rPr>
        <w:t>描述：</w:t>
      </w:r>
      <w:r w:rsidR="00866F29">
        <w:rPr>
          <w:rFonts w:hint="eastAsia"/>
        </w:rPr>
        <w:t>保存当前工程文件，</w:t>
      </w:r>
      <w:r w:rsidR="00AE6C54">
        <w:rPr>
          <w:rFonts w:hint="eastAsia"/>
        </w:rPr>
        <w:t>保存当前工程中未使用的</w:t>
      </w:r>
      <w:r w:rsidR="00AE6C54">
        <w:rPr>
          <w:rFonts w:hint="eastAsia"/>
        </w:rPr>
        <w:t>ID</w:t>
      </w:r>
      <w:r w:rsidR="00AE6C54">
        <w:rPr>
          <w:rFonts w:hint="eastAsia"/>
        </w:rPr>
        <w:t>号</w:t>
      </w:r>
      <w:r w:rsidR="00242284">
        <w:rPr>
          <w:rFonts w:hint="eastAsia"/>
        </w:rPr>
        <w:t>。</w:t>
      </w:r>
    </w:p>
    <w:p w:rsidR="003A7EAB" w:rsidRPr="003A7EAB" w:rsidRDefault="003A7EAB" w:rsidP="003A7EAB">
      <w:pPr>
        <w:pStyle w:val="a1"/>
        <w:ind w:firstLine="480"/>
      </w:pPr>
      <w:r w:rsidRPr="003A7EAB">
        <w:t>public void saveProject()</w:t>
      </w:r>
    </w:p>
    <w:p w:rsidR="003A7EAB" w:rsidRDefault="003A7EAB" w:rsidP="00753FF5">
      <w:pPr>
        <w:pStyle w:val="a1"/>
        <w:ind w:firstLine="480"/>
      </w:pPr>
    </w:p>
    <w:p w:rsidR="0052463E" w:rsidRDefault="00504A8F" w:rsidP="00753FF5">
      <w:pPr>
        <w:pStyle w:val="a1"/>
        <w:ind w:firstLine="480"/>
      </w:pPr>
      <w:r>
        <w:rPr>
          <w:rFonts w:hint="eastAsia"/>
        </w:rPr>
        <w:t>参数：</w:t>
      </w:r>
      <w:r w:rsidR="00C230B0">
        <w:rPr>
          <w:rFonts w:hint="eastAsia"/>
        </w:rPr>
        <w:t>页面名称</w:t>
      </w:r>
    </w:p>
    <w:p w:rsidR="00C230B0" w:rsidRDefault="00C230B0" w:rsidP="00753FF5">
      <w:pPr>
        <w:pStyle w:val="a1"/>
        <w:ind w:firstLine="480"/>
      </w:pPr>
      <w:r>
        <w:rPr>
          <w:rFonts w:hint="eastAsia"/>
        </w:rPr>
        <w:t>返回：页面相对路径名</w:t>
      </w:r>
    </w:p>
    <w:p w:rsidR="00C230B0" w:rsidRDefault="00C230B0" w:rsidP="00753FF5">
      <w:pPr>
        <w:pStyle w:val="a1"/>
        <w:ind w:firstLine="480"/>
      </w:pPr>
      <w:r>
        <w:rPr>
          <w:rFonts w:hint="eastAsia"/>
        </w:rPr>
        <w:t>描述：在创建和打开工程的时候，通过页面名称来获取</w:t>
      </w:r>
      <w:r w:rsidR="009D7677">
        <w:rPr>
          <w:rFonts w:hint="eastAsia"/>
        </w:rPr>
        <w:t>页面文件路径。</w:t>
      </w:r>
    </w:p>
    <w:p w:rsidR="0052463E" w:rsidRPr="007949B2" w:rsidRDefault="0052463E" w:rsidP="007949B2">
      <w:pPr>
        <w:pStyle w:val="a1"/>
        <w:ind w:firstLine="480"/>
      </w:pPr>
      <w:r w:rsidRPr="007949B2">
        <w:lastRenderedPageBreak/>
        <w:t>public String name2Path(String name)</w:t>
      </w:r>
    </w:p>
    <w:p w:rsidR="0052463E" w:rsidRDefault="0052463E" w:rsidP="00753FF5">
      <w:pPr>
        <w:pStyle w:val="a1"/>
        <w:ind w:firstLine="480"/>
      </w:pPr>
    </w:p>
    <w:p w:rsidR="00882EBC" w:rsidRDefault="008C350A" w:rsidP="00753FF5">
      <w:pPr>
        <w:pStyle w:val="a1"/>
        <w:ind w:firstLine="480"/>
      </w:pPr>
      <w:r>
        <w:rPr>
          <w:rFonts w:hint="eastAsia"/>
        </w:rPr>
        <w:t>参数：</w:t>
      </w:r>
      <w:r>
        <w:rPr>
          <w:rFonts w:hint="eastAsia"/>
        </w:rPr>
        <w:t>className</w:t>
      </w:r>
      <w:r>
        <w:rPr>
          <w:rFonts w:hint="eastAsia"/>
        </w:rPr>
        <w:t>分类名称</w:t>
      </w:r>
    </w:p>
    <w:p w:rsidR="008C350A" w:rsidRDefault="008C350A" w:rsidP="00753FF5">
      <w:pPr>
        <w:pStyle w:val="a1"/>
        <w:ind w:firstLine="480"/>
      </w:pPr>
      <w:r>
        <w:t>N</w:t>
      </w:r>
      <w:r>
        <w:rPr>
          <w:rFonts w:hint="eastAsia"/>
        </w:rPr>
        <w:t>ame</w:t>
      </w:r>
      <w:r>
        <w:rPr>
          <w:rFonts w:hint="eastAsia"/>
        </w:rPr>
        <w:t>当前页面名称</w:t>
      </w:r>
    </w:p>
    <w:p w:rsidR="008C350A" w:rsidRDefault="008C350A" w:rsidP="00753FF5">
      <w:pPr>
        <w:pStyle w:val="a1"/>
        <w:ind w:firstLine="480"/>
      </w:pPr>
      <w:r>
        <w:rPr>
          <w:rFonts w:hint="eastAsia"/>
        </w:rPr>
        <w:t>返回：</w:t>
      </w:r>
      <w:r>
        <w:rPr>
          <w:rFonts w:hint="eastAsia"/>
        </w:rPr>
        <w:t xml:space="preserve">bool </w:t>
      </w:r>
      <w:r>
        <w:rPr>
          <w:rFonts w:hint="eastAsia"/>
        </w:rPr>
        <w:t>成功</w:t>
      </w:r>
      <w:r>
        <w:rPr>
          <w:rFonts w:hint="eastAsia"/>
        </w:rPr>
        <w:t>-true</w:t>
      </w:r>
      <w:r>
        <w:rPr>
          <w:rFonts w:hint="eastAsia"/>
        </w:rPr>
        <w:t>，失败</w:t>
      </w:r>
      <w:r>
        <w:rPr>
          <w:rFonts w:hint="eastAsia"/>
        </w:rPr>
        <w:t>-false</w:t>
      </w:r>
    </w:p>
    <w:p w:rsidR="00F54B77" w:rsidRDefault="00F54B77" w:rsidP="00753FF5">
      <w:pPr>
        <w:pStyle w:val="a1"/>
        <w:ind w:firstLine="480"/>
      </w:pPr>
      <w:r>
        <w:rPr>
          <w:rFonts w:hint="eastAsia"/>
        </w:rPr>
        <w:t>描述：</w:t>
      </w:r>
      <w:r w:rsidR="00A96EED">
        <w:rPr>
          <w:rFonts w:hint="eastAsia"/>
        </w:rPr>
        <w:t>在打开或者新建页面节点的时候需要</w:t>
      </w:r>
      <w:r w:rsidR="005313C4">
        <w:rPr>
          <w:rFonts w:hint="eastAsia"/>
        </w:rPr>
        <w:t>调用该函数</w:t>
      </w:r>
      <w:r w:rsidR="00CE5519">
        <w:rPr>
          <w:rFonts w:hint="eastAsia"/>
        </w:rPr>
        <w:t>，页面名称不能重复</w:t>
      </w:r>
      <w:r w:rsidR="005D73E3">
        <w:rPr>
          <w:rFonts w:hint="eastAsia"/>
        </w:rPr>
        <w:t>，否则会导致添加节点失败</w:t>
      </w:r>
    </w:p>
    <w:p w:rsidR="00FA4637" w:rsidRDefault="00FA4637" w:rsidP="00FA4637">
      <w:pPr>
        <w:pStyle w:val="a1"/>
        <w:ind w:firstLine="480"/>
      </w:pPr>
      <w:r w:rsidRPr="00FA4637">
        <w:t>public Boolean addPageNode(String className, String name)</w:t>
      </w:r>
    </w:p>
    <w:p w:rsidR="00F40242" w:rsidRDefault="00F40242" w:rsidP="00FA4637">
      <w:pPr>
        <w:pStyle w:val="a1"/>
        <w:ind w:firstLine="480"/>
      </w:pPr>
    </w:p>
    <w:p w:rsidR="005F7D05" w:rsidRDefault="005F7D05" w:rsidP="005F7D05">
      <w:pPr>
        <w:pStyle w:val="a1"/>
        <w:ind w:firstLine="480"/>
      </w:pPr>
      <w:r>
        <w:rPr>
          <w:rFonts w:hint="eastAsia"/>
        </w:rPr>
        <w:t>参数：</w:t>
      </w:r>
      <w:r>
        <w:rPr>
          <w:rFonts w:hint="eastAsia"/>
        </w:rPr>
        <w:t>className</w:t>
      </w:r>
      <w:r>
        <w:rPr>
          <w:rFonts w:hint="eastAsia"/>
        </w:rPr>
        <w:t>分类名称</w:t>
      </w:r>
    </w:p>
    <w:p w:rsidR="005F7D05" w:rsidRDefault="00F277D8" w:rsidP="002744B9">
      <w:pPr>
        <w:pStyle w:val="a1"/>
        <w:ind w:firstLineChars="500" w:firstLine="1200"/>
      </w:pPr>
      <w:r w:rsidRPr="00F40242">
        <w:t>file</w:t>
      </w:r>
      <w:r w:rsidR="005F7D05">
        <w:rPr>
          <w:rFonts w:hint="eastAsia"/>
        </w:rPr>
        <w:t>当前页面名称</w:t>
      </w:r>
    </w:p>
    <w:p w:rsidR="005F7D05" w:rsidRDefault="005F7D05" w:rsidP="005F7D05">
      <w:pPr>
        <w:pStyle w:val="a1"/>
        <w:ind w:firstLine="480"/>
      </w:pPr>
      <w:r>
        <w:rPr>
          <w:rFonts w:hint="eastAsia"/>
        </w:rPr>
        <w:t>返回：</w:t>
      </w:r>
      <w:r w:rsidR="00204D93">
        <w:rPr>
          <w:rFonts w:hint="eastAsia"/>
        </w:rPr>
        <w:t>void</w:t>
      </w:r>
    </w:p>
    <w:p w:rsidR="00F40242" w:rsidRPr="005F7D05" w:rsidRDefault="005F7D05" w:rsidP="00FA4637">
      <w:pPr>
        <w:pStyle w:val="a1"/>
        <w:ind w:firstLine="480"/>
      </w:pPr>
      <w:r>
        <w:rPr>
          <w:rFonts w:hint="eastAsia"/>
        </w:rPr>
        <w:t>描述：</w:t>
      </w:r>
      <w:r w:rsidR="00445C33">
        <w:rPr>
          <w:rFonts w:hint="eastAsia"/>
        </w:rPr>
        <w:t>从外部导入一个页面</w:t>
      </w:r>
    </w:p>
    <w:p w:rsidR="00F40242" w:rsidRPr="00F40242" w:rsidRDefault="00F40242" w:rsidP="00FA4637">
      <w:pPr>
        <w:pStyle w:val="a1"/>
        <w:ind w:firstLine="480"/>
      </w:pPr>
      <w:r w:rsidRPr="00F40242">
        <w:t>public void importPageNode(String className, String file)</w:t>
      </w:r>
    </w:p>
    <w:p w:rsidR="00882EBC" w:rsidRDefault="00882EBC" w:rsidP="00753FF5">
      <w:pPr>
        <w:pStyle w:val="a1"/>
        <w:ind w:firstLine="480"/>
      </w:pPr>
    </w:p>
    <w:p w:rsidR="00DF711E" w:rsidRDefault="00AE4A21" w:rsidP="00753FF5">
      <w:pPr>
        <w:pStyle w:val="a1"/>
        <w:ind w:firstLine="480"/>
      </w:pPr>
      <w:r>
        <w:rPr>
          <w:rFonts w:hint="eastAsia"/>
        </w:rPr>
        <w:t>参数：页面名称</w:t>
      </w:r>
    </w:p>
    <w:p w:rsidR="00AE4A21" w:rsidRDefault="00AE4A21" w:rsidP="00753FF5">
      <w:pPr>
        <w:pStyle w:val="a1"/>
        <w:ind w:firstLine="480"/>
      </w:pPr>
      <w:r>
        <w:rPr>
          <w:rFonts w:hint="eastAsia"/>
        </w:rPr>
        <w:t>返回：</w:t>
      </w:r>
      <w:r>
        <w:rPr>
          <w:rFonts w:hint="eastAsia"/>
        </w:rPr>
        <w:t>void</w:t>
      </w:r>
    </w:p>
    <w:p w:rsidR="00AE4A21" w:rsidRDefault="00AE4A21" w:rsidP="00753FF5">
      <w:pPr>
        <w:pStyle w:val="a1"/>
        <w:ind w:firstLine="480"/>
      </w:pPr>
      <w:r>
        <w:rPr>
          <w:rFonts w:hint="eastAsia"/>
        </w:rPr>
        <w:t>描述：</w:t>
      </w:r>
      <w:r w:rsidR="009F75F4">
        <w:rPr>
          <w:rFonts w:hint="eastAsia"/>
        </w:rPr>
        <w:t>通过页面名称来移除对应工程页面信息</w:t>
      </w:r>
    </w:p>
    <w:p w:rsidR="00DF711E" w:rsidRPr="00DF711E" w:rsidRDefault="00DF711E" w:rsidP="00DF711E">
      <w:pPr>
        <w:pStyle w:val="a1"/>
        <w:ind w:firstLine="480"/>
      </w:pPr>
      <w:r w:rsidRPr="00DF711E">
        <w:t>public void removePageNode(String name)</w:t>
      </w:r>
    </w:p>
    <w:p w:rsidR="006F786D" w:rsidRDefault="006F786D" w:rsidP="006F786D">
      <w:pPr>
        <w:pStyle w:val="a1"/>
        <w:ind w:firstLine="480"/>
      </w:pPr>
    </w:p>
    <w:p w:rsidR="008624A0" w:rsidRDefault="004C6ADB" w:rsidP="006F786D">
      <w:pPr>
        <w:pStyle w:val="a1"/>
        <w:ind w:firstLine="480"/>
      </w:pPr>
      <w:r>
        <w:rPr>
          <w:rFonts w:hint="eastAsia"/>
        </w:rPr>
        <w:t>参数：页面名称</w:t>
      </w:r>
    </w:p>
    <w:p w:rsidR="004C6ADB" w:rsidRDefault="004C6ADB" w:rsidP="006F786D">
      <w:pPr>
        <w:pStyle w:val="a1"/>
        <w:ind w:firstLine="480"/>
      </w:pPr>
      <w:r>
        <w:rPr>
          <w:rFonts w:hint="eastAsia"/>
        </w:rPr>
        <w:t>返回：</w:t>
      </w:r>
      <w:r w:rsidR="00622A56">
        <w:rPr>
          <w:rFonts w:hint="eastAsia"/>
        </w:rPr>
        <w:t xml:space="preserve">name </w:t>
      </w:r>
      <w:r w:rsidR="00622A56">
        <w:rPr>
          <w:rFonts w:hint="eastAsia"/>
        </w:rPr>
        <w:t>页面名称</w:t>
      </w:r>
    </w:p>
    <w:p w:rsidR="004C6ADB" w:rsidRDefault="004C6ADB" w:rsidP="006F786D">
      <w:pPr>
        <w:pStyle w:val="a1"/>
        <w:ind w:firstLine="480"/>
      </w:pPr>
      <w:r>
        <w:rPr>
          <w:rFonts w:hint="eastAsia"/>
        </w:rPr>
        <w:t>描述：根据页面名称来删除对应的磁盘页面文件。如果文件不存在，直接返回。否则执行删除文件操作</w:t>
      </w:r>
    </w:p>
    <w:p w:rsidR="006F786D" w:rsidRDefault="006F786D" w:rsidP="006F786D">
      <w:pPr>
        <w:pStyle w:val="a1"/>
        <w:ind w:firstLine="480"/>
      </w:pPr>
      <w:r w:rsidRPr="006F786D">
        <w:t>public void removePageNodeFile(String name)</w:t>
      </w:r>
    </w:p>
    <w:p w:rsidR="005C764B" w:rsidRDefault="005C764B" w:rsidP="006F786D">
      <w:pPr>
        <w:pStyle w:val="a1"/>
        <w:ind w:firstLine="480"/>
      </w:pPr>
    </w:p>
    <w:p w:rsidR="005C764B" w:rsidRDefault="00386D54" w:rsidP="006F786D">
      <w:pPr>
        <w:pStyle w:val="a1"/>
        <w:ind w:firstLine="480"/>
      </w:pPr>
      <w:r>
        <w:rPr>
          <w:rFonts w:hint="eastAsia"/>
        </w:rPr>
        <w:t>参数：</w:t>
      </w:r>
      <w:r w:rsidRPr="005C764B">
        <w:t>pageName</w:t>
      </w:r>
      <w:r>
        <w:rPr>
          <w:rFonts w:hint="eastAsia"/>
        </w:rPr>
        <w:t>页面名称</w:t>
      </w:r>
    </w:p>
    <w:p w:rsidR="00386D54" w:rsidRDefault="00386D54" w:rsidP="006F786D">
      <w:pPr>
        <w:pStyle w:val="a1"/>
        <w:ind w:firstLine="480"/>
      </w:pPr>
      <w:r>
        <w:rPr>
          <w:rFonts w:hint="eastAsia"/>
        </w:rPr>
        <w:t>返回：页面名称对应的页面相对路径</w:t>
      </w:r>
    </w:p>
    <w:p w:rsidR="00386D54" w:rsidRPr="00386D54" w:rsidRDefault="00386D54" w:rsidP="006F786D">
      <w:pPr>
        <w:pStyle w:val="a1"/>
        <w:ind w:firstLine="480"/>
      </w:pPr>
      <w:r>
        <w:rPr>
          <w:rFonts w:hint="eastAsia"/>
        </w:rPr>
        <w:t>描述：如果存在就返回，否则返回</w:t>
      </w:r>
      <w:r>
        <w:rPr>
          <w:rFonts w:hint="eastAsia"/>
        </w:rPr>
        <w:t>null</w:t>
      </w:r>
    </w:p>
    <w:p w:rsidR="005C764B" w:rsidRDefault="005C764B" w:rsidP="005C764B">
      <w:pPr>
        <w:pStyle w:val="a1"/>
        <w:ind w:firstLine="480"/>
      </w:pPr>
      <w:r w:rsidRPr="005C764B">
        <w:lastRenderedPageBreak/>
        <w:t>public String pageFileFromName(String pageName)</w:t>
      </w:r>
    </w:p>
    <w:p w:rsidR="005A4A2C" w:rsidRDefault="005A4A2C" w:rsidP="005C764B">
      <w:pPr>
        <w:pStyle w:val="a1"/>
        <w:ind w:firstLine="480"/>
      </w:pPr>
    </w:p>
    <w:p w:rsidR="00D055F8" w:rsidRDefault="009631F3" w:rsidP="005C764B">
      <w:pPr>
        <w:pStyle w:val="a1"/>
        <w:ind w:firstLine="480"/>
      </w:pPr>
      <w:r>
        <w:rPr>
          <w:rFonts w:hint="eastAsia"/>
        </w:rPr>
        <w:t>参数：</w:t>
      </w:r>
      <w:r w:rsidRPr="00D055F8">
        <w:t>pageName</w:t>
      </w:r>
      <w:r>
        <w:rPr>
          <w:rFonts w:hint="eastAsia"/>
        </w:rPr>
        <w:t>页面名称</w:t>
      </w:r>
    </w:p>
    <w:p w:rsidR="009631F3" w:rsidRDefault="009631F3" w:rsidP="005C764B">
      <w:pPr>
        <w:pStyle w:val="a1"/>
        <w:ind w:firstLine="480"/>
      </w:pPr>
      <w:r>
        <w:rPr>
          <w:rFonts w:hint="eastAsia"/>
        </w:rPr>
        <w:t>返回：</w:t>
      </w:r>
      <w:r w:rsidR="00744083">
        <w:rPr>
          <w:rFonts w:hint="eastAsia"/>
        </w:rPr>
        <w:t>bool</w:t>
      </w:r>
      <w:r w:rsidR="00744083">
        <w:rPr>
          <w:rFonts w:hint="eastAsia"/>
        </w:rPr>
        <w:t>类型</w:t>
      </w:r>
    </w:p>
    <w:p w:rsidR="00744083" w:rsidRDefault="00744083" w:rsidP="005C764B">
      <w:pPr>
        <w:pStyle w:val="a1"/>
        <w:ind w:firstLine="480"/>
      </w:pPr>
      <w:r>
        <w:rPr>
          <w:rFonts w:hint="eastAsia"/>
        </w:rPr>
        <w:t>描述：存在就返回</w:t>
      </w:r>
      <w:r>
        <w:rPr>
          <w:rFonts w:hint="eastAsia"/>
        </w:rPr>
        <w:t>true</w:t>
      </w:r>
      <w:r w:rsidR="00F67EDA">
        <w:rPr>
          <w:rFonts w:hint="eastAsia"/>
        </w:rPr>
        <w:t>。判断当前名称为</w:t>
      </w:r>
      <w:r w:rsidR="00F67EDA">
        <w:rPr>
          <w:rFonts w:hint="eastAsia"/>
        </w:rPr>
        <w:t>pageName</w:t>
      </w:r>
      <w:r w:rsidR="00F67EDA">
        <w:rPr>
          <w:rFonts w:hint="eastAsia"/>
        </w:rPr>
        <w:t>的页面是否存在</w:t>
      </w:r>
    </w:p>
    <w:p w:rsidR="005A4A2C" w:rsidRPr="00D055F8" w:rsidRDefault="005A4A2C" w:rsidP="00D055F8">
      <w:pPr>
        <w:pStyle w:val="a1"/>
        <w:ind w:firstLine="480"/>
      </w:pPr>
      <w:r w:rsidRPr="00D055F8">
        <w:t>public Boolean isExist(String pageName)</w:t>
      </w:r>
    </w:p>
    <w:p w:rsidR="005A4A2C" w:rsidRDefault="005A4A2C" w:rsidP="005C764B">
      <w:pPr>
        <w:pStyle w:val="a1"/>
        <w:ind w:firstLine="480"/>
      </w:pPr>
    </w:p>
    <w:p w:rsidR="00B20A1B" w:rsidRDefault="002B596F" w:rsidP="005C764B">
      <w:pPr>
        <w:pStyle w:val="a1"/>
        <w:ind w:firstLine="480"/>
      </w:pPr>
      <w:r>
        <w:rPr>
          <w:rFonts w:hint="eastAsia"/>
        </w:rPr>
        <w:t>参数：</w:t>
      </w:r>
      <w:r w:rsidR="00B4248F">
        <w:rPr>
          <w:rFonts w:hint="eastAsia"/>
        </w:rPr>
        <w:t xml:space="preserve">oldName </w:t>
      </w:r>
      <w:r w:rsidR="00B4248F">
        <w:rPr>
          <w:rFonts w:hint="eastAsia"/>
        </w:rPr>
        <w:t>原</w:t>
      </w:r>
      <w:r w:rsidR="00C12A52">
        <w:rPr>
          <w:rFonts w:hint="eastAsia"/>
        </w:rPr>
        <w:t>有的</w:t>
      </w:r>
      <w:r w:rsidR="00B4248F">
        <w:rPr>
          <w:rFonts w:hint="eastAsia"/>
        </w:rPr>
        <w:t>页面分类</w:t>
      </w:r>
      <w:r w:rsidR="00C12A52">
        <w:rPr>
          <w:rFonts w:hint="eastAsia"/>
        </w:rPr>
        <w:t>名称</w:t>
      </w:r>
    </w:p>
    <w:p w:rsidR="00B4248F" w:rsidRDefault="00B4248F" w:rsidP="005C764B">
      <w:pPr>
        <w:pStyle w:val="a1"/>
        <w:ind w:firstLine="480"/>
      </w:pPr>
      <w:r>
        <w:rPr>
          <w:rFonts w:hint="eastAsia"/>
        </w:rPr>
        <w:t xml:space="preserve">      newName </w:t>
      </w:r>
      <w:r>
        <w:rPr>
          <w:rFonts w:hint="eastAsia"/>
        </w:rPr>
        <w:t>新的页面分类名称</w:t>
      </w:r>
    </w:p>
    <w:p w:rsidR="00C12A52" w:rsidRDefault="0068564A" w:rsidP="005C764B">
      <w:pPr>
        <w:pStyle w:val="a1"/>
        <w:ind w:firstLine="480"/>
      </w:pPr>
      <w:r>
        <w:rPr>
          <w:rFonts w:hint="eastAsia"/>
        </w:rPr>
        <w:t>返回：</w:t>
      </w:r>
      <w:r>
        <w:rPr>
          <w:rFonts w:hint="eastAsia"/>
        </w:rPr>
        <w:t>void</w:t>
      </w:r>
    </w:p>
    <w:p w:rsidR="0068564A" w:rsidRDefault="0068564A" w:rsidP="005C764B">
      <w:pPr>
        <w:pStyle w:val="a1"/>
        <w:ind w:firstLine="480"/>
      </w:pPr>
      <w:r>
        <w:rPr>
          <w:rFonts w:hint="eastAsia"/>
        </w:rPr>
        <w:t>描述：</w:t>
      </w:r>
      <w:r w:rsidR="00CC2E2A">
        <w:rPr>
          <w:rFonts w:hint="eastAsia"/>
        </w:rPr>
        <w:t>对页面分类进行重命名操作</w:t>
      </w:r>
    </w:p>
    <w:p w:rsidR="00B20A1B" w:rsidRDefault="00B20A1B" w:rsidP="005C764B">
      <w:pPr>
        <w:pStyle w:val="a1"/>
        <w:ind w:firstLine="480"/>
      </w:pPr>
      <w:r w:rsidRPr="00B20A1B">
        <w:t>public void renamePageClassName(String oldName, String newName)</w:t>
      </w:r>
    </w:p>
    <w:p w:rsidR="00340BC7" w:rsidRDefault="00340BC7" w:rsidP="005C764B">
      <w:pPr>
        <w:pStyle w:val="a1"/>
        <w:ind w:firstLine="480"/>
      </w:pPr>
    </w:p>
    <w:p w:rsidR="00340BC7" w:rsidRDefault="00CF19D7" w:rsidP="005C764B">
      <w:pPr>
        <w:pStyle w:val="a1"/>
        <w:ind w:firstLine="480"/>
      </w:pPr>
      <w:r>
        <w:rPr>
          <w:rFonts w:hint="eastAsia"/>
        </w:rPr>
        <w:t>参数：</w:t>
      </w:r>
      <w:r>
        <w:rPr>
          <w:rFonts w:hint="eastAsia"/>
        </w:rPr>
        <w:t xml:space="preserve">className </w:t>
      </w:r>
      <w:r>
        <w:rPr>
          <w:rFonts w:hint="eastAsia"/>
        </w:rPr>
        <w:t>当前页面分类名称</w:t>
      </w:r>
    </w:p>
    <w:p w:rsidR="00CF19D7" w:rsidRDefault="00CF19D7" w:rsidP="005C764B">
      <w:pPr>
        <w:pStyle w:val="a1"/>
        <w:ind w:firstLine="480"/>
      </w:pPr>
      <w:r>
        <w:rPr>
          <w:rFonts w:hint="eastAsia"/>
        </w:rPr>
        <w:t xml:space="preserve">      oldName </w:t>
      </w:r>
      <w:r>
        <w:rPr>
          <w:rFonts w:hint="eastAsia"/>
        </w:rPr>
        <w:t>页面名称</w:t>
      </w:r>
    </w:p>
    <w:p w:rsidR="00CF19D7" w:rsidRDefault="00CF19D7" w:rsidP="005C764B">
      <w:pPr>
        <w:pStyle w:val="a1"/>
        <w:ind w:firstLine="480"/>
      </w:pPr>
      <w:r>
        <w:rPr>
          <w:rFonts w:hint="eastAsia"/>
        </w:rPr>
        <w:t xml:space="preserve">      newName </w:t>
      </w:r>
      <w:r>
        <w:rPr>
          <w:rFonts w:hint="eastAsia"/>
        </w:rPr>
        <w:t>新修改的页面名称</w:t>
      </w:r>
    </w:p>
    <w:p w:rsidR="00366917" w:rsidRPr="00CF19D7" w:rsidRDefault="00366917" w:rsidP="005C764B">
      <w:pPr>
        <w:pStyle w:val="a1"/>
        <w:ind w:firstLine="480"/>
      </w:pPr>
      <w:r>
        <w:rPr>
          <w:rFonts w:hint="eastAsia"/>
        </w:rPr>
        <w:t>描述：</w:t>
      </w:r>
      <w:r w:rsidR="00BD1270">
        <w:rPr>
          <w:rFonts w:hint="eastAsia"/>
        </w:rPr>
        <w:t>对页面名称重命名。</w:t>
      </w:r>
    </w:p>
    <w:p w:rsidR="00340BC7" w:rsidRPr="00340BC7" w:rsidRDefault="00340BC7" w:rsidP="005C764B">
      <w:pPr>
        <w:pStyle w:val="a1"/>
        <w:ind w:firstLine="480"/>
      </w:pPr>
      <w:r w:rsidRPr="00340BC7">
        <w:t>public void renamePageName(String className, String oldName, String newName)</w:t>
      </w:r>
    </w:p>
    <w:p w:rsidR="00B20A1B" w:rsidRDefault="00B20A1B" w:rsidP="005C764B">
      <w:pPr>
        <w:pStyle w:val="a1"/>
        <w:ind w:firstLine="480"/>
      </w:pPr>
    </w:p>
    <w:p w:rsidR="006E7F8B" w:rsidRDefault="00791AF1" w:rsidP="005C764B">
      <w:pPr>
        <w:pStyle w:val="a1"/>
        <w:ind w:firstLine="480"/>
      </w:pPr>
      <w:r>
        <w:rPr>
          <w:rFonts w:hint="eastAsia"/>
        </w:rPr>
        <w:t>参数：</w:t>
      </w:r>
      <w:r>
        <w:rPr>
          <w:rFonts w:hint="eastAsia"/>
        </w:rPr>
        <w:t>void</w:t>
      </w:r>
    </w:p>
    <w:p w:rsidR="00791AF1" w:rsidRDefault="00791AF1" w:rsidP="005C764B">
      <w:pPr>
        <w:pStyle w:val="a1"/>
        <w:ind w:firstLine="480"/>
      </w:pPr>
      <w:r>
        <w:rPr>
          <w:rFonts w:hint="eastAsia"/>
        </w:rPr>
        <w:t>返回：字典对象</w:t>
      </w:r>
    </w:p>
    <w:p w:rsidR="00791AF1" w:rsidRPr="00791AF1" w:rsidRDefault="00791AF1" w:rsidP="005C764B">
      <w:pPr>
        <w:pStyle w:val="a1"/>
        <w:ind w:firstLine="480"/>
      </w:pPr>
      <w:r>
        <w:rPr>
          <w:rFonts w:hint="eastAsia"/>
        </w:rPr>
        <w:t>描述：返回当前工程的页面分类及页面名称对应的页面路径</w:t>
      </w:r>
      <w:r w:rsidR="00DE1D64">
        <w:rPr>
          <w:rFonts w:hint="eastAsia"/>
        </w:rPr>
        <w:t>，包含了工程文件中的内容。工程文件中只是记录当前页面名称及对应的文件即可。</w:t>
      </w:r>
    </w:p>
    <w:p w:rsidR="006E7F8B" w:rsidRDefault="006E7F8B" w:rsidP="006E7F8B">
      <w:pPr>
        <w:pStyle w:val="a1"/>
        <w:ind w:firstLine="480"/>
      </w:pPr>
      <w:r w:rsidRPr="006E7F8B">
        <w:t>public Dictionary&lt;String, Dictionary&lt;String, String&gt;&gt; getDictData()</w:t>
      </w:r>
    </w:p>
    <w:p w:rsidR="00EC2305" w:rsidRPr="00EC2305" w:rsidRDefault="00EC2305" w:rsidP="00EA1625">
      <w:pPr>
        <w:pStyle w:val="2"/>
      </w:pPr>
      <w:bookmarkStart w:id="165" w:name="_Toc458488398"/>
      <w:bookmarkStart w:id="166" w:name="_Toc464376221"/>
      <w:bookmarkStart w:id="167" w:name="_Toc464376431"/>
      <w:bookmarkStart w:id="168" w:name="_Toc464377050"/>
      <w:bookmarkStart w:id="169" w:name="_Toc464377146"/>
      <w:bookmarkStart w:id="170" w:name="_Toc464377242"/>
      <w:bookmarkStart w:id="171" w:name="_Toc464377364"/>
      <w:bookmarkStart w:id="172" w:name="_Toc464377897"/>
      <w:bookmarkStart w:id="173" w:name="_Toc474657845"/>
      <w:r w:rsidRPr="00EC2305">
        <w:t>SVRedoUndo</w:t>
      </w:r>
      <w:r w:rsidRPr="00EC2305">
        <w:rPr>
          <w:rFonts w:hint="eastAsia"/>
        </w:rPr>
        <w:t>类</w:t>
      </w:r>
      <w:bookmarkEnd w:id="165"/>
      <w:bookmarkEnd w:id="166"/>
      <w:bookmarkEnd w:id="167"/>
      <w:bookmarkEnd w:id="168"/>
      <w:bookmarkEnd w:id="169"/>
      <w:bookmarkEnd w:id="170"/>
      <w:bookmarkEnd w:id="171"/>
      <w:bookmarkEnd w:id="172"/>
      <w:bookmarkEnd w:id="173"/>
    </w:p>
    <w:p w:rsidR="00DF711E" w:rsidRDefault="006C285C" w:rsidP="00753FF5">
      <w:pPr>
        <w:pStyle w:val="a1"/>
        <w:ind w:firstLine="480"/>
      </w:pPr>
      <w:r>
        <w:rPr>
          <w:rFonts w:hint="eastAsia"/>
        </w:rPr>
        <w:t>撤销和重做类，</w:t>
      </w:r>
      <w:r w:rsidR="00690E68">
        <w:rPr>
          <w:rFonts w:hint="eastAsia"/>
        </w:rPr>
        <w:t>主要用来在页面编辑过程中起到</w:t>
      </w:r>
      <w:r w:rsidR="00576EB8">
        <w:rPr>
          <w:rFonts w:hint="eastAsia"/>
        </w:rPr>
        <w:t>撤销编辑过程中的操作以及恢复执行该操作的管理类。</w:t>
      </w:r>
      <w:r w:rsidR="00D321D5">
        <w:rPr>
          <w:rFonts w:hint="eastAsia"/>
        </w:rPr>
        <w:t>实现基于列表</w:t>
      </w:r>
      <w:r w:rsidR="009C5E14">
        <w:rPr>
          <w:rFonts w:hint="eastAsia"/>
        </w:rPr>
        <w:t>模拟的</w:t>
      </w:r>
      <w:r w:rsidR="002F639C">
        <w:rPr>
          <w:rFonts w:hint="eastAsia"/>
        </w:rPr>
        <w:t>堆栈数据结构，</w:t>
      </w:r>
      <w:r w:rsidR="00DD35FE">
        <w:rPr>
          <w:rFonts w:hint="eastAsia"/>
        </w:rPr>
        <w:t>当有</w:t>
      </w:r>
      <w:r w:rsidR="00C14C80">
        <w:rPr>
          <w:rFonts w:hint="eastAsia"/>
        </w:rPr>
        <w:t>数据改变的时候，执行</w:t>
      </w:r>
      <w:r w:rsidR="00381EBB">
        <w:rPr>
          <w:rFonts w:hint="eastAsia"/>
        </w:rPr>
        <w:t>压栈操作。执行撤销的时候，将当前数据向移动栈底</w:t>
      </w:r>
      <w:r w:rsidR="00626E9D">
        <w:rPr>
          <w:rFonts w:hint="eastAsia"/>
        </w:rPr>
        <w:t>并执行对应操作，如果为重做操作，将当前数据向</w:t>
      </w:r>
      <w:r w:rsidR="008C299A">
        <w:rPr>
          <w:rFonts w:hint="eastAsia"/>
        </w:rPr>
        <w:t>栈顶位</w:t>
      </w:r>
      <w:r w:rsidR="008C299A">
        <w:rPr>
          <w:rFonts w:hint="eastAsia"/>
        </w:rPr>
        <w:lastRenderedPageBreak/>
        <w:t>置移动并执行对应操作。</w:t>
      </w:r>
      <w:r w:rsidR="000E5873">
        <w:rPr>
          <w:rFonts w:hint="eastAsia"/>
        </w:rPr>
        <w:t>否则如果为记录当前数据改变，</w:t>
      </w:r>
      <w:r w:rsidR="002C1170">
        <w:rPr>
          <w:rFonts w:hint="eastAsia"/>
        </w:rPr>
        <w:t>即从当前位置继续压栈，栈顶数据将会丢失。</w:t>
      </w:r>
      <w:r w:rsidR="00311CAB">
        <w:rPr>
          <w:rFonts w:hint="eastAsia"/>
        </w:rPr>
        <w:t>列表中的每一项都有</w:t>
      </w:r>
      <w:r w:rsidR="00CC1337">
        <w:rPr>
          <w:rFonts w:hint="eastAsia"/>
        </w:rPr>
        <w:t>一个对应撤销执行函数和恢复执行函数</w:t>
      </w:r>
      <w:r w:rsidR="001550B5">
        <w:rPr>
          <w:rFonts w:hint="eastAsia"/>
        </w:rPr>
        <w:t>，只有在当前项发生移动的时候才执行。</w:t>
      </w:r>
    </w:p>
    <w:p w:rsidR="005A16CE" w:rsidRDefault="0066356B" w:rsidP="0066356B">
      <w:pPr>
        <w:pStyle w:val="a1"/>
        <w:ind w:firstLine="480"/>
        <w:jc w:val="center"/>
      </w:pPr>
      <w:r>
        <w:object w:dxaOrig="2748" w:dyaOrig="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pt;height:237.5pt" o:ole="">
            <v:imagedata r:id="rId20" o:title=""/>
          </v:shape>
          <o:OLEObject Type="Embed" ProgID="Visio.Drawing.11" ShapeID="_x0000_i1025" DrawAspect="Content" ObjectID="_1548403942" r:id="rId21"/>
        </w:object>
      </w:r>
    </w:p>
    <w:p w:rsidR="009B46F5" w:rsidRDefault="009B46F5" w:rsidP="0066356B">
      <w:pPr>
        <w:pStyle w:val="a1"/>
        <w:ind w:firstLine="480"/>
        <w:jc w:val="center"/>
      </w:pPr>
      <w:r>
        <w:rPr>
          <w:rFonts w:hint="eastAsia"/>
        </w:rPr>
        <w:t>图</w:t>
      </w:r>
      <w:r>
        <w:rPr>
          <w:rFonts w:hint="eastAsia"/>
        </w:rPr>
        <w:t>1</w:t>
      </w:r>
      <w:r w:rsidR="009A7A13">
        <w:rPr>
          <w:rFonts w:hint="eastAsia"/>
        </w:rPr>
        <w:t>撤销恢复数据结构</w:t>
      </w:r>
    </w:p>
    <w:p w:rsidR="00864A8A" w:rsidRDefault="00710870" w:rsidP="00753FF5">
      <w:pPr>
        <w:pStyle w:val="a1"/>
        <w:ind w:firstLine="480"/>
      </w:pPr>
      <w:r>
        <w:rPr>
          <w:rFonts w:hint="eastAsia"/>
        </w:rPr>
        <w:t>参数：</w:t>
      </w:r>
      <w:r>
        <w:rPr>
          <w:rFonts w:hint="eastAsia"/>
        </w:rPr>
        <w:t>en</w:t>
      </w:r>
      <w:r>
        <w:rPr>
          <w:rFonts w:hint="eastAsia"/>
        </w:rPr>
        <w:t>表示是否记录，</w:t>
      </w:r>
      <w:r>
        <w:rPr>
          <w:rFonts w:hint="eastAsia"/>
        </w:rPr>
        <w:t>true-</w:t>
      </w:r>
      <w:r>
        <w:rPr>
          <w:rFonts w:hint="eastAsia"/>
        </w:rPr>
        <w:t>记录，</w:t>
      </w:r>
      <w:r>
        <w:rPr>
          <w:rFonts w:hint="eastAsia"/>
        </w:rPr>
        <w:t>false-</w:t>
      </w:r>
      <w:r>
        <w:rPr>
          <w:rFonts w:hint="eastAsia"/>
        </w:rPr>
        <w:t>不记录</w:t>
      </w:r>
    </w:p>
    <w:p w:rsidR="00710870" w:rsidRDefault="00710870" w:rsidP="00753FF5">
      <w:pPr>
        <w:pStyle w:val="a1"/>
        <w:ind w:firstLine="480"/>
      </w:pPr>
      <w:r>
        <w:rPr>
          <w:rFonts w:hint="eastAsia"/>
        </w:rPr>
        <w:t>返回：</w:t>
      </w:r>
      <w:r>
        <w:rPr>
          <w:rFonts w:hint="eastAsia"/>
        </w:rPr>
        <w:t>void</w:t>
      </w:r>
    </w:p>
    <w:p w:rsidR="00710870" w:rsidRDefault="00710870" w:rsidP="00753FF5">
      <w:pPr>
        <w:pStyle w:val="a1"/>
        <w:ind w:firstLine="480"/>
      </w:pPr>
      <w:r>
        <w:rPr>
          <w:rFonts w:hint="eastAsia"/>
        </w:rPr>
        <w:t>描述：设置当前撤销恢复类的状态，当有数据发生变化的时候，是否进行记录。</w:t>
      </w:r>
    </w:p>
    <w:p w:rsidR="005A16CE" w:rsidRDefault="005A16CE" w:rsidP="005A16CE">
      <w:pPr>
        <w:pStyle w:val="a1"/>
        <w:ind w:firstLine="480"/>
      </w:pPr>
      <w:r w:rsidRPr="005A16CE">
        <w:t>public void setEnabled(Boolean en)</w:t>
      </w:r>
    </w:p>
    <w:p w:rsidR="002124C0" w:rsidRDefault="002124C0" w:rsidP="005A16CE">
      <w:pPr>
        <w:pStyle w:val="a1"/>
        <w:ind w:firstLine="480"/>
      </w:pPr>
    </w:p>
    <w:p w:rsidR="002974D6" w:rsidRDefault="002974D6" w:rsidP="005A16CE">
      <w:pPr>
        <w:pStyle w:val="a1"/>
        <w:ind w:firstLine="480"/>
      </w:pPr>
      <w:r>
        <w:rPr>
          <w:rFonts w:hint="eastAsia"/>
        </w:rPr>
        <w:t>参数：</w:t>
      </w:r>
      <w:r>
        <w:rPr>
          <w:rFonts w:hint="eastAsia"/>
        </w:rPr>
        <w:t>item</w:t>
      </w:r>
      <w:r>
        <w:rPr>
          <w:rFonts w:hint="eastAsia"/>
        </w:rPr>
        <w:t>要记录的当前操作项</w:t>
      </w:r>
    </w:p>
    <w:p w:rsidR="002974D6" w:rsidRDefault="002974D6" w:rsidP="005A16CE">
      <w:pPr>
        <w:pStyle w:val="a1"/>
        <w:ind w:firstLine="480"/>
      </w:pPr>
      <w:r>
        <w:rPr>
          <w:rFonts w:hint="eastAsia"/>
        </w:rPr>
        <w:t>返回：</w:t>
      </w:r>
      <w:r>
        <w:rPr>
          <w:rFonts w:hint="eastAsia"/>
        </w:rPr>
        <w:t>void</w:t>
      </w:r>
    </w:p>
    <w:p w:rsidR="002974D6" w:rsidRPr="002974D6" w:rsidRDefault="002974D6" w:rsidP="005A16CE">
      <w:pPr>
        <w:pStyle w:val="a1"/>
        <w:ind w:firstLine="480"/>
      </w:pPr>
      <w:r>
        <w:rPr>
          <w:rFonts w:hint="eastAsia"/>
        </w:rPr>
        <w:t>描述：</w:t>
      </w:r>
      <w:r w:rsidR="00A17483">
        <w:rPr>
          <w:rFonts w:hint="eastAsia"/>
        </w:rPr>
        <w:t>记录当前操作，以便后来执行对应的撤销和恢复操作。该函数与上面函数设置状态有关，如果状态设置为</w:t>
      </w:r>
      <w:r w:rsidR="00A17483">
        <w:rPr>
          <w:rFonts w:hint="eastAsia"/>
        </w:rPr>
        <w:t>false</w:t>
      </w:r>
      <w:r w:rsidR="00A17483">
        <w:rPr>
          <w:rFonts w:hint="eastAsia"/>
        </w:rPr>
        <w:t>，该函数的执行将</w:t>
      </w:r>
      <w:r w:rsidR="00445E76">
        <w:rPr>
          <w:rFonts w:hint="eastAsia"/>
        </w:rPr>
        <w:t>不起作用</w:t>
      </w:r>
    </w:p>
    <w:p w:rsidR="002124C0" w:rsidRPr="00ED66FD" w:rsidRDefault="002124C0" w:rsidP="00ED66FD">
      <w:pPr>
        <w:pStyle w:val="a1"/>
        <w:ind w:firstLine="480"/>
      </w:pPr>
      <w:r w:rsidRPr="00ED66FD">
        <w:t>public void recordOper(SVRedoUndoItem item)</w:t>
      </w:r>
    </w:p>
    <w:p w:rsidR="002124C0" w:rsidRDefault="002124C0" w:rsidP="005A16CE">
      <w:pPr>
        <w:pStyle w:val="a1"/>
        <w:ind w:firstLine="480"/>
      </w:pPr>
    </w:p>
    <w:p w:rsidR="0029214B" w:rsidRDefault="00B71C3F" w:rsidP="005A16CE">
      <w:pPr>
        <w:pStyle w:val="a1"/>
        <w:ind w:firstLine="480"/>
      </w:pPr>
      <w:r>
        <w:rPr>
          <w:rFonts w:hint="eastAsia"/>
        </w:rPr>
        <w:t>参数：</w:t>
      </w:r>
      <w:r>
        <w:rPr>
          <w:rFonts w:hint="eastAsia"/>
        </w:rPr>
        <w:t>void</w:t>
      </w:r>
    </w:p>
    <w:p w:rsidR="00B71C3F" w:rsidRDefault="00B71C3F" w:rsidP="005A16CE">
      <w:pPr>
        <w:pStyle w:val="a1"/>
        <w:ind w:firstLine="480"/>
      </w:pPr>
      <w:r>
        <w:rPr>
          <w:rFonts w:hint="eastAsia"/>
        </w:rPr>
        <w:t>返回：</w:t>
      </w:r>
      <w:r>
        <w:rPr>
          <w:rFonts w:hint="eastAsia"/>
        </w:rPr>
        <w:t>void</w:t>
      </w:r>
    </w:p>
    <w:p w:rsidR="00B71C3F" w:rsidRPr="002124C0" w:rsidRDefault="00B71C3F" w:rsidP="005A16CE">
      <w:pPr>
        <w:pStyle w:val="a1"/>
        <w:ind w:firstLine="480"/>
      </w:pPr>
      <w:r>
        <w:rPr>
          <w:rFonts w:hint="eastAsia"/>
        </w:rPr>
        <w:t>描述：执行重做操作</w:t>
      </w:r>
    </w:p>
    <w:p w:rsidR="0029214B" w:rsidRDefault="0029214B" w:rsidP="0029214B">
      <w:pPr>
        <w:pStyle w:val="a1"/>
        <w:ind w:firstLine="480"/>
      </w:pPr>
      <w:r w:rsidRPr="0029214B">
        <w:t>public void Redo()</w:t>
      </w:r>
    </w:p>
    <w:p w:rsidR="00960210" w:rsidRDefault="00960210" w:rsidP="0029214B">
      <w:pPr>
        <w:pStyle w:val="a1"/>
        <w:ind w:firstLine="480"/>
      </w:pPr>
    </w:p>
    <w:p w:rsidR="00960210" w:rsidRDefault="00643697" w:rsidP="0029214B">
      <w:pPr>
        <w:pStyle w:val="a1"/>
        <w:ind w:firstLine="480"/>
      </w:pPr>
      <w:r>
        <w:rPr>
          <w:rFonts w:hint="eastAsia"/>
        </w:rPr>
        <w:t>参数：</w:t>
      </w:r>
      <w:r w:rsidR="00F934DD">
        <w:rPr>
          <w:rFonts w:hint="eastAsia"/>
        </w:rPr>
        <w:t>void</w:t>
      </w:r>
    </w:p>
    <w:p w:rsidR="00F934DD" w:rsidRDefault="00F934DD" w:rsidP="0029214B">
      <w:pPr>
        <w:pStyle w:val="a1"/>
        <w:ind w:firstLine="480"/>
      </w:pPr>
      <w:r>
        <w:rPr>
          <w:rFonts w:hint="eastAsia"/>
        </w:rPr>
        <w:t>返回：</w:t>
      </w:r>
      <w:r>
        <w:rPr>
          <w:rFonts w:hint="eastAsia"/>
        </w:rPr>
        <w:t>void</w:t>
      </w:r>
    </w:p>
    <w:p w:rsidR="00F934DD" w:rsidRDefault="00F934DD" w:rsidP="0029214B">
      <w:pPr>
        <w:pStyle w:val="a1"/>
        <w:ind w:firstLine="480"/>
      </w:pPr>
      <w:r>
        <w:rPr>
          <w:rFonts w:hint="eastAsia"/>
        </w:rPr>
        <w:t>描述：执行撤销操作</w:t>
      </w:r>
    </w:p>
    <w:p w:rsidR="00960210" w:rsidRPr="00960210" w:rsidRDefault="00960210" w:rsidP="00960210">
      <w:pPr>
        <w:pStyle w:val="a1"/>
        <w:ind w:firstLine="480"/>
      </w:pPr>
      <w:r w:rsidRPr="00960210">
        <w:t>public void Undo()</w:t>
      </w:r>
    </w:p>
    <w:p w:rsidR="00960210" w:rsidRDefault="00960210" w:rsidP="0029214B">
      <w:pPr>
        <w:pStyle w:val="a1"/>
        <w:ind w:firstLine="480"/>
      </w:pPr>
    </w:p>
    <w:p w:rsidR="00566E2B" w:rsidRDefault="006B2E8C" w:rsidP="0029214B">
      <w:pPr>
        <w:pStyle w:val="a1"/>
        <w:ind w:firstLine="480"/>
      </w:pPr>
      <w:r>
        <w:rPr>
          <w:rFonts w:hint="eastAsia"/>
        </w:rPr>
        <w:t>参数：</w:t>
      </w:r>
      <w:r>
        <w:rPr>
          <w:rFonts w:hint="eastAsia"/>
        </w:rPr>
        <w:t>void</w:t>
      </w:r>
    </w:p>
    <w:p w:rsidR="006B2E8C" w:rsidRDefault="006B2E8C" w:rsidP="0029214B">
      <w:pPr>
        <w:pStyle w:val="a1"/>
        <w:ind w:firstLine="480"/>
      </w:pPr>
      <w:r>
        <w:rPr>
          <w:rFonts w:hint="eastAsia"/>
        </w:rPr>
        <w:t>返回：当前剩余撤销次数，类型</w:t>
      </w:r>
      <w:r>
        <w:rPr>
          <w:rFonts w:hint="eastAsia"/>
        </w:rPr>
        <w:t>int</w:t>
      </w:r>
    </w:p>
    <w:p w:rsidR="006B2E8C" w:rsidRPr="0029214B" w:rsidRDefault="006B2E8C" w:rsidP="0029214B">
      <w:pPr>
        <w:pStyle w:val="a1"/>
        <w:ind w:firstLine="480"/>
      </w:pPr>
      <w:r>
        <w:rPr>
          <w:rFonts w:hint="eastAsia"/>
        </w:rPr>
        <w:t>描述：无</w:t>
      </w:r>
    </w:p>
    <w:p w:rsidR="00566E2B" w:rsidRDefault="00566E2B" w:rsidP="00566E2B">
      <w:pPr>
        <w:pStyle w:val="a1"/>
        <w:ind w:firstLine="480"/>
      </w:pPr>
      <w:r w:rsidRPr="00566E2B">
        <w:t>public Int32 getUndoCount()</w:t>
      </w:r>
    </w:p>
    <w:p w:rsidR="00CB03DE" w:rsidRDefault="00CB03DE" w:rsidP="00566E2B">
      <w:pPr>
        <w:pStyle w:val="a1"/>
        <w:ind w:firstLine="480"/>
      </w:pPr>
    </w:p>
    <w:p w:rsidR="00CB03DE" w:rsidRDefault="0078286B" w:rsidP="00566E2B">
      <w:pPr>
        <w:pStyle w:val="a1"/>
        <w:ind w:firstLine="480"/>
      </w:pPr>
      <w:r>
        <w:rPr>
          <w:rFonts w:hint="eastAsia"/>
        </w:rPr>
        <w:t>参数：</w:t>
      </w:r>
      <w:r>
        <w:rPr>
          <w:rFonts w:hint="eastAsia"/>
        </w:rPr>
        <w:t>void</w:t>
      </w:r>
    </w:p>
    <w:p w:rsidR="0078286B" w:rsidRDefault="0078286B" w:rsidP="00566E2B">
      <w:pPr>
        <w:pStyle w:val="a1"/>
        <w:ind w:firstLine="480"/>
      </w:pPr>
      <w:r>
        <w:rPr>
          <w:rFonts w:hint="eastAsia"/>
        </w:rPr>
        <w:t>返回：</w:t>
      </w:r>
      <w:r w:rsidR="0042041F">
        <w:rPr>
          <w:rFonts w:hint="eastAsia"/>
        </w:rPr>
        <w:t>当前剩余恢复次数，类型</w:t>
      </w:r>
      <w:r w:rsidR="0042041F">
        <w:rPr>
          <w:rFonts w:hint="eastAsia"/>
        </w:rPr>
        <w:t>int</w:t>
      </w:r>
    </w:p>
    <w:p w:rsidR="0042041F" w:rsidRDefault="0042041F" w:rsidP="00566E2B">
      <w:pPr>
        <w:pStyle w:val="a1"/>
        <w:ind w:firstLine="480"/>
      </w:pPr>
      <w:r>
        <w:rPr>
          <w:rFonts w:hint="eastAsia"/>
        </w:rPr>
        <w:t>描述：无</w:t>
      </w:r>
    </w:p>
    <w:p w:rsidR="00EF624D" w:rsidRDefault="00CB03DE" w:rsidP="00F23AE8">
      <w:pPr>
        <w:pStyle w:val="a1"/>
        <w:ind w:firstLine="480"/>
      </w:pPr>
      <w:r w:rsidRPr="00CB03DE">
        <w:t>public Int32 getRedoCount()</w:t>
      </w:r>
    </w:p>
    <w:p w:rsidR="00F23AE8" w:rsidRPr="00566E2B" w:rsidRDefault="00F23AE8" w:rsidP="00F23AE8">
      <w:pPr>
        <w:pStyle w:val="a1"/>
        <w:ind w:firstLine="480"/>
      </w:pPr>
    </w:p>
    <w:p w:rsidR="00CD49D5" w:rsidRPr="00CD49D5" w:rsidRDefault="00CD49D5" w:rsidP="00EA1625">
      <w:pPr>
        <w:pStyle w:val="2"/>
      </w:pPr>
      <w:bookmarkStart w:id="174" w:name="_Toc458488399"/>
      <w:bookmarkStart w:id="175" w:name="_Toc464376222"/>
      <w:bookmarkStart w:id="176" w:name="_Toc464376432"/>
      <w:bookmarkStart w:id="177" w:name="_Toc464377051"/>
      <w:bookmarkStart w:id="178" w:name="_Toc464377147"/>
      <w:bookmarkStart w:id="179" w:name="_Toc464377243"/>
      <w:bookmarkStart w:id="180" w:name="_Toc464377365"/>
      <w:bookmarkStart w:id="181" w:name="_Toc464377898"/>
      <w:bookmarkStart w:id="182" w:name="_Toc474657846"/>
      <w:r w:rsidRPr="00CD49D5">
        <w:t>SVSelectAlignProperty</w:t>
      </w:r>
      <w:r w:rsidRPr="00CD49D5">
        <w:rPr>
          <w:rFonts w:hint="eastAsia"/>
        </w:rPr>
        <w:t>类</w:t>
      </w:r>
      <w:bookmarkEnd w:id="174"/>
      <w:bookmarkEnd w:id="175"/>
      <w:bookmarkEnd w:id="176"/>
      <w:bookmarkEnd w:id="177"/>
      <w:bookmarkEnd w:id="178"/>
      <w:bookmarkEnd w:id="179"/>
      <w:bookmarkEnd w:id="180"/>
      <w:bookmarkEnd w:id="181"/>
      <w:bookmarkEnd w:id="182"/>
    </w:p>
    <w:p w:rsidR="00CD49D5" w:rsidRDefault="00C919B3" w:rsidP="00753FF5">
      <w:pPr>
        <w:pStyle w:val="a1"/>
        <w:ind w:firstLine="480"/>
      </w:pPr>
      <w:r>
        <w:rPr>
          <w:rFonts w:hint="eastAsia"/>
        </w:rPr>
        <w:t>为</w:t>
      </w:r>
      <w:r w:rsidR="00112AA4">
        <w:rPr>
          <w:rFonts w:hint="eastAsia"/>
        </w:rPr>
        <w:t>满足现有文本对齐方式，</w:t>
      </w:r>
      <w:r w:rsidR="00397748">
        <w:rPr>
          <w:rFonts w:hint="eastAsia"/>
        </w:rPr>
        <w:t>新加的</w:t>
      </w:r>
      <w:r w:rsidR="00367708">
        <w:rPr>
          <w:rFonts w:hint="eastAsia"/>
        </w:rPr>
        <w:t>属性装饰类</w:t>
      </w:r>
      <w:r w:rsidR="00397748">
        <w:rPr>
          <w:rFonts w:hint="eastAsia"/>
        </w:rPr>
        <w:t>，</w:t>
      </w:r>
      <w:r w:rsidR="00834DBC">
        <w:rPr>
          <w:rFonts w:hint="eastAsia"/>
        </w:rPr>
        <w:t>在属性窗口中</w:t>
      </w:r>
      <w:r w:rsidR="00137AC7">
        <w:rPr>
          <w:rFonts w:hint="eastAsia"/>
        </w:rPr>
        <w:t>限制用户在下拉列表中</w:t>
      </w:r>
      <w:r w:rsidR="006B75B9">
        <w:rPr>
          <w:rFonts w:hint="eastAsia"/>
        </w:rPr>
        <w:t>选择文本的对齐方式，范围设置为左对齐、右对齐、居中对齐、水平和垂直居中</w:t>
      </w:r>
      <w:r w:rsidR="003947DF">
        <w:rPr>
          <w:rFonts w:hint="eastAsia"/>
        </w:rPr>
        <w:t>对齐</w:t>
      </w:r>
      <w:r w:rsidR="006B75B9">
        <w:rPr>
          <w:rFonts w:hint="eastAsia"/>
        </w:rPr>
        <w:t>。</w:t>
      </w:r>
    </w:p>
    <w:p w:rsidR="008923FB" w:rsidRPr="002A12EC" w:rsidRDefault="008923FB" w:rsidP="00EA1625">
      <w:pPr>
        <w:pStyle w:val="2"/>
      </w:pPr>
      <w:bookmarkStart w:id="183" w:name="_Toc458488400"/>
      <w:bookmarkStart w:id="184" w:name="_Toc464376223"/>
      <w:bookmarkStart w:id="185" w:name="_Toc464376433"/>
      <w:bookmarkStart w:id="186" w:name="_Toc464377052"/>
      <w:bookmarkStart w:id="187" w:name="_Toc464377148"/>
      <w:bookmarkStart w:id="188" w:name="_Toc464377244"/>
      <w:bookmarkStart w:id="189" w:name="_Toc464377366"/>
      <w:bookmarkStart w:id="190" w:name="_Toc464377899"/>
      <w:bookmarkStart w:id="191" w:name="_Toc474657847"/>
      <w:r w:rsidRPr="002A12EC">
        <w:t>SVSelectPanelObjs</w:t>
      </w:r>
      <w:r w:rsidRPr="002A12EC">
        <w:rPr>
          <w:rFonts w:hint="eastAsia"/>
        </w:rPr>
        <w:t>类</w:t>
      </w:r>
      <w:bookmarkEnd w:id="183"/>
      <w:bookmarkEnd w:id="184"/>
      <w:bookmarkEnd w:id="185"/>
      <w:bookmarkEnd w:id="186"/>
      <w:bookmarkEnd w:id="187"/>
      <w:bookmarkEnd w:id="188"/>
      <w:bookmarkEnd w:id="189"/>
      <w:bookmarkEnd w:id="190"/>
      <w:bookmarkEnd w:id="191"/>
    </w:p>
    <w:p w:rsidR="00321FB6" w:rsidRDefault="00605DE9" w:rsidP="00A630B3">
      <w:pPr>
        <w:pStyle w:val="a1"/>
        <w:ind w:firstLine="480"/>
      </w:pPr>
      <w:r>
        <w:rPr>
          <w:rFonts w:hint="eastAsia"/>
        </w:rPr>
        <w:t>一个全局的选择</w:t>
      </w:r>
      <w:r w:rsidR="00B04E82">
        <w:rPr>
          <w:rFonts w:hint="eastAsia"/>
        </w:rPr>
        <w:t>对象控件的管理类。</w:t>
      </w:r>
      <w:r w:rsidR="00CD19FF">
        <w:rPr>
          <w:rFonts w:hint="eastAsia"/>
        </w:rPr>
        <w:t>该类中主要包含了</w:t>
      </w:r>
      <w:r w:rsidR="00376BAF">
        <w:rPr>
          <w:rFonts w:hint="eastAsia"/>
        </w:rPr>
        <w:t>一个</w:t>
      </w:r>
      <w:r w:rsidR="00052E7B">
        <w:rPr>
          <w:rFonts w:hint="eastAsia"/>
        </w:rPr>
        <w:t>选择对象列表，一个需要复制对象列表，</w:t>
      </w:r>
      <w:r w:rsidR="00A17299">
        <w:rPr>
          <w:rFonts w:hint="eastAsia"/>
        </w:rPr>
        <w:t>全局的</w:t>
      </w:r>
      <w:r w:rsidR="00A17299">
        <w:rPr>
          <w:rFonts w:hint="eastAsia"/>
        </w:rPr>
        <w:t>Ctrl</w:t>
      </w:r>
      <w:r w:rsidR="00A17299">
        <w:rPr>
          <w:rFonts w:hint="eastAsia"/>
        </w:rPr>
        <w:t>按键是否按下状态记录。</w:t>
      </w:r>
      <w:r w:rsidR="003816F6">
        <w:rPr>
          <w:rFonts w:hint="eastAsia"/>
        </w:rPr>
        <w:t>由于目前的设计是基于对象的复制、剪切和粘贴操作是可以跨多个页面进行操作，这里</w:t>
      </w:r>
      <w:r w:rsidR="004E7918">
        <w:rPr>
          <w:rFonts w:hint="eastAsia"/>
        </w:rPr>
        <w:t>作为</w:t>
      </w:r>
      <w:r w:rsidR="00FB5715">
        <w:rPr>
          <w:rFonts w:hint="eastAsia"/>
        </w:rPr>
        <w:t>全局的类来管理比较合理和方便。</w:t>
      </w:r>
      <w:r w:rsidR="007044E7">
        <w:rPr>
          <w:rFonts w:hint="eastAsia"/>
        </w:rPr>
        <w:t>当对一个对象执行选中的时候，将该对象添加到对象列表中，如果从选中状态转为未选中，就将该对象从对象列表中删除。只有被选中的对象，即对象列表中的对象才能</w:t>
      </w:r>
      <w:r w:rsidR="00D97430">
        <w:rPr>
          <w:rFonts w:hint="eastAsia"/>
        </w:rPr>
        <w:t>执行复制的功能。在执行复制前，需要将对象列表中相关对象拷贝一份到复制对象列表中。</w:t>
      </w:r>
    </w:p>
    <w:p w:rsidR="00A630B3" w:rsidRDefault="00A630B3" w:rsidP="0052626C">
      <w:pPr>
        <w:autoSpaceDE w:val="0"/>
        <w:autoSpaceDN w:val="0"/>
        <w:adjustRightInd w:val="0"/>
        <w:jc w:val="left"/>
      </w:pPr>
    </w:p>
    <w:p w:rsidR="00085906" w:rsidRDefault="00085906" w:rsidP="000D4126">
      <w:pPr>
        <w:pStyle w:val="a1"/>
        <w:ind w:firstLine="480"/>
      </w:pPr>
      <w:r>
        <w:rPr>
          <w:rFonts w:hint="eastAsia"/>
        </w:rPr>
        <w:t>参数：</w:t>
      </w:r>
      <w:r w:rsidR="000D4126">
        <w:rPr>
          <w:rFonts w:hint="eastAsia"/>
        </w:rPr>
        <w:t>无</w:t>
      </w:r>
    </w:p>
    <w:p w:rsidR="00085906" w:rsidRDefault="00085906" w:rsidP="000D4126">
      <w:pPr>
        <w:pStyle w:val="a1"/>
        <w:ind w:firstLine="480"/>
      </w:pPr>
      <w:r>
        <w:rPr>
          <w:rFonts w:hint="eastAsia"/>
        </w:rPr>
        <w:lastRenderedPageBreak/>
        <w:t>返回：</w:t>
      </w:r>
      <w:r>
        <w:rPr>
          <w:rFonts w:hint="eastAsia"/>
        </w:rPr>
        <w:t>void</w:t>
      </w:r>
    </w:p>
    <w:p w:rsidR="00085906" w:rsidRDefault="00085906" w:rsidP="000D4126">
      <w:pPr>
        <w:pStyle w:val="a1"/>
        <w:ind w:firstLine="480"/>
      </w:pPr>
      <w:r>
        <w:rPr>
          <w:rFonts w:hint="eastAsia"/>
        </w:rPr>
        <w:t>描述：</w:t>
      </w:r>
      <w:r w:rsidR="00036674">
        <w:rPr>
          <w:rFonts w:hint="eastAsia"/>
        </w:rPr>
        <w:t>清除所有当前选中控件的状态，使其处于没有选中</w:t>
      </w:r>
    </w:p>
    <w:p w:rsidR="00085906" w:rsidRDefault="00085906" w:rsidP="00177DB4">
      <w:pPr>
        <w:pStyle w:val="a1"/>
        <w:ind w:firstLine="480"/>
      </w:pPr>
      <w:r w:rsidRPr="00674A29">
        <w:t>public void</w:t>
      </w:r>
      <w:r>
        <w:t xml:space="preserve"> </w:t>
      </w:r>
      <w:r w:rsidR="006D7906" w:rsidRPr="006D7906">
        <w:t>clearSelectControls</w:t>
      </w:r>
      <w:r w:rsidR="006D7906">
        <w:t xml:space="preserve"> </w:t>
      </w:r>
      <w:r>
        <w:t>(</w:t>
      </w:r>
      <w:r>
        <w:rPr>
          <w:rFonts w:hint="eastAsia"/>
        </w:rPr>
        <w:t>)</w:t>
      </w:r>
    </w:p>
    <w:p w:rsidR="008D5D8D" w:rsidRDefault="008D5D8D" w:rsidP="00177DB4">
      <w:pPr>
        <w:pStyle w:val="a1"/>
        <w:ind w:firstLine="480"/>
      </w:pPr>
    </w:p>
    <w:p w:rsidR="008D5D8D" w:rsidRDefault="00585174" w:rsidP="008D5D8D">
      <w:pPr>
        <w:pStyle w:val="a1"/>
        <w:ind w:firstLine="480"/>
      </w:pPr>
      <w:r>
        <w:rPr>
          <w:rFonts w:hint="eastAsia"/>
        </w:rPr>
        <w:t>参数：</w:t>
      </w:r>
      <w:r w:rsidR="0090561E">
        <w:rPr>
          <w:rFonts w:hint="eastAsia"/>
        </w:rPr>
        <w:t xml:space="preserve">control </w:t>
      </w:r>
      <w:r w:rsidR="0090561E">
        <w:rPr>
          <w:rFonts w:hint="eastAsia"/>
        </w:rPr>
        <w:t>当前选中控件对象</w:t>
      </w:r>
    </w:p>
    <w:p w:rsidR="0090561E" w:rsidRDefault="0090561E" w:rsidP="008D5D8D">
      <w:pPr>
        <w:pStyle w:val="a1"/>
        <w:ind w:firstLine="480"/>
      </w:pPr>
      <w:r>
        <w:rPr>
          <w:rFonts w:hint="eastAsia"/>
        </w:rPr>
        <w:t xml:space="preserve">      </w:t>
      </w:r>
      <w:r>
        <w:t>X</w:t>
      </w:r>
      <w:r>
        <w:rPr>
          <w:rFonts w:hint="eastAsia"/>
        </w:rPr>
        <w:t xml:space="preserve"> </w:t>
      </w:r>
      <w:r w:rsidR="003503B0">
        <w:rPr>
          <w:rFonts w:hint="eastAsia"/>
        </w:rPr>
        <w:t>当前鼠标移动在</w:t>
      </w:r>
      <w:r w:rsidR="003503B0">
        <w:rPr>
          <w:rFonts w:hint="eastAsia"/>
        </w:rPr>
        <w:t>x</w:t>
      </w:r>
      <w:r w:rsidR="003503B0">
        <w:rPr>
          <w:rFonts w:hint="eastAsia"/>
        </w:rPr>
        <w:t>方向上的偏移</w:t>
      </w:r>
    </w:p>
    <w:p w:rsidR="003503B0" w:rsidRDefault="003503B0" w:rsidP="008D5D8D">
      <w:pPr>
        <w:pStyle w:val="a1"/>
        <w:ind w:firstLine="480"/>
      </w:pPr>
      <w:r>
        <w:rPr>
          <w:rFonts w:hint="eastAsia"/>
        </w:rPr>
        <w:t xml:space="preserve">      Y</w:t>
      </w:r>
      <w:r>
        <w:rPr>
          <w:rFonts w:hint="eastAsia"/>
        </w:rPr>
        <w:t>当前鼠标移动在</w:t>
      </w:r>
      <w:r>
        <w:rPr>
          <w:rFonts w:hint="eastAsia"/>
        </w:rPr>
        <w:t>Y</w:t>
      </w:r>
      <w:r>
        <w:rPr>
          <w:rFonts w:hint="eastAsia"/>
        </w:rPr>
        <w:t>方向上的偏移</w:t>
      </w:r>
    </w:p>
    <w:p w:rsidR="00BE326A" w:rsidRDefault="00BE326A" w:rsidP="008D5D8D">
      <w:pPr>
        <w:pStyle w:val="a1"/>
        <w:ind w:firstLine="480"/>
      </w:pPr>
      <w:r>
        <w:rPr>
          <w:rFonts w:hint="eastAsia"/>
        </w:rPr>
        <w:t>返回：</w:t>
      </w:r>
      <w:r>
        <w:rPr>
          <w:rFonts w:hint="eastAsia"/>
        </w:rPr>
        <w:t>void</w:t>
      </w:r>
    </w:p>
    <w:p w:rsidR="00BE326A" w:rsidRPr="00BE326A" w:rsidRDefault="00BE326A" w:rsidP="008D5D8D">
      <w:pPr>
        <w:pStyle w:val="a1"/>
        <w:ind w:firstLine="480"/>
      </w:pPr>
      <w:r>
        <w:rPr>
          <w:rFonts w:hint="eastAsia"/>
        </w:rPr>
        <w:t>描述：</w:t>
      </w:r>
      <w:r w:rsidR="007813DA">
        <w:rPr>
          <w:rFonts w:hint="eastAsia"/>
        </w:rPr>
        <w:t>移动当前控件的时候，所有被选中的控件也将一并会被移动</w:t>
      </w:r>
      <w:r w:rsidR="005B098C">
        <w:rPr>
          <w:rFonts w:hint="eastAsia"/>
        </w:rPr>
        <w:t>，这里该函数主要是实现，鼠标拖动</w:t>
      </w:r>
      <w:r w:rsidR="004C1641">
        <w:rPr>
          <w:rFonts w:hint="eastAsia"/>
        </w:rPr>
        <w:t>批量移动控件</w:t>
      </w:r>
      <w:r w:rsidR="00630E19">
        <w:rPr>
          <w:rFonts w:hint="eastAsia"/>
        </w:rPr>
        <w:t>功能</w:t>
      </w:r>
      <w:r w:rsidR="004C1641">
        <w:rPr>
          <w:rFonts w:hint="eastAsia"/>
        </w:rPr>
        <w:t>。</w:t>
      </w:r>
    </w:p>
    <w:p w:rsidR="008D5D8D" w:rsidRDefault="008D5D8D" w:rsidP="00177DB4">
      <w:pPr>
        <w:pStyle w:val="a1"/>
        <w:ind w:firstLine="480"/>
      </w:pPr>
      <w:r w:rsidRPr="008D5D8D">
        <w:t>void moveSelectControls(Control control, int x, int y)</w:t>
      </w:r>
    </w:p>
    <w:p w:rsidR="006860AC" w:rsidRDefault="006860AC" w:rsidP="00177DB4">
      <w:pPr>
        <w:pStyle w:val="a1"/>
        <w:ind w:firstLine="480"/>
      </w:pPr>
    </w:p>
    <w:p w:rsidR="006860AC" w:rsidRDefault="006860AC" w:rsidP="00177DB4">
      <w:pPr>
        <w:pStyle w:val="a1"/>
        <w:ind w:firstLine="480"/>
      </w:pPr>
      <w:r>
        <w:rPr>
          <w:rFonts w:hint="eastAsia"/>
        </w:rPr>
        <w:t>参数：</w:t>
      </w:r>
      <w:r w:rsidR="007D46B3">
        <w:rPr>
          <w:rFonts w:hint="eastAsia"/>
        </w:rPr>
        <w:t>无</w:t>
      </w:r>
    </w:p>
    <w:p w:rsidR="006860AC" w:rsidRDefault="006860AC" w:rsidP="00177DB4">
      <w:pPr>
        <w:pStyle w:val="a1"/>
        <w:ind w:firstLine="480"/>
      </w:pPr>
      <w:r>
        <w:rPr>
          <w:rFonts w:hint="eastAsia"/>
        </w:rPr>
        <w:t>返回：</w:t>
      </w:r>
      <w:r w:rsidR="007D46B3">
        <w:rPr>
          <w:rFonts w:hint="eastAsia"/>
        </w:rPr>
        <w:t>当前选中控件个数</w:t>
      </w:r>
    </w:p>
    <w:p w:rsidR="006860AC" w:rsidRDefault="006860AC" w:rsidP="00177DB4">
      <w:pPr>
        <w:pStyle w:val="a1"/>
        <w:ind w:firstLine="480"/>
      </w:pPr>
      <w:r>
        <w:rPr>
          <w:rFonts w:hint="eastAsia"/>
        </w:rPr>
        <w:t>描述：</w:t>
      </w:r>
      <w:r w:rsidR="00674156">
        <w:rPr>
          <w:rFonts w:hint="eastAsia"/>
        </w:rPr>
        <w:t>获取当前用户</w:t>
      </w:r>
      <w:r w:rsidR="005D7F04">
        <w:rPr>
          <w:rFonts w:hint="eastAsia"/>
        </w:rPr>
        <w:t>操作</w:t>
      </w:r>
      <w:r w:rsidR="00674156">
        <w:rPr>
          <w:rFonts w:hint="eastAsia"/>
        </w:rPr>
        <w:t>通过鼠标选中的控件数目</w:t>
      </w:r>
    </w:p>
    <w:p w:rsidR="006860AC" w:rsidRPr="008D5D8D" w:rsidRDefault="006860AC" w:rsidP="00177DB4">
      <w:pPr>
        <w:pStyle w:val="a1"/>
        <w:ind w:firstLine="480"/>
      </w:pPr>
      <w:r w:rsidRPr="006860AC">
        <w:t>public Int32 selectCount()</w:t>
      </w:r>
    </w:p>
    <w:p w:rsidR="00085906" w:rsidRDefault="00085906" w:rsidP="00674A29">
      <w:pPr>
        <w:pStyle w:val="a1"/>
        <w:ind w:firstLine="480"/>
      </w:pPr>
    </w:p>
    <w:p w:rsidR="00A630B3" w:rsidRDefault="00792D53" w:rsidP="00674A29">
      <w:pPr>
        <w:pStyle w:val="a1"/>
        <w:ind w:firstLine="480"/>
      </w:pPr>
      <w:r>
        <w:rPr>
          <w:rFonts w:hint="eastAsia"/>
        </w:rPr>
        <w:t>参数：</w:t>
      </w:r>
      <w:r>
        <w:rPr>
          <w:rFonts w:hint="eastAsia"/>
        </w:rPr>
        <w:t>control</w:t>
      </w:r>
      <w:r>
        <w:rPr>
          <w:rFonts w:hint="eastAsia"/>
        </w:rPr>
        <w:t>当前选中的控件</w:t>
      </w:r>
    </w:p>
    <w:p w:rsidR="00792D53" w:rsidRDefault="00D1614E" w:rsidP="00674A29">
      <w:pPr>
        <w:pStyle w:val="a1"/>
        <w:ind w:firstLine="480"/>
      </w:pPr>
      <w:r>
        <w:rPr>
          <w:rFonts w:hint="eastAsia"/>
        </w:rPr>
        <w:t>返回：</w:t>
      </w:r>
      <w:r>
        <w:rPr>
          <w:rFonts w:hint="eastAsia"/>
        </w:rPr>
        <w:t>void</w:t>
      </w:r>
    </w:p>
    <w:p w:rsidR="00D1614E" w:rsidRDefault="00D1614E" w:rsidP="00674A29">
      <w:pPr>
        <w:pStyle w:val="a1"/>
        <w:ind w:firstLine="480"/>
      </w:pPr>
      <w:r>
        <w:rPr>
          <w:rFonts w:hint="eastAsia"/>
        </w:rPr>
        <w:t>描述：</w:t>
      </w:r>
      <w:r w:rsidR="00443524">
        <w:rPr>
          <w:rFonts w:hint="eastAsia"/>
        </w:rPr>
        <w:t>控件选中后添加该控件到对象列表中</w:t>
      </w:r>
    </w:p>
    <w:p w:rsidR="00674A29" w:rsidRDefault="00674A29" w:rsidP="00674A29">
      <w:pPr>
        <w:pStyle w:val="a1"/>
        <w:ind w:firstLine="480"/>
      </w:pPr>
      <w:r w:rsidRPr="00674A29">
        <w:t>public void addControlItem(Control control)</w:t>
      </w:r>
    </w:p>
    <w:p w:rsidR="00443524" w:rsidRDefault="00443524" w:rsidP="00674A29">
      <w:pPr>
        <w:pStyle w:val="a1"/>
        <w:ind w:firstLine="480"/>
      </w:pPr>
    </w:p>
    <w:p w:rsidR="002F4221" w:rsidRDefault="00B65A16" w:rsidP="00674A29">
      <w:pPr>
        <w:pStyle w:val="a1"/>
        <w:ind w:firstLine="480"/>
      </w:pPr>
      <w:r>
        <w:rPr>
          <w:rFonts w:hint="eastAsia"/>
        </w:rPr>
        <w:t>参数：</w:t>
      </w:r>
      <w:r>
        <w:rPr>
          <w:rFonts w:hint="eastAsia"/>
        </w:rPr>
        <w:t>control</w:t>
      </w:r>
      <w:r>
        <w:rPr>
          <w:rFonts w:hint="eastAsia"/>
        </w:rPr>
        <w:t>当前</w:t>
      </w:r>
      <w:r w:rsidR="007C023E">
        <w:rPr>
          <w:rFonts w:hint="eastAsia"/>
        </w:rPr>
        <w:t>反选</w:t>
      </w:r>
      <w:r>
        <w:rPr>
          <w:rFonts w:hint="eastAsia"/>
        </w:rPr>
        <w:t>的控件</w:t>
      </w:r>
    </w:p>
    <w:p w:rsidR="00B65A16" w:rsidRDefault="00B65A16" w:rsidP="00B65A16">
      <w:pPr>
        <w:pStyle w:val="a1"/>
        <w:ind w:firstLine="480"/>
      </w:pPr>
      <w:r>
        <w:rPr>
          <w:rFonts w:hint="eastAsia"/>
        </w:rPr>
        <w:t>返回：</w:t>
      </w:r>
      <w:r>
        <w:rPr>
          <w:rFonts w:hint="eastAsia"/>
        </w:rPr>
        <w:t>void</w:t>
      </w:r>
    </w:p>
    <w:p w:rsidR="00B65A16" w:rsidRPr="00B65A16" w:rsidRDefault="00B65A16" w:rsidP="00674A29">
      <w:pPr>
        <w:pStyle w:val="a1"/>
        <w:ind w:firstLine="480"/>
      </w:pPr>
      <w:r>
        <w:rPr>
          <w:rFonts w:hint="eastAsia"/>
        </w:rPr>
        <w:t>描述：</w:t>
      </w:r>
      <w:r w:rsidR="007C023E">
        <w:rPr>
          <w:rFonts w:hint="eastAsia"/>
        </w:rPr>
        <w:t>将该控件从对象列表中移除</w:t>
      </w:r>
    </w:p>
    <w:p w:rsidR="002F4221" w:rsidRPr="002F4221" w:rsidRDefault="002F4221" w:rsidP="002F4221">
      <w:pPr>
        <w:pStyle w:val="a1"/>
        <w:ind w:firstLine="480"/>
      </w:pPr>
      <w:r w:rsidRPr="002F4221">
        <w:t>public void removeControlItem(Control control)</w:t>
      </w:r>
    </w:p>
    <w:p w:rsidR="00443524" w:rsidRDefault="00443524" w:rsidP="00674A29">
      <w:pPr>
        <w:pStyle w:val="a1"/>
        <w:ind w:firstLine="480"/>
      </w:pPr>
    </w:p>
    <w:p w:rsidR="00DE3F3B" w:rsidRDefault="00DE3F3B" w:rsidP="00DE3F3B">
      <w:pPr>
        <w:pStyle w:val="a1"/>
        <w:ind w:firstLine="480"/>
      </w:pPr>
      <w:r>
        <w:rPr>
          <w:rFonts w:hint="eastAsia"/>
        </w:rPr>
        <w:t>参数：</w:t>
      </w:r>
      <w:r>
        <w:rPr>
          <w:rFonts w:hint="eastAsia"/>
        </w:rPr>
        <w:t>void</w:t>
      </w:r>
    </w:p>
    <w:p w:rsidR="00DE3F3B" w:rsidRDefault="00DE3F3B" w:rsidP="00DE3F3B">
      <w:pPr>
        <w:pStyle w:val="a1"/>
        <w:ind w:firstLine="480"/>
      </w:pPr>
      <w:r>
        <w:rPr>
          <w:rFonts w:hint="eastAsia"/>
        </w:rPr>
        <w:t>返回：</w:t>
      </w:r>
      <w:r>
        <w:rPr>
          <w:rFonts w:hint="eastAsia"/>
        </w:rPr>
        <w:t>void</w:t>
      </w:r>
    </w:p>
    <w:p w:rsidR="00DE3F3B" w:rsidRPr="00DE3F3B" w:rsidRDefault="00DE3F3B" w:rsidP="00674A29">
      <w:pPr>
        <w:pStyle w:val="a1"/>
        <w:ind w:firstLine="480"/>
      </w:pPr>
      <w:r>
        <w:rPr>
          <w:rFonts w:hint="eastAsia"/>
        </w:rPr>
        <w:lastRenderedPageBreak/>
        <w:t>描述：</w:t>
      </w:r>
      <w:r w:rsidR="00CC2BC3">
        <w:rPr>
          <w:rFonts w:hint="eastAsia"/>
        </w:rPr>
        <w:t>在页面中删除当前选中的控件</w:t>
      </w:r>
    </w:p>
    <w:p w:rsidR="00096406" w:rsidRDefault="00096406" w:rsidP="00096406">
      <w:pPr>
        <w:pStyle w:val="a1"/>
        <w:ind w:firstLine="480"/>
      </w:pPr>
      <w:r w:rsidRPr="00096406">
        <w:t>public void removeOperator()</w:t>
      </w:r>
    </w:p>
    <w:p w:rsidR="00BF226F" w:rsidRDefault="00BF226F" w:rsidP="00BF226F">
      <w:pPr>
        <w:pStyle w:val="a1"/>
        <w:ind w:firstLine="480"/>
      </w:pPr>
      <w:r>
        <w:rPr>
          <w:rFonts w:hint="eastAsia"/>
        </w:rPr>
        <w:t>参数：</w:t>
      </w:r>
      <w:r>
        <w:rPr>
          <w:rFonts w:hint="eastAsia"/>
        </w:rPr>
        <w:t>void</w:t>
      </w:r>
    </w:p>
    <w:p w:rsidR="00BF226F" w:rsidRDefault="00BF226F" w:rsidP="00BF226F">
      <w:pPr>
        <w:pStyle w:val="a1"/>
        <w:ind w:firstLine="480"/>
      </w:pPr>
      <w:r>
        <w:rPr>
          <w:rFonts w:hint="eastAsia"/>
        </w:rPr>
        <w:t>返回：</w:t>
      </w:r>
      <w:r>
        <w:rPr>
          <w:rFonts w:hint="eastAsia"/>
        </w:rPr>
        <w:t>void</w:t>
      </w:r>
    </w:p>
    <w:p w:rsidR="009D4656" w:rsidRPr="00BF226F" w:rsidRDefault="00BF226F" w:rsidP="00096406">
      <w:pPr>
        <w:pStyle w:val="a1"/>
        <w:ind w:firstLine="480"/>
      </w:pPr>
      <w:r>
        <w:rPr>
          <w:rFonts w:hint="eastAsia"/>
        </w:rPr>
        <w:t>描述：</w:t>
      </w:r>
      <w:r w:rsidR="001A336D">
        <w:rPr>
          <w:rFonts w:hint="eastAsia"/>
        </w:rPr>
        <w:t>将当前对象列表中的内容移到复制对象列表中</w:t>
      </w:r>
    </w:p>
    <w:p w:rsidR="009D4656" w:rsidRPr="00096406" w:rsidRDefault="009D4656" w:rsidP="00096406">
      <w:pPr>
        <w:pStyle w:val="a1"/>
        <w:ind w:firstLine="480"/>
      </w:pPr>
      <w:r w:rsidRPr="009D4656">
        <w:t>public void copyOperator()</w:t>
      </w:r>
    </w:p>
    <w:p w:rsidR="00096406" w:rsidRDefault="00096406" w:rsidP="00674A29">
      <w:pPr>
        <w:pStyle w:val="a1"/>
        <w:ind w:firstLine="480"/>
      </w:pPr>
    </w:p>
    <w:p w:rsidR="00FF3C89" w:rsidRDefault="00FF3C89" w:rsidP="00FF3C89">
      <w:pPr>
        <w:pStyle w:val="a1"/>
        <w:ind w:firstLine="480"/>
      </w:pPr>
      <w:r>
        <w:rPr>
          <w:rFonts w:hint="eastAsia"/>
        </w:rPr>
        <w:t>参数：</w:t>
      </w:r>
      <w:r>
        <w:rPr>
          <w:rFonts w:hint="eastAsia"/>
        </w:rPr>
        <w:t>void</w:t>
      </w:r>
    </w:p>
    <w:p w:rsidR="00FF3C89" w:rsidRDefault="00FF3C89" w:rsidP="00FF3C89">
      <w:pPr>
        <w:pStyle w:val="a1"/>
        <w:ind w:firstLine="480"/>
      </w:pPr>
      <w:r>
        <w:rPr>
          <w:rFonts w:hint="eastAsia"/>
        </w:rPr>
        <w:t>返回：</w:t>
      </w:r>
      <w:r>
        <w:rPr>
          <w:rFonts w:hint="eastAsia"/>
        </w:rPr>
        <w:t>void</w:t>
      </w:r>
    </w:p>
    <w:p w:rsidR="00FF3C89" w:rsidRPr="00FF3C89" w:rsidRDefault="00FF3C89" w:rsidP="00674A29">
      <w:pPr>
        <w:pStyle w:val="a1"/>
        <w:ind w:firstLine="480"/>
      </w:pPr>
      <w:r>
        <w:rPr>
          <w:rFonts w:hint="eastAsia"/>
        </w:rPr>
        <w:t>描述：</w:t>
      </w:r>
      <w:r w:rsidR="00EE6938">
        <w:rPr>
          <w:rFonts w:hint="eastAsia"/>
        </w:rPr>
        <w:t>执行剪切操作</w:t>
      </w:r>
    </w:p>
    <w:p w:rsidR="00FF3C89" w:rsidRPr="00FF3C89" w:rsidRDefault="00FF3C89" w:rsidP="00FF3C89">
      <w:pPr>
        <w:pStyle w:val="a1"/>
        <w:ind w:firstLine="480"/>
      </w:pPr>
      <w:r w:rsidRPr="00FF3C89">
        <w:t>public void cutOperator()</w:t>
      </w:r>
    </w:p>
    <w:p w:rsidR="00FF3C89" w:rsidRDefault="00FF3C89" w:rsidP="00674A29">
      <w:pPr>
        <w:pStyle w:val="a1"/>
        <w:ind w:firstLine="480"/>
      </w:pPr>
    </w:p>
    <w:p w:rsidR="007D1357" w:rsidRDefault="007D1357" w:rsidP="007D1357">
      <w:pPr>
        <w:pStyle w:val="a1"/>
        <w:ind w:firstLine="480"/>
      </w:pPr>
      <w:r>
        <w:rPr>
          <w:rFonts w:hint="eastAsia"/>
        </w:rPr>
        <w:t>参数：</w:t>
      </w:r>
      <w:r>
        <w:rPr>
          <w:rFonts w:hint="eastAsia"/>
        </w:rPr>
        <w:t>void</w:t>
      </w:r>
    </w:p>
    <w:p w:rsidR="007D1357" w:rsidRDefault="007D1357" w:rsidP="007D1357">
      <w:pPr>
        <w:pStyle w:val="a1"/>
        <w:ind w:firstLine="480"/>
      </w:pPr>
      <w:r>
        <w:rPr>
          <w:rFonts w:hint="eastAsia"/>
        </w:rPr>
        <w:t>返回：</w:t>
      </w:r>
      <w:r>
        <w:rPr>
          <w:rFonts w:hint="eastAsia"/>
        </w:rPr>
        <w:t>void</w:t>
      </w:r>
    </w:p>
    <w:p w:rsidR="007D1357" w:rsidRDefault="007D1357" w:rsidP="00674A29">
      <w:pPr>
        <w:pStyle w:val="a1"/>
        <w:ind w:firstLine="480"/>
      </w:pPr>
      <w:r>
        <w:rPr>
          <w:rFonts w:hint="eastAsia"/>
        </w:rPr>
        <w:t>描述：执行粘贴操作</w:t>
      </w:r>
    </w:p>
    <w:p w:rsidR="007D1357" w:rsidRDefault="007D1357" w:rsidP="007D1357">
      <w:pPr>
        <w:pStyle w:val="a1"/>
        <w:ind w:firstLine="480"/>
      </w:pPr>
      <w:r w:rsidRPr="007D1357">
        <w:t>public void pasteOperator()</w:t>
      </w:r>
    </w:p>
    <w:p w:rsidR="00B30ECE" w:rsidRDefault="00B30ECE" w:rsidP="007D1357">
      <w:pPr>
        <w:pStyle w:val="a1"/>
        <w:ind w:firstLine="480"/>
      </w:pPr>
    </w:p>
    <w:p w:rsidR="00B30ECE" w:rsidRDefault="00B30ECE" w:rsidP="00B30ECE">
      <w:pPr>
        <w:pStyle w:val="a1"/>
        <w:ind w:firstLine="480"/>
      </w:pPr>
      <w:r>
        <w:rPr>
          <w:rFonts w:hint="eastAsia"/>
        </w:rPr>
        <w:t>参数：</w:t>
      </w:r>
      <w:r>
        <w:rPr>
          <w:rFonts w:hint="eastAsia"/>
        </w:rPr>
        <w:t>void</w:t>
      </w:r>
    </w:p>
    <w:p w:rsidR="00B30ECE" w:rsidRDefault="00B30ECE" w:rsidP="00B30ECE">
      <w:pPr>
        <w:pStyle w:val="a1"/>
        <w:ind w:firstLine="480"/>
      </w:pPr>
      <w:r>
        <w:rPr>
          <w:rFonts w:hint="eastAsia"/>
        </w:rPr>
        <w:t>返回：</w:t>
      </w:r>
      <w:r>
        <w:rPr>
          <w:rFonts w:hint="eastAsia"/>
        </w:rPr>
        <w:t>void</w:t>
      </w:r>
    </w:p>
    <w:p w:rsidR="00B30ECE" w:rsidRPr="00B30ECE" w:rsidRDefault="00B30ECE" w:rsidP="007D1357">
      <w:pPr>
        <w:pStyle w:val="a1"/>
        <w:ind w:firstLine="480"/>
      </w:pPr>
      <w:r>
        <w:rPr>
          <w:rFonts w:hint="eastAsia"/>
        </w:rPr>
        <w:t>描述：左对齐操作</w:t>
      </w:r>
    </w:p>
    <w:p w:rsidR="00B30ECE" w:rsidRPr="00B30ECE" w:rsidRDefault="00B30ECE" w:rsidP="00B30ECE">
      <w:pPr>
        <w:pStyle w:val="a1"/>
        <w:ind w:firstLine="480"/>
      </w:pPr>
      <w:r w:rsidRPr="00B30ECE">
        <w:t>public void leftAlign()</w:t>
      </w:r>
    </w:p>
    <w:p w:rsidR="00B30ECE" w:rsidRDefault="00B30ECE" w:rsidP="007D1357">
      <w:pPr>
        <w:pStyle w:val="a1"/>
        <w:ind w:firstLine="480"/>
      </w:pPr>
    </w:p>
    <w:p w:rsidR="008B0D3D" w:rsidRDefault="008B0D3D" w:rsidP="008B0D3D">
      <w:pPr>
        <w:pStyle w:val="a1"/>
        <w:ind w:firstLine="480"/>
      </w:pPr>
      <w:r>
        <w:rPr>
          <w:rFonts w:hint="eastAsia"/>
        </w:rPr>
        <w:t>参数：</w:t>
      </w:r>
      <w:r>
        <w:rPr>
          <w:rFonts w:hint="eastAsia"/>
        </w:rPr>
        <w:t>void</w:t>
      </w:r>
    </w:p>
    <w:p w:rsidR="008B0D3D" w:rsidRDefault="008B0D3D" w:rsidP="008B0D3D">
      <w:pPr>
        <w:pStyle w:val="a1"/>
        <w:ind w:firstLine="480"/>
      </w:pPr>
      <w:r>
        <w:rPr>
          <w:rFonts w:hint="eastAsia"/>
        </w:rPr>
        <w:t>返回：</w:t>
      </w:r>
      <w:r>
        <w:rPr>
          <w:rFonts w:hint="eastAsia"/>
        </w:rPr>
        <w:t>void</w:t>
      </w:r>
    </w:p>
    <w:p w:rsidR="008B0D3D" w:rsidRPr="008B0D3D" w:rsidRDefault="008B0D3D" w:rsidP="007D1357">
      <w:pPr>
        <w:pStyle w:val="a1"/>
        <w:ind w:firstLine="480"/>
      </w:pPr>
      <w:r>
        <w:rPr>
          <w:rFonts w:hint="eastAsia"/>
        </w:rPr>
        <w:t>描述：右对齐操作</w:t>
      </w:r>
    </w:p>
    <w:p w:rsidR="008B0D3D" w:rsidRPr="008B0D3D" w:rsidRDefault="008B0D3D" w:rsidP="008B0D3D">
      <w:pPr>
        <w:pStyle w:val="a1"/>
        <w:ind w:firstLine="480"/>
      </w:pPr>
      <w:r w:rsidRPr="008B0D3D">
        <w:t>public void rightAlign()</w:t>
      </w:r>
    </w:p>
    <w:p w:rsidR="007D1357" w:rsidRDefault="007D1357" w:rsidP="00674A29">
      <w:pPr>
        <w:pStyle w:val="a1"/>
        <w:ind w:firstLine="480"/>
      </w:pPr>
    </w:p>
    <w:p w:rsidR="00AB3333" w:rsidRDefault="00AB3333" w:rsidP="00AB3333">
      <w:pPr>
        <w:pStyle w:val="a1"/>
        <w:ind w:firstLine="480"/>
      </w:pPr>
      <w:r>
        <w:rPr>
          <w:rFonts w:hint="eastAsia"/>
        </w:rPr>
        <w:t>参数：</w:t>
      </w:r>
      <w:r>
        <w:rPr>
          <w:rFonts w:hint="eastAsia"/>
        </w:rPr>
        <w:t>void</w:t>
      </w:r>
    </w:p>
    <w:p w:rsidR="00AB3333" w:rsidRDefault="00AB3333" w:rsidP="00AB3333">
      <w:pPr>
        <w:pStyle w:val="a1"/>
        <w:ind w:firstLine="480"/>
      </w:pPr>
      <w:r>
        <w:rPr>
          <w:rFonts w:hint="eastAsia"/>
        </w:rPr>
        <w:t>返回：</w:t>
      </w:r>
      <w:r>
        <w:rPr>
          <w:rFonts w:hint="eastAsia"/>
        </w:rPr>
        <w:t>void</w:t>
      </w:r>
    </w:p>
    <w:p w:rsidR="00AB3333" w:rsidRPr="00AB3333" w:rsidRDefault="00AB3333" w:rsidP="00674A29">
      <w:pPr>
        <w:pStyle w:val="a1"/>
        <w:ind w:firstLine="480"/>
      </w:pPr>
      <w:r>
        <w:rPr>
          <w:rFonts w:hint="eastAsia"/>
        </w:rPr>
        <w:lastRenderedPageBreak/>
        <w:t>描述：</w:t>
      </w:r>
      <w:r w:rsidR="00771AE5">
        <w:rPr>
          <w:rFonts w:hint="eastAsia"/>
        </w:rPr>
        <w:t>上</w:t>
      </w:r>
      <w:r>
        <w:rPr>
          <w:rFonts w:hint="eastAsia"/>
        </w:rPr>
        <w:t>对齐操作</w:t>
      </w:r>
    </w:p>
    <w:p w:rsidR="00AB3333" w:rsidRDefault="00AB3333" w:rsidP="00AB3333">
      <w:pPr>
        <w:pStyle w:val="a1"/>
        <w:ind w:firstLine="480"/>
      </w:pPr>
      <w:r w:rsidRPr="00AB3333">
        <w:t>public void topAlign()</w:t>
      </w:r>
    </w:p>
    <w:p w:rsidR="00A5203A" w:rsidRDefault="00A5203A" w:rsidP="00A5203A">
      <w:pPr>
        <w:pStyle w:val="a1"/>
        <w:ind w:firstLine="480"/>
      </w:pPr>
      <w:r>
        <w:rPr>
          <w:rFonts w:hint="eastAsia"/>
        </w:rPr>
        <w:t>参数：</w:t>
      </w:r>
      <w:r>
        <w:rPr>
          <w:rFonts w:hint="eastAsia"/>
        </w:rPr>
        <w:t>void</w:t>
      </w:r>
    </w:p>
    <w:p w:rsidR="00A5203A" w:rsidRDefault="00A5203A" w:rsidP="00A5203A">
      <w:pPr>
        <w:pStyle w:val="a1"/>
        <w:ind w:firstLine="480"/>
      </w:pPr>
      <w:r>
        <w:rPr>
          <w:rFonts w:hint="eastAsia"/>
        </w:rPr>
        <w:t>返回：</w:t>
      </w:r>
      <w:r>
        <w:rPr>
          <w:rFonts w:hint="eastAsia"/>
        </w:rPr>
        <w:t>void</w:t>
      </w:r>
    </w:p>
    <w:p w:rsidR="00A5203A" w:rsidRPr="00A5203A" w:rsidRDefault="00A5203A" w:rsidP="00AB3333">
      <w:pPr>
        <w:pStyle w:val="a1"/>
        <w:ind w:firstLine="480"/>
      </w:pPr>
      <w:r>
        <w:rPr>
          <w:rFonts w:hint="eastAsia"/>
        </w:rPr>
        <w:t>描述：下对齐操作</w:t>
      </w:r>
    </w:p>
    <w:p w:rsidR="00A5203A" w:rsidRPr="00A5203A" w:rsidRDefault="00A5203A" w:rsidP="00A5203A">
      <w:pPr>
        <w:pStyle w:val="a1"/>
        <w:ind w:firstLine="480"/>
      </w:pPr>
      <w:r w:rsidRPr="00A5203A">
        <w:t>public void bottomAlign()</w:t>
      </w:r>
    </w:p>
    <w:p w:rsidR="00A5203A" w:rsidRDefault="00A5203A" w:rsidP="00AB3333">
      <w:pPr>
        <w:pStyle w:val="a1"/>
        <w:ind w:firstLine="480"/>
      </w:pPr>
    </w:p>
    <w:p w:rsidR="003E07D2" w:rsidRDefault="003E07D2" w:rsidP="003E07D2">
      <w:pPr>
        <w:pStyle w:val="a1"/>
        <w:ind w:firstLine="480"/>
      </w:pPr>
      <w:r>
        <w:rPr>
          <w:rFonts w:hint="eastAsia"/>
        </w:rPr>
        <w:t>参数：</w:t>
      </w:r>
      <w:r>
        <w:rPr>
          <w:rFonts w:hint="eastAsia"/>
        </w:rPr>
        <w:t>void</w:t>
      </w:r>
    </w:p>
    <w:p w:rsidR="003E07D2" w:rsidRDefault="003E07D2" w:rsidP="003E07D2">
      <w:pPr>
        <w:pStyle w:val="a1"/>
        <w:ind w:firstLine="480"/>
      </w:pPr>
      <w:r>
        <w:rPr>
          <w:rFonts w:hint="eastAsia"/>
        </w:rPr>
        <w:t>返回：</w:t>
      </w:r>
      <w:r>
        <w:rPr>
          <w:rFonts w:hint="eastAsia"/>
        </w:rPr>
        <w:t>void</w:t>
      </w:r>
    </w:p>
    <w:p w:rsidR="003E07D2" w:rsidRPr="003E07D2" w:rsidRDefault="003E07D2" w:rsidP="00AB3333">
      <w:pPr>
        <w:pStyle w:val="a1"/>
        <w:ind w:firstLine="480"/>
      </w:pPr>
      <w:r>
        <w:rPr>
          <w:rFonts w:hint="eastAsia"/>
        </w:rPr>
        <w:t>描述：</w:t>
      </w:r>
      <w:r w:rsidR="00AA514F">
        <w:rPr>
          <w:rFonts w:hint="eastAsia"/>
        </w:rPr>
        <w:t>垂直</w:t>
      </w:r>
      <w:r>
        <w:rPr>
          <w:rFonts w:hint="eastAsia"/>
        </w:rPr>
        <w:t>居中操作</w:t>
      </w:r>
    </w:p>
    <w:p w:rsidR="003E07D2" w:rsidRPr="003E07D2" w:rsidRDefault="003E07D2" w:rsidP="003E07D2">
      <w:pPr>
        <w:pStyle w:val="a1"/>
        <w:ind w:firstLine="480"/>
      </w:pPr>
      <w:r w:rsidRPr="003E07D2">
        <w:t>public void vCenterAlign()</w:t>
      </w:r>
    </w:p>
    <w:p w:rsidR="00AB3333" w:rsidRDefault="00AB3333" w:rsidP="00674A29">
      <w:pPr>
        <w:pStyle w:val="a1"/>
        <w:ind w:firstLine="480"/>
      </w:pPr>
    </w:p>
    <w:p w:rsidR="007D571B" w:rsidRDefault="007D571B" w:rsidP="007D571B">
      <w:pPr>
        <w:pStyle w:val="a1"/>
        <w:ind w:firstLine="480"/>
      </w:pPr>
      <w:r>
        <w:rPr>
          <w:rFonts w:hint="eastAsia"/>
        </w:rPr>
        <w:t>参数：</w:t>
      </w:r>
      <w:r>
        <w:rPr>
          <w:rFonts w:hint="eastAsia"/>
        </w:rPr>
        <w:t>void</w:t>
      </w:r>
    </w:p>
    <w:p w:rsidR="007D571B" w:rsidRDefault="007D571B" w:rsidP="007D571B">
      <w:pPr>
        <w:pStyle w:val="a1"/>
        <w:ind w:firstLine="480"/>
      </w:pPr>
      <w:r>
        <w:rPr>
          <w:rFonts w:hint="eastAsia"/>
        </w:rPr>
        <w:t>返回：</w:t>
      </w:r>
      <w:r>
        <w:rPr>
          <w:rFonts w:hint="eastAsia"/>
        </w:rPr>
        <w:t>void</w:t>
      </w:r>
    </w:p>
    <w:p w:rsidR="007D571B" w:rsidRDefault="007D571B" w:rsidP="00674A29">
      <w:pPr>
        <w:pStyle w:val="a1"/>
        <w:ind w:firstLine="480"/>
      </w:pPr>
      <w:r>
        <w:rPr>
          <w:rFonts w:hint="eastAsia"/>
        </w:rPr>
        <w:t>描述：</w:t>
      </w:r>
      <w:r w:rsidR="00F65F42">
        <w:rPr>
          <w:rFonts w:hint="eastAsia"/>
        </w:rPr>
        <w:t>水平</w:t>
      </w:r>
      <w:r>
        <w:rPr>
          <w:rFonts w:hint="eastAsia"/>
        </w:rPr>
        <w:t>居中操作</w:t>
      </w:r>
    </w:p>
    <w:p w:rsidR="007D571B" w:rsidRPr="007D571B" w:rsidRDefault="007D571B" w:rsidP="007D571B">
      <w:pPr>
        <w:pStyle w:val="a1"/>
        <w:ind w:firstLine="480"/>
      </w:pPr>
      <w:r w:rsidRPr="007D571B">
        <w:t>public void hCenterAlign()</w:t>
      </w:r>
    </w:p>
    <w:p w:rsidR="007D571B" w:rsidRDefault="007D571B" w:rsidP="00674A29">
      <w:pPr>
        <w:pStyle w:val="a1"/>
        <w:ind w:firstLine="480"/>
      </w:pPr>
    </w:p>
    <w:p w:rsidR="003B6238" w:rsidRDefault="003B6238" w:rsidP="003B6238">
      <w:pPr>
        <w:pStyle w:val="a1"/>
        <w:ind w:firstLine="480"/>
      </w:pPr>
      <w:r>
        <w:rPr>
          <w:rFonts w:hint="eastAsia"/>
        </w:rPr>
        <w:t>参数：</w:t>
      </w:r>
      <w:r>
        <w:rPr>
          <w:rFonts w:hint="eastAsia"/>
        </w:rPr>
        <w:t>void</w:t>
      </w:r>
    </w:p>
    <w:p w:rsidR="003B6238" w:rsidRDefault="003B6238" w:rsidP="003B6238">
      <w:pPr>
        <w:pStyle w:val="a1"/>
        <w:ind w:firstLine="480"/>
      </w:pPr>
      <w:r>
        <w:rPr>
          <w:rFonts w:hint="eastAsia"/>
        </w:rPr>
        <w:t>返回：</w:t>
      </w:r>
      <w:r>
        <w:rPr>
          <w:rFonts w:hint="eastAsia"/>
        </w:rPr>
        <w:t>void</w:t>
      </w:r>
    </w:p>
    <w:p w:rsidR="003B6238" w:rsidRDefault="003B6238" w:rsidP="00674A29">
      <w:pPr>
        <w:pStyle w:val="a1"/>
        <w:ind w:firstLine="480"/>
      </w:pPr>
      <w:r>
        <w:rPr>
          <w:rFonts w:hint="eastAsia"/>
        </w:rPr>
        <w:t>描述：垂直等间距</w:t>
      </w:r>
    </w:p>
    <w:p w:rsidR="003B6238" w:rsidRPr="003B6238" w:rsidRDefault="003B6238" w:rsidP="003B6238">
      <w:pPr>
        <w:pStyle w:val="a1"/>
        <w:ind w:firstLine="480"/>
      </w:pPr>
      <w:r w:rsidRPr="003B6238">
        <w:t>public void vEqual()</w:t>
      </w:r>
    </w:p>
    <w:p w:rsidR="003B6238" w:rsidRDefault="003B6238" w:rsidP="00674A29">
      <w:pPr>
        <w:pStyle w:val="a1"/>
        <w:ind w:firstLine="480"/>
      </w:pPr>
    </w:p>
    <w:p w:rsidR="00D45A32" w:rsidRDefault="00D45A32" w:rsidP="00D45A32">
      <w:pPr>
        <w:pStyle w:val="a1"/>
        <w:ind w:firstLine="480"/>
      </w:pPr>
      <w:r>
        <w:rPr>
          <w:rFonts w:hint="eastAsia"/>
        </w:rPr>
        <w:t>参数：</w:t>
      </w:r>
      <w:r>
        <w:rPr>
          <w:rFonts w:hint="eastAsia"/>
        </w:rPr>
        <w:t>void</w:t>
      </w:r>
    </w:p>
    <w:p w:rsidR="00D45A32" w:rsidRDefault="00D45A32" w:rsidP="00D45A32">
      <w:pPr>
        <w:pStyle w:val="a1"/>
        <w:ind w:firstLine="480"/>
      </w:pPr>
      <w:r>
        <w:rPr>
          <w:rFonts w:hint="eastAsia"/>
        </w:rPr>
        <w:t>返回：</w:t>
      </w:r>
      <w:r>
        <w:rPr>
          <w:rFonts w:hint="eastAsia"/>
        </w:rPr>
        <w:t>void</w:t>
      </w:r>
    </w:p>
    <w:p w:rsidR="00D45A32" w:rsidRDefault="00D45A32" w:rsidP="00674A29">
      <w:pPr>
        <w:pStyle w:val="a1"/>
        <w:ind w:firstLine="480"/>
      </w:pPr>
      <w:r>
        <w:rPr>
          <w:rFonts w:hint="eastAsia"/>
        </w:rPr>
        <w:t>描述：水平等间距</w:t>
      </w:r>
    </w:p>
    <w:p w:rsidR="00D45A32" w:rsidRDefault="00D45A32" w:rsidP="00D45A32">
      <w:pPr>
        <w:pStyle w:val="a1"/>
        <w:ind w:firstLine="480"/>
      </w:pPr>
      <w:r w:rsidRPr="00D45A32">
        <w:t>public void hEqual()</w:t>
      </w:r>
    </w:p>
    <w:p w:rsidR="00D84C5C" w:rsidRDefault="00D84C5C" w:rsidP="00D45A32">
      <w:pPr>
        <w:pStyle w:val="a1"/>
        <w:ind w:firstLine="480"/>
      </w:pPr>
    </w:p>
    <w:p w:rsidR="004B6BAF" w:rsidRDefault="004B6BAF" w:rsidP="004B6BAF">
      <w:pPr>
        <w:pStyle w:val="a1"/>
        <w:ind w:firstLine="480"/>
      </w:pPr>
      <w:r>
        <w:rPr>
          <w:rFonts w:hint="eastAsia"/>
        </w:rPr>
        <w:t>参数：</w:t>
      </w:r>
      <w:r>
        <w:rPr>
          <w:rFonts w:hint="eastAsia"/>
        </w:rPr>
        <w:t>void</w:t>
      </w:r>
    </w:p>
    <w:p w:rsidR="004B6BAF" w:rsidRDefault="004B6BAF" w:rsidP="004B6BAF">
      <w:pPr>
        <w:pStyle w:val="a1"/>
        <w:ind w:firstLine="480"/>
      </w:pPr>
      <w:r>
        <w:rPr>
          <w:rFonts w:hint="eastAsia"/>
        </w:rPr>
        <w:t>返回：</w:t>
      </w:r>
      <w:r>
        <w:rPr>
          <w:rFonts w:hint="eastAsia"/>
        </w:rPr>
        <w:t>void</w:t>
      </w:r>
    </w:p>
    <w:p w:rsidR="004B6BAF" w:rsidRDefault="004B6BAF" w:rsidP="00D45A32">
      <w:pPr>
        <w:pStyle w:val="a1"/>
        <w:ind w:firstLine="480"/>
      </w:pPr>
      <w:r>
        <w:rPr>
          <w:rFonts w:hint="eastAsia"/>
        </w:rPr>
        <w:lastRenderedPageBreak/>
        <w:t>描述：对选中控件执行上移</w:t>
      </w:r>
    </w:p>
    <w:p w:rsidR="00D84C5C" w:rsidRPr="00D84C5C" w:rsidRDefault="00D84C5C" w:rsidP="00D84C5C">
      <w:pPr>
        <w:pStyle w:val="a1"/>
        <w:ind w:firstLine="480"/>
      </w:pPr>
      <w:r w:rsidRPr="00D84C5C">
        <w:t>public void up()</w:t>
      </w:r>
    </w:p>
    <w:p w:rsidR="00D84C5C" w:rsidRDefault="00D84C5C" w:rsidP="00D45A32">
      <w:pPr>
        <w:pStyle w:val="a1"/>
        <w:ind w:firstLine="480"/>
      </w:pPr>
    </w:p>
    <w:p w:rsidR="00F24BC1" w:rsidRDefault="00F24BC1" w:rsidP="00F24BC1">
      <w:pPr>
        <w:pStyle w:val="a1"/>
        <w:ind w:firstLine="480"/>
      </w:pPr>
      <w:r>
        <w:rPr>
          <w:rFonts w:hint="eastAsia"/>
        </w:rPr>
        <w:t>参数：</w:t>
      </w:r>
      <w:r>
        <w:rPr>
          <w:rFonts w:hint="eastAsia"/>
        </w:rPr>
        <w:t>void</w:t>
      </w:r>
    </w:p>
    <w:p w:rsidR="00F24BC1" w:rsidRDefault="00F24BC1" w:rsidP="00F24BC1">
      <w:pPr>
        <w:pStyle w:val="a1"/>
        <w:ind w:firstLine="480"/>
      </w:pPr>
      <w:r>
        <w:rPr>
          <w:rFonts w:hint="eastAsia"/>
        </w:rPr>
        <w:t>返回：</w:t>
      </w:r>
      <w:r>
        <w:rPr>
          <w:rFonts w:hint="eastAsia"/>
        </w:rPr>
        <w:t>void</w:t>
      </w:r>
    </w:p>
    <w:p w:rsidR="00F24BC1" w:rsidRDefault="00F24BC1" w:rsidP="00F24BC1">
      <w:pPr>
        <w:pStyle w:val="a1"/>
        <w:ind w:firstLine="480"/>
      </w:pPr>
      <w:r>
        <w:rPr>
          <w:rFonts w:hint="eastAsia"/>
        </w:rPr>
        <w:t>描述：对选中控件执行</w:t>
      </w:r>
      <w:r w:rsidR="001C3F97">
        <w:rPr>
          <w:rFonts w:hint="eastAsia"/>
        </w:rPr>
        <w:t>下</w:t>
      </w:r>
      <w:r>
        <w:rPr>
          <w:rFonts w:hint="eastAsia"/>
        </w:rPr>
        <w:t>移</w:t>
      </w:r>
    </w:p>
    <w:p w:rsidR="00F24BC1" w:rsidRPr="00D84C5C" w:rsidRDefault="00F24BC1" w:rsidP="00F24BC1">
      <w:pPr>
        <w:pStyle w:val="a1"/>
        <w:ind w:firstLine="480"/>
      </w:pPr>
      <w:r w:rsidRPr="00D84C5C">
        <w:t xml:space="preserve">public void </w:t>
      </w:r>
      <w:r w:rsidR="001C3F97">
        <w:rPr>
          <w:rFonts w:hint="eastAsia"/>
        </w:rPr>
        <w:t>down</w:t>
      </w:r>
      <w:r w:rsidRPr="00D84C5C">
        <w:t>()</w:t>
      </w:r>
    </w:p>
    <w:p w:rsidR="00F24BC1" w:rsidRDefault="00F24BC1" w:rsidP="00D45A32">
      <w:pPr>
        <w:pStyle w:val="a1"/>
        <w:ind w:firstLine="480"/>
      </w:pPr>
    </w:p>
    <w:p w:rsidR="00F24BC1" w:rsidRDefault="00F24BC1" w:rsidP="00F24BC1">
      <w:pPr>
        <w:pStyle w:val="a1"/>
        <w:ind w:firstLine="480"/>
      </w:pPr>
      <w:r>
        <w:rPr>
          <w:rFonts w:hint="eastAsia"/>
        </w:rPr>
        <w:t>参数：</w:t>
      </w:r>
      <w:r>
        <w:rPr>
          <w:rFonts w:hint="eastAsia"/>
        </w:rPr>
        <w:t>void</w:t>
      </w:r>
    </w:p>
    <w:p w:rsidR="00F24BC1" w:rsidRDefault="00F24BC1" w:rsidP="00F24BC1">
      <w:pPr>
        <w:pStyle w:val="a1"/>
        <w:ind w:firstLine="480"/>
      </w:pPr>
      <w:r>
        <w:rPr>
          <w:rFonts w:hint="eastAsia"/>
        </w:rPr>
        <w:t>返回：</w:t>
      </w:r>
      <w:r>
        <w:rPr>
          <w:rFonts w:hint="eastAsia"/>
        </w:rPr>
        <w:t>void</w:t>
      </w:r>
    </w:p>
    <w:p w:rsidR="00F24BC1" w:rsidRDefault="00F24BC1" w:rsidP="00F24BC1">
      <w:pPr>
        <w:pStyle w:val="a1"/>
        <w:ind w:firstLine="480"/>
      </w:pPr>
      <w:r>
        <w:rPr>
          <w:rFonts w:hint="eastAsia"/>
        </w:rPr>
        <w:t>描述：对选中控件执行</w:t>
      </w:r>
      <w:r w:rsidR="00F136EF">
        <w:rPr>
          <w:rFonts w:hint="eastAsia"/>
        </w:rPr>
        <w:t>左</w:t>
      </w:r>
      <w:r>
        <w:rPr>
          <w:rFonts w:hint="eastAsia"/>
        </w:rPr>
        <w:t>移</w:t>
      </w:r>
    </w:p>
    <w:p w:rsidR="00F24BC1" w:rsidRPr="00D84C5C" w:rsidRDefault="00F24BC1" w:rsidP="00F24BC1">
      <w:pPr>
        <w:pStyle w:val="a1"/>
        <w:ind w:firstLine="480"/>
      </w:pPr>
      <w:r w:rsidRPr="00D84C5C">
        <w:t xml:space="preserve">public void </w:t>
      </w:r>
      <w:r w:rsidR="00F136EF">
        <w:rPr>
          <w:rFonts w:hint="eastAsia"/>
        </w:rPr>
        <w:t>left</w:t>
      </w:r>
      <w:r w:rsidRPr="00D84C5C">
        <w:t>()</w:t>
      </w:r>
    </w:p>
    <w:p w:rsidR="00F24BC1" w:rsidRDefault="00F24BC1" w:rsidP="00D45A32">
      <w:pPr>
        <w:pStyle w:val="a1"/>
        <w:ind w:firstLine="480"/>
      </w:pPr>
    </w:p>
    <w:p w:rsidR="00F24BC1" w:rsidRDefault="00F24BC1" w:rsidP="00F24BC1">
      <w:pPr>
        <w:pStyle w:val="a1"/>
        <w:ind w:firstLine="480"/>
      </w:pPr>
      <w:r>
        <w:rPr>
          <w:rFonts w:hint="eastAsia"/>
        </w:rPr>
        <w:t>参数：</w:t>
      </w:r>
      <w:r>
        <w:rPr>
          <w:rFonts w:hint="eastAsia"/>
        </w:rPr>
        <w:t>void</w:t>
      </w:r>
    </w:p>
    <w:p w:rsidR="00F24BC1" w:rsidRDefault="00F24BC1" w:rsidP="00F24BC1">
      <w:pPr>
        <w:pStyle w:val="a1"/>
        <w:ind w:firstLine="480"/>
      </w:pPr>
      <w:r>
        <w:rPr>
          <w:rFonts w:hint="eastAsia"/>
        </w:rPr>
        <w:t>返回：</w:t>
      </w:r>
      <w:r>
        <w:rPr>
          <w:rFonts w:hint="eastAsia"/>
        </w:rPr>
        <w:t>void</w:t>
      </w:r>
    </w:p>
    <w:p w:rsidR="00F24BC1" w:rsidRDefault="00F24BC1" w:rsidP="00F24BC1">
      <w:pPr>
        <w:pStyle w:val="a1"/>
        <w:ind w:firstLine="480"/>
      </w:pPr>
      <w:r>
        <w:rPr>
          <w:rFonts w:hint="eastAsia"/>
        </w:rPr>
        <w:t>描述：对选中控件执行</w:t>
      </w:r>
      <w:r w:rsidR="00F136EF">
        <w:rPr>
          <w:rFonts w:hint="eastAsia"/>
        </w:rPr>
        <w:t>右</w:t>
      </w:r>
      <w:r>
        <w:rPr>
          <w:rFonts w:hint="eastAsia"/>
        </w:rPr>
        <w:t>移</w:t>
      </w:r>
    </w:p>
    <w:p w:rsidR="00D45A32" w:rsidRDefault="00F24BC1" w:rsidP="00674A29">
      <w:pPr>
        <w:pStyle w:val="a1"/>
        <w:ind w:firstLine="480"/>
      </w:pPr>
      <w:r w:rsidRPr="00D84C5C">
        <w:t xml:space="preserve">public void </w:t>
      </w:r>
      <w:r w:rsidR="00F136EF">
        <w:rPr>
          <w:rFonts w:hint="eastAsia"/>
        </w:rPr>
        <w:t>right</w:t>
      </w:r>
      <w:r w:rsidRPr="00D84C5C">
        <w:t>()</w:t>
      </w:r>
    </w:p>
    <w:p w:rsidR="001D52FC" w:rsidRDefault="001D52FC" w:rsidP="00674A29">
      <w:pPr>
        <w:pStyle w:val="a1"/>
        <w:ind w:firstLine="480"/>
      </w:pPr>
    </w:p>
    <w:p w:rsidR="001D52FC" w:rsidRPr="001D52FC" w:rsidRDefault="001D52FC" w:rsidP="00EA1625">
      <w:pPr>
        <w:pStyle w:val="2"/>
      </w:pPr>
      <w:bookmarkStart w:id="192" w:name="_Toc458488401"/>
      <w:bookmarkStart w:id="193" w:name="_Toc464376224"/>
      <w:bookmarkStart w:id="194" w:name="_Toc464376434"/>
      <w:bookmarkStart w:id="195" w:name="_Toc464377053"/>
      <w:bookmarkStart w:id="196" w:name="_Toc464377149"/>
      <w:bookmarkStart w:id="197" w:name="_Toc464377245"/>
      <w:bookmarkStart w:id="198" w:name="_Toc464377367"/>
      <w:bookmarkStart w:id="199" w:name="_Toc464377900"/>
      <w:bookmarkStart w:id="200" w:name="_Toc474657848"/>
      <w:r w:rsidRPr="001D52FC">
        <w:t>SVSerialize</w:t>
      </w:r>
      <w:r w:rsidRPr="001D52FC">
        <w:rPr>
          <w:rFonts w:hint="eastAsia"/>
        </w:rPr>
        <w:t>类</w:t>
      </w:r>
      <w:bookmarkEnd w:id="192"/>
      <w:bookmarkEnd w:id="193"/>
      <w:bookmarkEnd w:id="194"/>
      <w:bookmarkEnd w:id="195"/>
      <w:bookmarkEnd w:id="196"/>
      <w:bookmarkEnd w:id="197"/>
      <w:bookmarkEnd w:id="198"/>
      <w:bookmarkEnd w:id="199"/>
      <w:bookmarkEnd w:id="200"/>
    </w:p>
    <w:p w:rsidR="001D52FC" w:rsidRPr="002F4221" w:rsidRDefault="00784CA5" w:rsidP="00674A29">
      <w:pPr>
        <w:pStyle w:val="a1"/>
        <w:ind w:firstLine="480"/>
      </w:pPr>
      <w:r>
        <w:rPr>
          <w:rFonts w:hint="eastAsia"/>
        </w:rPr>
        <w:t>目前下装文件格式是自定义的，为满足组态页面与文件之间的转换对应关系，</w:t>
      </w:r>
      <w:r w:rsidR="00EF3B1E">
        <w:rPr>
          <w:rFonts w:hint="eastAsia"/>
        </w:rPr>
        <w:t>系统默认的序列化功能不能满足需要，</w:t>
      </w:r>
      <w:r w:rsidR="00A03CA6">
        <w:rPr>
          <w:rFonts w:hint="eastAsia"/>
        </w:rPr>
        <w:t>这里</w:t>
      </w:r>
      <w:r w:rsidR="000C275B">
        <w:rPr>
          <w:rFonts w:hint="eastAsia"/>
        </w:rPr>
        <w:t>自定义序列化类，</w:t>
      </w:r>
      <w:r w:rsidR="002E5676">
        <w:rPr>
          <w:rFonts w:hint="eastAsia"/>
        </w:rPr>
        <w:t>用来序列化和</w:t>
      </w:r>
      <w:r w:rsidR="00062C00">
        <w:rPr>
          <w:rFonts w:hint="eastAsia"/>
        </w:rPr>
        <w:t>反</w:t>
      </w:r>
      <w:r w:rsidR="002E5676">
        <w:rPr>
          <w:rFonts w:hint="eastAsia"/>
        </w:rPr>
        <w:t>序列化数据</w:t>
      </w:r>
      <w:r w:rsidR="003C161B">
        <w:rPr>
          <w:rFonts w:hint="eastAsia"/>
        </w:rPr>
        <w:t>下装二进制数据</w:t>
      </w:r>
      <w:r w:rsidR="00062C00">
        <w:rPr>
          <w:rFonts w:hint="eastAsia"/>
        </w:rPr>
        <w:t>。将各个基础数据序列化为</w:t>
      </w:r>
      <w:r w:rsidR="000E2D6F">
        <w:rPr>
          <w:rFonts w:hint="eastAsia"/>
        </w:rPr>
        <w:t>以</w:t>
      </w:r>
      <w:r w:rsidR="00062C00">
        <w:rPr>
          <w:rFonts w:hint="eastAsia"/>
        </w:rPr>
        <w:t>一字节对齐的方式</w:t>
      </w:r>
      <w:r w:rsidR="000E2D6F">
        <w:rPr>
          <w:rFonts w:hint="eastAsia"/>
        </w:rPr>
        <w:t>排列</w:t>
      </w:r>
      <w:r w:rsidR="00062C00">
        <w:rPr>
          <w:rFonts w:hint="eastAsia"/>
        </w:rPr>
        <w:t>，产生与其他接口通用的数据格式。</w:t>
      </w:r>
    </w:p>
    <w:p w:rsidR="00E35FE6" w:rsidRDefault="00E35FE6" w:rsidP="00EA1625">
      <w:pPr>
        <w:pStyle w:val="2"/>
      </w:pPr>
      <w:bookmarkStart w:id="201" w:name="_Toc458488402"/>
      <w:bookmarkStart w:id="202" w:name="_Toc464376225"/>
      <w:bookmarkStart w:id="203" w:name="_Toc464376435"/>
      <w:bookmarkStart w:id="204" w:name="_Toc464377054"/>
      <w:bookmarkStart w:id="205" w:name="_Toc464377150"/>
      <w:bookmarkStart w:id="206" w:name="_Toc464377246"/>
      <w:bookmarkStart w:id="207" w:name="_Toc464377368"/>
      <w:bookmarkStart w:id="208" w:name="_Toc464377901"/>
      <w:bookmarkStart w:id="209" w:name="_Toc474657849"/>
      <w:r w:rsidRPr="00E35FE6">
        <w:t>SVUniqueID</w:t>
      </w:r>
      <w:r>
        <w:rPr>
          <w:rFonts w:hint="eastAsia"/>
        </w:rPr>
        <w:t>类</w:t>
      </w:r>
      <w:bookmarkEnd w:id="201"/>
      <w:bookmarkEnd w:id="202"/>
      <w:bookmarkEnd w:id="203"/>
      <w:bookmarkEnd w:id="204"/>
      <w:bookmarkEnd w:id="205"/>
      <w:bookmarkEnd w:id="206"/>
      <w:bookmarkEnd w:id="207"/>
      <w:bookmarkEnd w:id="208"/>
      <w:bookmarkEnd w:id="209"/>
    </w:p>
    <w:p w:rsidR="00363585" w:rsidRDefault="00DE273F" w:rsidP="00EB4EE8">
      <w:pPr>
        <w:pStyle w:val="a1"/>
        <w:ind w:firstLine="480"/>
      </w:pPr>
      <w:r>
        <w:rPr>
          <w:rFonts w:hint="eastAsia"/>
        </w:rPr>
        <w:t>在开发环境软件中，</w:t>
      </w:r>
      <w:r w:rsidR="00F75B33">
        <w:rPr>
          <w:rFonts w:hint="eastAsia"/>
        </w:rPr>
        <w:t>页面及控件都有一个唯一的</w:t>
      </w:r>
      <w:r w:rsidR="00F75B33">
        <w:rPr>
          <w:rFonts w:hint="eastAsia"/>
        </w:rPr>
        <w:t>ID</w:t>
      </w:r>
      <w:r w:rsidR="00F75B33">
        <w:rPr>
          <w:rFonts w:hint="eastAsia"/>
        </w:rPr>
        <w:t>标识符，</w:t>
      </w:r>
      <w:r w:rsidR="00D828F0">
        <w:rPr>
          <w:rFonts w:hint="eastAsia"/>
        </w:rPr>
        <w:t>为避免</w:t>
      </w:r>
      <w:r w:rsidR="00D828F0">
        <w:rPr>
          <w:rFonts w:hint="eastAsia"/>
        </w:rPr>
        <w:t>ID</w:t>
      </w:r>
      <w:r w:rsidR="00D828F0">
        <w:rPr>
          <w:rFonts w:hint="eastAsia"/>
        </w:rPr>
        <w:t>的重复性以及随着对控件的不断新建和删除耗尽</w:t>
      </w:r>
      <w:r w:rsidR="00D828F0">
        <w:rPr>
          <w:rFonts w:hint="eastAsia"/>
        </w:rPr>
        <w:t>ID</w:t>
      </w:r>
      <w:r w:rsidR="00D828F0">
        <w:rPr>
          <w:rFonts w:hint="eastAsia"/>
        </w:rPr>
        <w:t>分配，这里采用可回收的方式对</w:t>
      </w:r>
      <w:r w:rsidR="00D828F0">
        <w:rPr>
          <w:rFonts w:hint="eastAsia"/>
        </w:rPr>
        <w:t>ID</w:t>
      </w:r>
      <w:r w:rsidR="00D828F0">
        <w:rPr>
          <w:rFonts w:hint="eastAsia"/>
        </w:rPr>
        <w:t>进行分配。当有页面和控件有新建操作的时候，</w:t>
      </w:r>
      <w:r w:rsidR="003077A0">
        <w:rPr>
          <w:rFonts w:hint="eastAsia"/>
        </w:rPr>
        <w:t>ID</w:t>
      </w:r>
      <w:r w:rsidR="003077A0">
        <w:rPr>
          <w:rFonts w:hint="eastAsia"/>
        </w:rPr>
        <w:t>从已有的</w:t>
      </w:r>
      <w:r w:rsidR="003077A0">
        <w:rPr>
          <w:rFonts w:hint="eastAsia"/>
        </w:rPr>
        <w:t>ID</w:t>
      </w:r>
      <w:r w:rsidR="003077A0">
        <w:rPr>
          <w:rFonts w:hint="eastAsia"/>
        </w:rPr>
        <w:t>库中进行分配，</w:t>
      </w:r>
      <w:r w:rsidR="00575AD6">
        <w:rPr>
          <w:rFonts w:hint="eastAsia"/>
        </w:rPr>
        <w:t>页面和控件都拥有自己的</w:t>
      </w:r>
      <w:r w:rsidR="00575AD6">
        <w:rPr>
          <w:rFonts w:hint="eastAsia"/>
        </w:rPr>
        <w:t>ID</w:t>
      </w:r>
      <w:r w:rsidR="00575AD6">
        <w:rPr>
          <w:rFonts w:hint="eastAsia"/>
        </w:rPr>
        <w:t>号，当页面或者控件被删除的时候，</w:t>
      </w:r>
      <w:r w:rsidR="00575AD6">
        <w:rPr>
          <w:rFonts w:hint="eastAsia"/>
        </w:rPr>
        <w:t>ID</w:t>
      </w:r>
      <w:r w:rsidR="00575AD6">
        <w:rPr>
          <w:rFonts w:hint="eastAsia"/>
        </w:rPr>
        <w:t>被回收到</w:t>
      </w:r>
      <w:r w:rsidR="00575AD6">
        <w:rPr>
          <w:rFonts w:hint="eastAsia"/>
        </w:rPr>
        <w:t>ID</w:t>
      </w:r>
      <w:r w:rsidR="00575AD6">
        <w:rPr>
          <w:rFonts w:hint="eastAsia"/>
        </w:rPr>
        <w:t>库中以便下次新建时使用。</w:t>
      </w:r>
    </w:p>
    <w:p w:rsidR="00787A2D" w:rsidRDefault="009152B1" w:rsidP="00787A2D">
      <w:pPr>
        <w:pStyle w:val="a1"/>
        <w:ind w:firstLine="480"/>
        <w:jc w:val="center"/>
      </w:pPr>
      <w:r>
        <w:object w:dxaOrig="6858" w:dyaOrig="4987">
          <v:shape id="_x0000_i1026" type="#_x0000_t75" style="width:283pt;height:206pt" o:ole="">
            <v:imagedata r:id="rId22" o:title=""/>
          </v:shape>
          <o:OLEObject Type="Embed" ProgID="Visio.Drawing.11" ShapeID="_x0000_i1026" DrawAspect="Content" ObjectID="_1548403943" r:id="rId23"/>
        </w:object>
      </w:r>
    </w:p>
    <w:p w:rsidR="008512BF" w:rsidRPr="00363585" w:rsidRDefault="008512BF" w:rsidP="00787A2D">
      <w:pPr>
        <w:pStyle w:val="a1"/>
        <w:ind w:firstLine="480"/>
        <w:jc w:val="center"/>
      </w:pPr>
      <w:r>
        <w:rPr>
          <w:rFonts w:hint="eastAsia"/>
        </w:rPr>
        <w:t>图</w:t>
      </w:r>
      <w:r w:rsidR="00492549">
        <w:rPr>
          <w:rFonts w:hint="eastAsia"/>
        </w:rPr>
        <w:t xml:space="preserve"> </w:t>
      </w:r>
      <w:r w:rsidR="00DC7586">
        <w:rPr>
          <w:rFonts w:hint="eastAsia"/>
        </w:rPr>
        <w:t>全局</w:t>
      </w:r>
      <w:r>
        <w:rPr>
          <w:rFonts w:hint="eastAsia"/>
        </w:rPr>
        <w:t>ID</w:t>
      </w:r>
      <w:r>
        <w:rPr>
          <w:rFonts w:hint="eastAsia"/>
        </w:rPr>
        <w:t>分配和释放</w:t>
      </w:r>
    </w:p>
    <w:p w:rsidR="00674A29" w:rsidRDefault="004D4850" w:rsidP="00EA1625">
      <w:pPr>
        <w:pStyle w:val="2"/>
      </w:pPr>
      <w:bookmarkStart w:id="210" w:name="_Toc458488403"/>
      <w:bookmarkStart w:id="211" w:name="_Toc464376226"/>
      <w:bookmarkStart w:id="212" w:name="_Toc464376436"/>
      <w:bookmarkStart w:id="213" w:name="_Toc464377055"/>
      <w:bookmarkStart w:id="214" w:name="_Toc464377151"/>
      <w:bookmarkStart w:id="215" w:name="_Toc464377247"/>
      <w:bookmarkStart w:id="216" w:name="_Toc464377369"/>
      <w:bookmarkStart w:id="217" w:name="_Toc464377902"/>
      <w:bookmarkStart w:id="218" w:name="_Toc474657850"/>
      <w:r w:rsidRPr="004D4850">
        <w:t>SVXml</w:t>
      </w:r>
      <w:r w:rsidRPr="004D4850">
        <w:rPr>
          <w:rFonts w:hint="eastAsia"/>
        </w:rPr>
        <w:t>类</w:t>
      </w:r>
      <w:bookmarkEnd w:id="210"/>
      <w:bookmarkEnd w:id="211"/>
      <w:bookmarkEnd w:id="212"/>
      <w:bookmarkEnd w:id="213"/>
      <w:bookmarkEnd w:id="214"/>
      <w:bookmarkEnd w:id="215"/>
      <w:bookmarkEnd w:id="216"/>
      <w:bookmarkEnd w:id="217"/>
      <w:bookmarkEnd w:id="218"/>
    </w:p>
    <w:p w:rsidR="0061037B" w:rsidRDefault="00B95DAB" w:rsidP="00AD3E95">
      <w:pPr>
        <w:pStyle w:val="a1"/>
        <w:ind w:firstLine="480"/>
      </w:pPr>
      <w:r>
        <w:rPr>
          <w:rFonts w:hint="eastAsia"/>
        </w:rPr>
        <w:t>新分装</w:t>
      </w:r>
      <w:r w:rsidR="000D06C2">
        <w:rPr>
          <w:rFonts w:hint="eastAsia"/>
        </w:rPr>
        <w:t>的</w:t>
      </w:r>
      <w:r w:rsidR="000D06C2">
        <w:rPr>
          <w:rFonts w:hint="eastAsia"/>
        </w:rPr>
        <w:t>xml</w:t>
      </w:r>
      <w:r w:rsidR="000D06C2">
        <w:rPr>
          <w:rFonts w:hint="eastAsia"/>
        </w:rPr>
        <w:t>操作类，</w:t>
      </w:r>
      <w:r w:rsidR="00B9451F">
        <w:rPr>
          <w:rFonts w:hint="eastAsia"/>
        </w:rPr>
        <w:t>基于</w:t>
      </w:r>
      <w:r w:rsidR="00B9451F">
        <w:rPr>
          <w:rFonts w:hint="eastAsia"/>
        </w:rPr>
        <w:t>c#</w:t>
      </w:r>
      <w:r w:rsidR="00B9451F">
        <w:rPr>
          <w:rFonts w:hint="eastAsia"/>
        </w:rPr>
        <w:t>自身的</w:t>
      </w:r>
      <w:r w:rsidR="00B9451F">
        <w:rPr>
          <w:rFonts w:hint="eastAsia"/>
        </w:rPr>
        <w:t>xml</w:t>
      </w:r>
      <w:r w:rsidR="00B4299B">
        <w:rPr>
          <w:rFonts w:hint="eastAsia"/>
        </w:rPr>
        <w:t>操作类的进一步封装</w:t>
      </w:r>
      <w:r w:rsidR="00B9451F">
        <w:rPr>
          <w:rFonts w:hint="eastAsia"/>
        </w:rPr>
        <w:t>，目的是</w:t>
      </w:r>
      <w:r w:rsidR="00333F91">
        <w:rPr>
          <w:rFonts w:hint="eastAsia"/>
        </w:rPr>
        <w:t>隐藏部分细节，</w:t>
      </w:r>
      <w:r w:rsidR="006B0EAB">
        <w:rPr>
          <w:rFonts w:hint="eastAsia"/>
        </w:rPr>
        <w:t>方便针对单个页面的读取和保存操作</w:t>
      </w:r>
      <w:r w:rsidR="00963839">
        <w:rPr>
          <w:rFonts w:hint="eastAsia"/>
        </w:rPr>
        <w:t>，便于程序结构</w:t>
      </w:r>
      <w:r w:rsidR="00F9663E">
        <w:rPr>
          <w:rFonts w:hint="eastAsia"/>
        </w:rPr>
        <w:t>拥有统一的</w:t>
      </w:r>
      <w:r w:rsidR="00F9663E">
        <w:rPr>
          <w:rFonts w:hint="eastAsia"/>
        </w:rPr>
        <w:t>xml</w:t>
      </w:r>
      <w:r w:rsidR="00F9663E">
        <w:rPr>
          <w:rFonts w:hint="eastAsia"/>
        </w:rPr>
        <w:t>接口，方便数据的操作及后续维护。</w:t>
      </w:r>
    </w:p>
    <w:p w:rsidR="002D4ACE" w:rsidRDefault="002D4ACE" w:rsidP="00BB3E82">
      <w:pPr>
        <w:pStyle w:val="a1"/>
        <w:tabs>
          <w:tab w:val="left" w:pos="2855"/>
        </w:tabs>
        <w:ind w:firstLine="480"/>
      </w:pPr>
    </w:p>
    <w:p w:rsidR="002D4ACE" w:rsidRDefault="00BB3E82" w:rsidP="00AD3E95">
      <w:pPr>
        <w:pStyle w:val="a1"/>
        <w:ind w:firstLine="480"/>
      </w:pPr>
      <w:r>
        <w:rPr>
          <w:rFonts w:hint="eastAsia"/>
        </w:rPr>
        <w:t>参数：</w:t>
      </w:r>
      <w:r>
        <w:rPr>
          <w:rFonts w:hint="eastAsia"/>
        </w:rPr>
        <w:t xml:space="preserve">xmlFileName </w:t>
      </w:r>
      <w:r>
        <w:rPr>
          <w:rFonts w:hint="eastAsia"/>
        </w:rPr>
        <w:t>表示当前的</w:t>
      </w:r>
      <w:r>
        <w:rPr>
          <w:rFonts w:hint="eastAsia"/>
        </w:rPr>
        <w:t>xml</w:t>
      </w:r>
      <w:r>
        <w:rPr>
          <w:rFonts w:hint="eastAsia"/>
        </w:rPr>
        <w:t>文件</w:t>
      </w:r>
    </w:p>
    <w:p w:rsidR="00BB3E82" w:rsidRDefault="00BB3E82" w:rsidP="00AD3E95">
      <w:pPr>
        <w:pStyle w:val="a1"/>
        <w:ind w:firstLine="480"/>
      </w:pPr>
      <w:r>
        <w:rPr>
          <w:rFonts w:hint="eastAsia"/>
        </w:rPr>
        <w:t>返回：</w:t>
      </w:r>
      <w:r>
        <w:rPr>
          <w:rFonts w:hint="eastAsia"/>
        </w:rPr>
        <w:t>true</w:t>
      </w:r>
      <w:r>
        <w:rPr>
          <w:rFonts w:hint="eastAsia"/>
        </w:rPr>
        <w:t>表示加载成功，</w:t>
      </w:r>
      <w:r>
        <w:rPr>
          <w:rFonts w:hint="eastAsia"/>
        </w:rPr>
        <w:t>false</w:t>
      </w:r>
      <w:r>
        <w:rPr>
          <w:rFonts w:hint="eastAsia"/>
        </w:rPr>
        <w:t>表示加载失败（由于文件不存在或者格式不正确）</w:t>
      </w:r>
    </w:p>
    <w:p w:rsidR="00BB3E82" w:rsidRDefault="00BB3E82" w:rsidP="00AD3E95">
      <w:pPr>
        <w:pStyle w:val="a1"/>
        <w:ind w:firstLine="480"/>
      </w:pPr>
      <w:r>
        <w:rPr>
          <w:rFonts w:hint="eastAsia"/>
        </w:rPr>
        <w:t>描述：在读取</w:t>
      </w:r>
      <w:r>
        <w:rPr>
          <w:rFonts w:hint="eastAsia"/>
        </w:rPr>
        <w:t>xml</w:t>
      </w:r>
      <w:r>
        <w:rPr>
          <w:rFonts w:hint="eastAsia"/>
        </w:rPr>
        <w:t>文件数据的时候执行</w:t>
      </w:r>
    </w:p>
    <w:p w:rsidR="00714556" w:rsidRDefault="00714556" w:rsidP="002D4ACE">
      <w:pPr>
        <w:pStyle w:val="a1"/>
        <w:ind w:firstLine="480"/>
      </w:pPr>
      <w:r w:rsidRPr="002D4ACE">
        <w:t>public Boolean loadXml(String xmlFileName)</w:t>
      </w:r>
    </w:p>
    <w:p w:rsidR="00BB3E82" w:rsidRDefault="00BB3E82" w:rsidP="002D4ACE">
      <w:pPr>
        <w:pStyle w:val="a1"/>
        <w:ind w:firstLine="480"/>
      </w:pPr>
    </w:p>
    <w:p w:rsidR="00FC1428" w:rsidRDefault="00FC1428" w:rsidP="00FC1428">
      <w:pPr>
        <w:pStyle w:val="a1"/>
        <w:ind w:firstLine="480"/>
      </w:pPr>
      <w:r>
        <w:rPr>
          <w:rFonts w:hint="eastAsia"/>
        </w:rPr>
        <w:t>参数：</w:t>
      </w:r>
      <w:r>
        <w:rPr>
          <w:rFonts w:hint="eastAsia"/>
        </w:rPr>
        <w:t>name</w:t>
      </w:r>
      <w:r>
        <w:rPr>
          <w:rFonts w:hint="eastAsia"/>
        </w:rPr>
        <w:t>初始化</w:t>
      </w:r>
      <w:r>
        <w:rPr>
          <w:rFonts w:hint="eastAsia"/>
        </w:rPr>
        <w:t>xml</w:t>
      </w:r>
      <w:r>
        <w:rPr>
          <w:rFonts w:hint="eastAsia"/>
        </w:rPr>
        <w:t>文件格式的根节点名称</w:t>
      </w:r>
    </w:p>
    <w:p w:rsidR="00FC1428" w:rsidRDefault="00FC1428" w:rsidP="00FC1428">
      <w:pPr>
        <w:pStyle w:val="a1"/>
        <w:ind w:firstLine="480"/>
      </w:pPr>
      <w:r>
        <w:rPr>
          <w:rFonts w:hint="eastAsia"/>
        </w:rPr>
        <w:t>返回：</w:t>
      </w:r>
      <w:r>
        <w:rPr>
          <w:rFonts w:hint="eastAsia"/>
        </w:rPr>
        <w:t>true</w:t>
      </w:r>
      <w:r>
        <w:rPr>
          <w:rFonts w:hint="eastAsia"/>
        </w:rPr>
        <w:t>表示初始化成功，否则表示失败</w:t>
      </w:r>
    </w:p>
    <w:p w:rsidR="00FC1428" w:rsidRDefault="00FC1428" w:rsidP="00FC1428">
      <w:pPr>
        <w:pStyle w:val="a1"/>
        <w:ind w:firstLine="480"/>
      </w:pPr>
      <w:r>
        <w:rPr>
          <w:rFonts w:hint="eastAsia"/>
        </w:rPr>
        <w:t>描述：</w:t>
      </w:r>
      <w:r w:rsidR="00260AEF">
        <w:rPr>
          <w:rFonts w:hint="eastAsia"/>
        </w:rPr>
        <w:t>初始化根节点名称</w:t>
      </w:r>
      <w:r w:rsidR="00E85022">
        <w:rPr>
          <w:rFonts w:hint="eastAsia"/>
        </w:rPr>
        <w:t>，表示判断当前</w:t>
      </w:r>
      <w:r w:rsidR="00E85022">
        <w:rPr>
          <w:rFonts w:hint="eastAsia"/>
        </w:rPr>
        <w:t>xml</w:t>
      </w:r>
      <w:r w:rsidR="00E85022">
        <w:rPr>
          <w:rFonts w:hint="eastAsia"/>
        </w:rPr>
        <w:t>文件中是否存在该名称的根节点</w:t>
      </w:r>
    </w:p>
    <w:p w:rsidR="00BB3E82" w:rsidRPr="00BB3E82" w:rsidRDefault="00BB3E82" w:rsidP="00BB3E82">
      <w:pPr>
        <w:pStyle w:val="a1"/>
        <w:ind w:firstLine="480"/>
      </w:pPr>
      <w:r w:rsidRPr="00BB3E82">
        <w:t>public Boolean initRootEle(String name)</w:t>
      </w:r>
    </w:p>
    <w:p w:rsidR="00BB3E82" w:rsidRDefault="00BB3E82" w:rsidP="002D4ACE">
      <w:pPr>
        <w:pStyle w:val="a1"/>
        <w:ind w:firstLine="480"/>
      </w:pPr>
    </w:p>
    <w:p w:rsidR="00BF5296" w:rsidRDefault="00391611" w:rsidP="002D4ACE">
      <w:pPr>
        <w:pStyle w:val="a1"/>
        <w:ind w:firstLine="480"/>
      </w:pPr>
      <w:r>
        <w:rPr>
          <w:rFonts w:hint="eastAsia"/>
        </w:rPr>
        <w:t>参数：</w:t>
      </w:r>
      <w:r w:rsidR="006A7AC5">
        <w:rPr>
          <w:rFonts w:hint="eastAsia"/>
        </w:rPr>
        <w:t>name</w:t>
      </w:r>
      <w:r w:rsidR="006A7AC5">
        <w:rPr>
          <w:rFonts w:hint="eastAsia"/>
        </w:rPr>
        <w:t>当前根节点名称</w:t>
      </w:r>
    </w:p>
    <w:p w:rsidR="006A7AC5" w:rsidRDefault="006A7AC5" w:rsidP="002D4ACE">
      <w:pPr>
        <w:pStyle w:val="a1"/>
        <w:ind w:firstLine="480"/>
      </w:pPr>
      <w:r>
        <w:rPr>
          <w:rFonts w:hint="eastAsia"/>
        </w:rPr>
        <w:t>返回：</w:t>
      </w:r>
      <w:r w:rsidR="004B769B">
        <w:rPr>
          <w:rFonts w:hint="eastAsia"/>
        </w:rPr>
        <w:t>void</w:t>
      </w:r>
    </w:p>
    <w:p w:rsidR="004B769B" w:rsidRPr="006A7AC5" w:rsidRDefault="004B769B" w:rsidP="002D4ACE">
      <w:pPr>
        <w:pStyle w:val="a1"/>
        <w:ind w:firstLine="480"/>
      </w:pPr>
      <w:r>
        <w:rPr>
          <w:rFonts w:hint="eastAsia"/>
        </w:rPr>
        <w:t>描述：根据名称创建根节点，</w:t>
      </w:r>
      <w:r w:rsidR="005B08E5">
        <w:rPr>
          <w:rFonts w:hint="eastAsia"/>
        </w:rPr>
        <w:t>用来在保存文件的时候使用</w:t>
      </w:r>
    </w:p>
    <w:p w:rsidR="00BF5296" w:rsidRPr="00BF5296" w:rsidRDefault="00BF5296" w:rsidP="00BF5296">
      <w:pPr>
        <w:pStyle w:val="a1"/>
        <w:ind w:firstLine="480"/>
      </w:pPr>
      <w:r w:rsidRPr="00BF5296">
        <w:t>public void createRootEle(String name)</w:t>
      </w:r>
    </w:p>
    <w:p w:rsidR="00714556" w:rsidRDefault="00714556" w:rsidP="00AD3E95">
      <w:pPr>
        <w:pStyle w:val="a1"/>
        <w:ind w:firstLine="480"/>
      </w:pPr>
    </w:p>
    <w:p w:rsidR="00DD7840" w:rsidRDefault="005D5076" w:rsidP="00AD3E95">
      <w:pPr>
        <w:pStyle w:val="a1"/>
        <w:ind w:firstLine="480"/>
      </w:pPr>
      <w:r>
        <w:rPr>
          <w:rFonts w:hint="eastAsia"/>
        </w:rPr>
        <w:t>参数：</w:t>
      </w:r>
      <w:r w:rsidR="00E46E51">
        <w:rPr>
          <w:rFonts w:hint="eastAsia"/>
        </w:rPr>
        <w:t>nodeName</w:t>
      </w:r>
      <w:r w:rsidR="00E46E51">
        <w:rPr>
          <w:rFonts w:hint="eastAsia"/>
        </w:rPr>
        <w:t>节点名称</w:t>
      </w:r>
    </w:p>
    <w:p w:rsidR="00E46E51" w:rsidRDefault="00E46E51" w:rsidP="00AD3E95">
      <w:pPr>
        <w:pStyle w:val="a1"/>
        <w:ind w:firstLine="480"/>
      </w:pPr>
      <w:r>
        <w:rPr>
          <w:rFonts w:hint="eastAsia"/>
        </w:rPr>
        <w:t>返回：当前节点名称对应的</w:t>
      </w:r>
      <w:r>
        <w:rPr>
          <w:rFonts w:hint="eastAsia"/>
        </w:rPr>
        <w:t>xml</w:t>
      </w:r>
      <w:r>
        <w:rPr>
          <w:rFonts w:hint="eastAsia"/>
        </w:rPr>
        <w:t>对象</w:t>
      </w:r>
    </w:p>
    <w:p w:rsidR="00E46E51" w:rsidRPr="00E46E51" w:rsidRDefault="003B45B0" w:rsidP="00AD3E95">
      <w:pPr>
        <w:pStyle w:val="a1"/>
        <w:ind w:firstLine="480"/>
      </w:pPr>
      <w:r>
        <w:rPr>
          <w:rFonts w:hint="eastAsia"/>
        </w:rPr>
        <w:t>描述：根据名称得到对应的</w:t>
      </w:r>
      <w:r>
        <w:rPr>
          <w:rFonts w:hint="eastAsia"/>
        </w:rPr>
        <w:t>xml</w:t>
      </w:r>
      <w:r>
        <w:rPr>
          <w:rFonts w:hint="eastAsia"/>
        </w:rPr>
        <w:t>操作对象</w:t>
      </w:r>
    </w:p>
    <w:p w:rsidR="00DD7840" w:rsidRDefault="00DD7840" w:rsidP="00DD7840">
      <w:pPr>
        <w:pStyle w:val="a1"/>
        <w:ind w:firstLine="480"/>
      </w:pPr>
      <w:r w:rsidRPr="00DD7840">
        <w:t>public XmlElement select(String nodeName)</w:t>
      </w:r>
    </w:p>
    <w:p w:rsidR="00092FBF" w:rsidRDefault="00092FBF" w:rsidP="00DD7840">
      <w:pPr>
        <w:pStyle w:val="a1"/>
        <w:ind w:firstLine="480"/>
      </w:pPr>
    </w:p>
    <w:p w:rsidR="00CC3EF4" w:rsidRDefault="00075104" w:rsidP="00DD7840">
      <w:pPr>
        <w:pStyle w:val="a1"/>
        <w:ind w:firstLine="480"/>
      </w:pPr>
      <w:r>
        <w:rPr>
          <w:rFonts w:hint="eastAsia"/>
        </w:rPr>
        <w:t>参数：</w:t>
      </w:r>
      <w:r>
        <w:rPr>
          <w:rFonts w:hint="eastAsia"/>
        </w:rPr>
        <w:t>void</w:t>
      </w:r>
    </w:p>
    <w:p w:rsidR="00075104" w:rsidRDefault="00075104" w:rsidP="00DD7840">
      <w:pPr>
        <w:pStyle w:val="a1"/>
        <w:ind w:firstLine="480"/>
      </w:pPr>
      <w:r>
        <w:rPr>
          <w:rFonts w:hint="eastAsia"/>
        </w:rPr>
        <w:t>返回：得到当前</w:t>
      </w:r>
      <w:r w:rsidR="00AB7251">
        <w:rPr>
          <w:rFonts w:hint="eastAsia"/>
        </w:rPr>
        <w:t>节点的所有子节点对象</w:t>
      </w:r>
    </w:p>
    <w:p w:rsidR="003921CB" w:rsidRPr="003921CB" w:rsidRDefault="003921CB" w:rsidP="00DD7840">
      <w:pPr>
        <w:pStyle w:val="a1"/>
        <w:ind w:firstLine="480"/>
      </w:pPr>
      <w:r>
        <w:rPr>
          <w:rFonts w:hint="eastAsia"/>
        </w:rPr>
        <w:t>描述：无</w:t>
      </w:r>
    </w:p>
    <w:p w:rsidR="00CC3EF4" w:rsidRPr="00CC3EF4" w:rsidRDefault="00CC3EF4" w:rsidP="00CC3EF4">
      <w:pPr>
        <w:pStyle w:val="a1"/>
        <w:ind w:firstLine="480"/>
      </w:pPr>
      <w:r w:rsidRPr="00CC3EF4">
        <w:t>public List&lt;XmlElement&gt; selectChilds()</w:t>
      </w:r>
    </w:p>
    <w:p w:rsidR="00092FBF" w:rsidRDefault="00092FBF" w:rsidP="00DD7840">
      <w:pPr>
        <w:pStyle w:val="a1"/>
        <w:ind w:firstLine="480"/>
      </w:pPr>
    </w:p>
    <w:p w:rsidR="00BE7738" w:rsidRDefault="008920D1" w:rsidP="00DD7840">
      <w:pPr>
        <w:pStyle w:val="a1"/>
        <w:ind w:firstLine="480"/>
      </w:pPr>
      <w:r>
        <w:rPr>
          <w:rFonts w:hint="eastAsia"/>
        </w:rPr>
        <w:t>参数：</w:t>
      </w:r>
      <w:r w:rsidR="00361A90">
        <w:rPr>
          <w:rFonts w:hint="eastAsia"/>
        </w:rPr>
        <w:t>nodeName</w:t>
      </w:r>
      <w:r w:rsidR="00361A90">
        <w:rPr>
          <w:rFonts w:hint="eastAsia"/>
        </w:rPr>
        <w:t>输入的新的节点名称</w:t>
      </w:r>
    </w:p>
    <w:p w:rsidR="00361A90" w:rsidRDefault="00361A90" w:rsidP="00DD7840">
      <w:pPr>
        <w:pStyle w:val="a1"/>
        <w:ind w:firstLine="480"/>
      </w:pPr>
      <w:r>
        <w:rPr>
          <w:rFonts w:hint="eastAsia"/>
        </w:rPr>
        <w:t>返回：</w:t>
      </w:r>
      <w:r w:rsidR="00AC17EA">
        <w:rPr>
          <w:rFonts w:hint="eastAsia"/>
        </w:rPr>
        <w:t>根据名称新建的</w:t>
      </w:r>
      <w:r w:rsidR="00AC17EA">
        <w:rPr>
          <w:rFonts w:hint="eastAsia"/>
        </w:rPr>
        <w:t>xml</w:t>
      </w:r>
      <w:r w:rsidR="00AC17EA">
        <w:rPr>
          <w:rFonts w:hint="eastAsia"/>
        </w:rPr>
        <w:t>节点对象</w:t>
      </w:r>
    </w:p>
    <w:p w:rsidR="00AC17EA" w:rsidRPr="00AC17EA" w:rsidRDefault="00AC17EA" w:rsidP="00DD7840">
      <w:pPr>
        <w:pStyle w:val="a1"/>
        <w:ind w:firstLine="480"/>
      </w:pPr>
      <w:r>
        <w:rPr>
          <w:rFonts w:hint="eastAsia"/>
        </w:rPr>
        <w:t>描述：</w:t>
      </w:r>
      <w:r w:rsidR="00FD75C4">
        <w:rPr>
          <w:rFonts w:hint="eastAsia"/>
        </w:rPr>
        <w:t>在新建</w:t>
      </w:r>
      <w:r w:rsidR="00FD75C4">
        <w:rPr>
          <w:rFonts w:hint="eastAsia"/>
        </w:rPr>
        <w:t>xml</w:t>
      </w:r>
      <w:r w:rsidR="00FD75C4">
        <w:rPr>
          <w:rFonts w:hint="eastAsia"/>
        </w:rPr>
        <w:t>节点对象的时候使用</w:t>
      </w:r>
    </w:p>
    <w:p w:rsidR="00BE7738" w:rsidRDefault="00BE7738" w:rsidP="00BE7738">
      <w:pPr>
        <w:pStyle w:val="a1"/>
        <w:ind w:firstLine="480"/>
      </w:pPr>
      <w:r w:rsidRPr="00BE7738">
        <w:t>public XmlElement createNode(String nodeName)</w:t>
      </w:r>
    </w:p>
    <w:p w:rsidR="00157A33" w:rsidRDefault="00157A33" w:rsidP="00BE7738">
      <w:pPr>
        <w:pStyle w:val="a1"/>
        <w:ind w:firstLine="480"/>
      </w:pPr>
    </w:p>
    <w:p w:rsidR="00B24D8A" w:rsidRDefault="00B528AE" w:rsidP="00BE7738">
      <w:pPr>
        <w:pStyle w:val="a1"/>
        <w:ind w:firstLine="480"/>
      </w:pPr>
      <w:r>
        <w:rPr>
          <w:rFonts w:hint="eastAsia"/>
        </w:rPr>
        <w:t>参数：</w:t>
      </w:r>
      <w:r w:rsidR="00343ED8">
        <w:rPr>
          <w:rFonts w:hint="eastAsia"/>
        </w:rPr>
        <w:t>key</w:t>
      </w:r>
      <w:r w:rsidR="00343ED8">
        <w:rPr>
          <w:rFonts w:hint="eastAsia"/>
        </w:rPr>
        <w:t>当前节点的属性字段</w:t>
      </w:r>
    </w:p>
    <w:p w:rsidR="00343ED8" w:rsidRDefault="00343ED8" w:rsidP="00BE7738">
      <w:pPr>
        <w:pStyle w:val="a1"/>
        <w:ind w:firstLine="480"/>
      </w:pPr>
      <w:r>
        <w:rPr>
          <w:rFonts w:hint="eastAsia"/>
        </w:rPr>
        <w:t xml:space="preserve">      </w:t>
      </w:r>
      <w:r>
        <w:t>V</w:t>
      </w:r>
      <w:r>
        <w:rPr>
          <w:rFonts w:hint="eastAsia"/>
        </w:rPr>
        <w:t>alue</w:t>
      </w:r>
      <w:r>
        <w:rPr>
          <w:rFonts w:hint="eastAsia"/>
        </w:rPr>
        <w:t>设置当前属性字段的值</w:t>
      </w:r>
    </w:p>
    <w:p w:rsidR="00343ED8" w:rsidRDefault="00343ED8" w:rsidP="00BE7738">
      <w:pPr>
        <w:pStyle w:val="a1"/>
        <w:ind w:firstLine="480"/>
      </w:pPr>
      <w:r>
        <w:rPr>
          <w:rFonts w:hint="eastAsia"/>
        </w:rPr>
        <w:t>返回：</w:t>
      </w:r>
      <w:r>
        <w:rPr>
          <w:rFonts w:hint="eastAsia"/>
        </w:rPr>
        <w:t>void</w:t>
      </w:r>
    </w:p>
    <w:p w:rsidR="00343ED8" w:rsidRPr="00343ED8" w:rsidRDefault="00343ED8" w:rsidP="00BE7738">
      <w:pPr>
        <w:pStyle w:val="a1"/>
        <w:ind w:firstLine="480"/>
      </w:pPr>
      <w:r>
        <w:rPr>
          <w:rFonts w:hint="eastAsia"/>
        </w:rPr>
        <w:t>描述：</w:t>
      </w:r>
      <w:r w:rsidR="00F8268B">
        <w:rPr>
          <w:rFonts w:hint="eastAsia"/>
        </w:rPr>
        <w:t>提供一种方式设置</w:t>
      </w:r>
      <w:r w:rsidR="00D50D13">
        <w:rPr>
          <w:rFonts w:hint="eastAsia"/>
        </w:rPr>
        <w:t>当前属性字段对应值得方式</w:t>
      </w:r>
      <w:r w:rsidR="00E7681B">
        <w:rPr>
          <w:rFonts w:hint="eastAsia"/>
        </w:rPr>
        <w:t>，针对单一属性</w:t>
      </w:r>
    </w:p>
    <w:p w:rsidR="009752CE" w:rsidRDefault="009752CE" w:rsidP="00B24D8A">
      <w:pPr>
        <w:pStyle w:val="a1"/>
        <w:ind w:firstLine="480"/>
      </w:pPr>
      <w:r w:rsidRPr="00B24D8A">
        <w:t>public void setAttr(String key, String value)</w:t>
      </w:r>
    </w:p>
    <w:p w:rsidR="009363E9" w:rsidRDefault="009363E9" w:rsidP="00B24D8A">
      <w:pPr>
        <w:pStyle w:val="a1"/>
        <w:ind w:firstLine="480"/>
      </w:pPr>
    </w:p>
    <w:p w:rsidR="00DB6A1E" w:rsidRDefault="001B74A0" w:rsidP="00B24D8A">
      <w:pPr>
        <w:pStyle w:val="a1"/>
        <w:ind w:firstLine="480"/>
      </w:pPr>
      <w:r>
        <w:rPr>
          <w:rFonts w:hint="eastAsia"/>
        </w:rPr>
        <w:t>参数：</w:t>
      </w:r>
      <w:r w:rsidR="00D34E79">
        <w:rPr>
          <w:rFonts w:hint="eastAsia"/>
        </w:rPr>
        <w:t>dictValue</w:t>
      </w:r>
      <w:r w:rsidR="00D34E79">
        <w:rPr>
          <w:rFonts w:hint="eastAsia"/>
        </w:rPr>
        <w:t>以字典的方式提供属性及对应值的设置方式</w:t>
      </w:r>
    </w:p>
    <w:p w:rsidR="00D34E79" w:rsidRDefault="00D34E79" w:rsidP="00B24D8A">
      <w:pPr>
        <w:pStyle w:val="a1"/>
        <w:ind w:firstLine="480"/>
      </w:pPr>
      <w:r>
        <w:rPr>
          <w:rFonts w:hint="eastAsia"/>
        </w:rPr>
        <w:t>返回：</w:t>
      </w:r>
      <w:r>
        <w:rPr>
          <w:rFonts w:hint="eastAsia"/>
        </w:rPr>
        <w:t>void</w:t>
      </w:r>
    </w:p>
    <w:p w:rsidR="00D34E79" w:rsidRPr="00D34E79" w:rsidRDefault="00D34E79" w:rsidP="00B24D8A">
      <w:pPr>
        <w:pStyle w:val="a1"/>
        <w:ind w:firstLine="480"/>
      </w:pPr>
      <w:r>
        <w:rPr>
          <w:rFonts w:hint="eastAsia"/>
        </w:rPr>
        <w:t>描述：</w:t>
      </w:r>
      <w:r w:rsidR="00FE0D48">
        <w:rPr>
          <w:rFonts w:hint="eastAsia"/>
        </w:rPr>
        <w:t>重载设置属性的函数，针对同时设置多个属性值得情况</w:t>
      </w:r>
    </w:p>
    <w:p w:rsidR="00157A33" w:rsidRPr="009752CE" w:rsidRDefault="009363E9" w:rsidP="00BE7738">
      <w:pPr>
        <w:pStyle w:val="a1"/>
        <w:ind w:firstLine="480"/>
      </w:pPr>
      <w:r w:rsidRPr="00DB6A1E">
        <w:t>public void setAttr(Dictionary&lt;String, String&gt; dictValue)</w:t>
      </w:r>
    </w:p>
    <w:p w:rsidR="00DD7840" w:rsidRDefault="00DD7840" w:rsidP="00AD3E95">
      <w:pPr>
        <w:pStyle w:val="a1"/>
        <w:ind w:firstLine="480"/>
      </w:pPr>
    </w:p>
    <w:p w:rsidR="00895DC6" w:rsidRDefault="00C66E98" w:rsidP="00AD3E95">
      <w:pPr>
        <w:pStyle w:val="a1"/>
        <w:ind w:firstLine="480"/>
      </w:pPr>
      <w:r>
        <w:rPr>
          <w:rFonts w:hint="eastAsia"/>
        </w:rPr>
        <w:t>参数：</w:t>
      </w:r>
      <w:r>
        <w:rPr>
          <w:rFonts w:hint="eastAsia"/>
        </w:rPr>
        <w:t>value</w:t>
      </w:r>
      <w:r>
        <w:rPr>
          <w:rFonts w:hint="eastAsia"/>
        </w:rPr>
        <w:t>设置当前节点文本值</w:t>
      </w:r>
    </w:p>
    <w:p w:rsidR="00C66E98" w:rsidRDefault="00007063" w:rsidP="00AD3E95">
      <w:pPr>
        <w:pStyle w:val="a1"/>
        <w:ind w:firstLine="480"/>
      </w:pPr>
      <w:r>
        <w:rPr>
          <w:rFonts w:hint="eastAsia"/>
        </w:rPr>
        <w:t>返回：</w:t>
      </w:r>
      <w:r w:rsidR="0069131D">
        <w:rPr>
          <w:rFonts w:hint="eastAsia"/>
        </w:rPr>
        <w:t>void</w:t>
      </w:r>
    </w:p>
    <w:p w:rsidR="0069131D" w:rsidRPr="00007063" w:rsidRDefault="0069131D" w:rsidP="00AD3E95">
      <w:pPr>
        <w:pStyle w:val="a1"/>
        <w:ind w:firstLine="480"/>
      </w:pPr>
      <w:r>
        <w:rPr>
          <w:rFonts w:hint="eastAsia"/>
        </w:rPr>
        <w:lastRenderedPageBreak/>
        <w:t>描述：无</w:t>
      </w:r>
    </w:p>
    <w:p w:rsidR="00895DC6" w:rsidRPr="00895DC6" w:rsidRDefault="00895DC6" w:rsidP="00895DC6">
      <w:pPr>
        <w:pStyle w:val="a1"/>
        <w:ind w:firstLine="480"/>
      </w:pPr>
      <w:r w:rsidRPr="00895DC6">
        <w:t>public void setValue(String value)</w:t>
      </w:r>
    </w:p>
    <w:p w:rsidR="00895DC6" w:rsidRDefault="00895DC6" w:rsidP="00AD3E95">
      <w:pPr>
        <w:pStyle w:val="a1"/>
        <w:ind w:firstLine="480"/>
      </w:pPr>
    </w:p>
    <w:p w:rsidR="003B2CC8" w:rsidRDefault="002145C3" w:rsidP="003B2CC8">
      <w:pPr>
        <w:pStyle w:val="a1"/>
        <w:ind w:firstLine="480"/>
      </w:pPr>
      <w:r>
        <w:rPr>
          <w:rFonts w:hint="eastAsia"/>
        </w:rPr>
        <w:t>参数：</w:t>
      </w:r>
      <w:r w:rsidR="003B2CC8" w:rsidRPr="00682F6E">
        <w:t>xmlFileName</w:t>
      </w:r>
      <w:r w:rsidR="003B2CC8">
        <w:rPr>
          <w:rFonts w:hint="eastAsia"/>
        </w:rPr>
        <w:t>指定的</w:t>
      </w:r>
      <w:r w:rsidR="003B2CC8">
        <w:rPr>
          <w:rFonts w:hint="eastAsia"/>
        </w:rPr>
        <w:t>xml</w:t>
      </w:r>
      <w:r w:rsidR="003B2CC8">
        <w:rPr>
          <w:rFonts w:hint="eastAsia"/>
        </w:rPr>
        <w:t>文件路径</w:t>
      </w:r>
    </w:p>
    <w:p w:rsidR="003B2CC8" w:rsidRDefault="003B2CC8" w:rsidP="003B2CC8">
      <w:pPr>
        <w:pStyle w:val="a1"/>
        <w:ind w:firstLine="480"/>
      </w:pPr>
      <w:r>
        <w:rPr>
          <w:rFonts w:hint="eastAsia"/>
        </w:rPr>
        <w:t>返回：</w:t>
      </w:r>
      <w:r>
        <w:rPr>
          <w:rFonts w:hint="eastAsia"/>
        </w:rPr>
        <w:t>void</w:t>
      </w:r>
    </w:p>
    <w:p w:rsidR="003B2CC8" w:rsidRDefault="003B2CC8" w:rsidP="003B2CC8">
      <w:pPr>
        <w:pStyle w:val="a1"/>
        <w:ind w:firstLine="480"/>
      </w:pPr>
      <w:r>
        <w:rPr>
          <w:rFonts w:hint="eastAsia"/>
        </w:rPr>
        <w:t>描述：</w:t>
      </w:r>
      <w:r w:rsidR="007D33BB">
        <w:rPr>
          <w:rFonts w:hint="eastAsia"/>
        </w:rPr>
        <w:t>保存</w:t>
      </w:r>
      <w:r w:rsidR="007D33BB">
        <w:rPr>
          <w:rFonts w:hint="eastAsia"/>
        </w:rPr>
        <w:t>xml</w:t>
      </w:r>
      <w:r w:rsidR="007D33BB">
        <w:rPr>
          <w:rFonts w:hint="eastAsia"/>
        </w:rPr>
        <w:t>文件执行的操作</w:t>
      </w:r>
    </w:p>
    <w:p w:rsidR="005D3746" w:rsidRPr="00682F6E" w:rsidRDefault="005D3746" w:rsidP="00682F6E">
      <w:pPr>
        <w:pStyle w:val="a1"/>
        <w:ind w:firstLine="480"/>
      </w:pPr>
      <w:r w:rsidRPr="00682F6E">
        <w:t>public void writeXml(String xmlFileName)</w:t>
      </w:r>
    </w:p>
    <w:p w:rsidR="005D3746" w:rsidRDefault="005D3746" w:rsidP="00AD3E95">
      <w:pPr>
        <w:pStyle w:val="a1"/>
        <w:ind w:firstLine="480"/>
      </w:pPr>
    </w:p>
    <w:p w:rsidR="00861E45" w:rsidRPr="00861E45" w:rsidRDefault="00861E45" w:rsidP="00EA1625">
      <w:pPr>
        <w:pStyle w:val="2"/>
      </w:pPr>
      <w:bookmarkStart w:id="219" w:name="_Toc464376227"/>
      <w:bookmarkStart w:id="220" w:name="_Toc464376437"/>
      <w:bookmarkStart w:id="221" w:name="_Toc464377056"/>
      <w:bookmarkStart w:id="222" w:name="_Toc464377152"/>
      <w:bookmarkStart w:id="223" w:name="_Toc464377248"/>
      <w:bookmarkStart w:id="224" w:name="_Toc464377370"/>
      <w:bookmarkStart w:id="225" w:name="_Toc464377903"/>
      <w:bookmarkStart w:id="226" w:name="_Toc474657851"/>
      <w:r w:rsidRPr="00861E45">
        <w:t>SVPanelNode</w:t>
      </w:r>
      <w:r w:rsidRPr="00861E45">
        <w:rPr>
          <w:rFonts w:hint="eastAsia"/>
        </w:rPr>
        <w:t>类</w:t>
      </w:r>
      <w:bookmarkEnd w:id="219"/>
      <w:bookmarkEnd w:id="220"/>
      <w:bookmarkEnd w:id="221"/>
      <w:bookmarkEnd w:id="222"/>
      <w:bookmarkEnd w:id="223"/>
      <w:bookmarkEnd w:id="224"/>
      <w:bookmarkEnd w:id="225"/>
      <w:bookmarkEnd w:id="226"/>
    </w:p>
    <w:p w:rsidR="006304FB" w:rsidRDefault="00FA401D" w:rsidP="00AD3E95">
      <w:pPr>
        <w:pStyle w:val="a1"/>
        <w:ind w:firstLine="480"/>
      </w:pPr>
      <w:r>
        <w:rPr>
          <w:rFonts w:hint="eastAsia"/>
        </w:rPr>
        <w:t>定义一个节点控制类，</w:t>
      </w:r>
      <w:r w:rsidR="00947511">
        <w:rPr>
          <w:rFonts w:hint="eastAsia"/>
        </w:rPr>
        <w:t>作用于当前页面中的所有控件。当控件被选中的时候，该类的对象将会在界面上显示出来，位于控件的上、下、左、右、左上角、右上角、左下角、右下角位置</w:t>
      </w:r>
      <w:r w:rsidR="00DE0601">
        <w:rPr>
          <w:rFonts w:hint="eastAsia"/>
        </w:rPr>
        <w:t>，</w:t>
      </w:r>
      <w:r w:rsidR="00DE0601">
        <w:rPr>
          <w:rFonts w:hint="eastAsia"/>
        </w:rPr>
        <w:t>8</w:t>
      </w:r>
      <w:r w:rsidR="00DE0601">
        <w:rPr>
          <w:rFonts w:hint="eastAsia"/>
        </w:rPr>
        <w:t>个对象分别拥有不同的事件处理函数</w:t>
      </w:r>
      <w:r w:rsidR="00947511">
        <w:rPr>
          <w:rFonts w:hint="eastAsia"/>
        </w:rPr>
        <w:t>。</w:t>
      </w:r>
      <w:r w:rsidR="009325EE">
        <w:rPr>
          <w:rFonts w:hint="eastAsia"/>
        </w:rPr>
        <w:t>作为</w:t>
      </w:r>
      <w:r w:rsidR="007C71D0">
        <w:rPr>
          <w:rFonts w:hint="eastAsia"/>
        </w:rPr>
        <w:t>修改控件尺寸的控制点。</w:t>
      </w:r>
    </w:p>
    <w:p w:rsidR="006304FB" w:rsidRPr="006304FB" w:rsidRDefault="006304FB" w:rsidP="00EA1625">
      <w:pPr>
        <w:pStyle w:val="2"/>
      </w:pPr>
      <w:bookmarkStart w:id="227" w:name="_Toc464376228"/>
      <w:bookmarkStart w:id="228" w:name="_Toc464376438"/>
      <w:bookmarkStart w:id="229" w:name="_Toc464377057"/>
      <w:bookmarkStart w:id="230" w:name="_Toc464377153"/>
      <w:bookmarkStart w:id="231" w:name="_Toc464377249"/>
      <w:bookmarkStart w:id="232" w:name="_Toc464377371"/>
      <w:bookmarkStart w:id="233" w:name="_Toc464377904"/>
      <w:bookmarkStart w:id="234" w:name="_Toc474657852"/>
      <w:r w:rsidRPr="006304FB">
        <w:t>SVBasePanel</w:t>
      </w:r>
      <w:r w:rsidRPr="006304FB">
        <w:rPr>
          <w:rFonts w:hint="eastAsia"/>
        </w:rPr>
        <w:t>类</w:t>
      </w:r>
      <w:bookmarkEnd w:id="227"/>
      <w:bookmarkEnd w:id="228"/>
      <w:bookmarkEnd w:id="229"/>
      <w:bookmarkEnd w:id="230"/>
      <w:bookmarkEnd w:id="231"/>
      <w:bookmarkEnd w:id="232"/>
      <w:bookmarkEnd w:id="233"/>
      <w:bookmarkEnd w:id="234"/>
    </w:p>
    <w:p w:rsidR="00743E8D" w:rsidRDefault="009F7403" w:rsidP="00AD3E95">
      <w:pPr>
        <w:pStyle w:val="a1"/>
        <w:ind w:firstLine="480"/>
      </w:pPr>
      <w:r>
        <w:rPr>
          <w:rFonts w:hint="eastAsia"/>
        </w:rPr>
        <w:t>基础</w:t>
      </w:r>
      <w:r w:rsidR="007419FA">
        <w:rPr>
          <w:rFonts w:hint="eastAsia"/>
        </w:rPr>
        <w:t>控件</w:t>
      </w:r>
      <w:r>
        <w:rPr>
          <w:rFonts w:hint="eastAsia"/>
        </w:rPr>
        <w:t>类，</w:t>
      </w:r>
      <w:r w:rsidR="00D26A73">
        <w:rPr>
          <w:rFonts w:hint="eastAsia"/>
        </w:rPr>
        <w:t>包含</w:t>
      </w:r>
      <w:r>
        <w:rPr>
          <w:rFonts w:hint="eastAsia"/>
        </w:rPr>
        <w:t>SVPanelNode</w:t>
      </w:r>
      <w:r>
        <w:rPr>
          <w:rFonts w:hint="eastAsia"/>
        </w:rPr>
        <w:t>类对象。包含了一个控件</w:t>
      </w:r>
      <w:r w:rsidR="00414C46">
        <w:rPr>
          <w:rFonts w:hint="eastAsia"/>
        </w:rPr>
        <w:t>锁定</w:t>
      </w:r>
      <w:r>
        <w:rPr>
          <w:rFonts w:hint="eastAsia"/>
        </w:rPr>
        <w:t>、选中</w:t>
      </w:r>
      <w:r w:rsidR="00414C46">
        <w:rPr>
          <w:rFonts w:hint="eastAsia"/>
        </w:rPr>
        <w:t>、模式切换</w:t>
      </w:r>
      <w:r w:rsidR="00915EBA">
        <w:rPr>
          <w:rFonts w:hint="eastAsia"/>
        </w:rPr>
        <w:t>、控制点的显示方式</w:t>
      </w:r>
      <w:r>
        <w:rPr>
          <w:rFonts w:hint="eastAsia"/>
        </w:rPr>
        <w:t>等基础</w:t>
      </w:r>
      <w:r w:rsidR="00281C47">
        <w:rPr>
          <w:rFonts w:hint="eastAsia"/>
        </w:rPr>
        <w:t>属性设置</w:t>
      </w:r>
      <w:r w:rsidR="00605F4C">
        <w:rPr>
          <w:rFonts w:hint="eastAsia"/>
        </w:rPr>
        <w:t>及外观显示</w:t>
      </w:r>
      <w:r w:rsidR="003B47D0">
        <w:rPr>
          <w:rFonts w:hint="eastAsia"/>
        </w:rPr>
        <w:t>，形成一个包含控制点的</w:t>
      </w:r>
      <w:r w:rsidR="009E497B">
        <w:rPr>
          <w:rFonts w:hint="eastAsia"/>
        </w:rPr>
        <w:t>通用</w:t>
      </w:r>
      <w:r w:rsidR="003B47D0">
        <w:rPr>
          <w:rFonts w:hint="eastAsia"/>
        </w:rPr>
        <w:t>基础控件对象。</w:t>
      </w:r>
    </w:p>
    <w:p w:rsidR="00A71E33" w:rsidRDefault="00A71E33" w:rsidP="00EA1625">
      <w:pPr>
        <w:pStyle w:val="2"/>
      </w:pPr>
      <w:bookmarkStart w:id="235" w:name="_Toc458488405"/>
      <w:bookmarkStart w:id="236" w:name="_Toc464376229"/>
      <w:bookmarkStart w:id="237" w:name="_Toc464376439"/>
      <w:bookmarkStart w:id="238" w:name="_Toc464377058"/>
      <w:bookmarkStart w:id="239" w:name="_Toc464377154"/>
      <w:bookmarkStart w:id="240" w:name="_Toc464377250"/>
      <w:bookmarkStart w:id="241" w:name="_Toc464377372"/>
      <w:bookmarkStart w:id="242" w:name="_Toc464377905"/>
      <w:bookmarkStart w:id="243" w:name="_Toc474657853"/>
      <w:r w:rsidRPr="00BE1E4D">
        <w:t>SVPanel</w:t>
      </w:r>
      <w:r w:rsidRPr="00BE1E4D">
        <w:rPr>
          <w:rFonts w:hint="eastAsia"/>
        </w:rPr>
        <w:t>类</w:t>
      </w:r>
      <w:bookmarkEnd w:id="235"/>
      <w:bookmarkEnd w:id="236"/>
      <w:bookmarkEnd w:id="237"/>
      <w:bookmarkEnd w:id="238"/>
      <w:bookmarkEnd w:id="239"/>
      <w:bookmarkEnd w:id="240"/>
      <w:bookmarkEnd w:id="241"/>
      <w:bookmarkEnd w:id="242"/>
      <w:bookmarkEnd w:id="243"/>
    </w:p>
    <w:p w:rsidR="00A71E33" w:rsidRDefault="00A71E33" w:rsidP="00A71E33">
      <w:pPr>
        <w:spacing w:line="360" w:lineRule="auto"/>
      </w:pPr>
      <w:r>
        <w:rPr>
          <w:rFonts w:hint="eastAsia"/>
        </w:rPr>
        <w:t>自定义的抽象类，用于统一所有控件的公共行为。</w:t>
      </w:r>
    </w:p>
    <w:p w:rsidR="00A71E33" w:rsidRDefault="00A71E33" w:rsidP="00A71E33">
      <w:pPr>
        <w:spacing w:line="360" w:lineRule="auto"/>
      </w:pPr>
      <w:r>
        <w:rPr>
          <w:rFonts w:hint="eastAsia"/>
        </w:rPr>
        <w:t>该抽象类继承自基础控件</w:t>
      </w:r>
      <w:r w:rsidR="004A1E52" w:rsidRPr="004A1E52">
        <w:rPr>
          <w:rFonts w:ascii="Times New Roman" w:hAnsi="Times New Roman"/>
          <w:szCs w:val="24"/>
        </w:rPr>
        <w:t>SVBasePanel</w:t>
      </w:r>
      <w:r w:rsidRPr="003D70D0">
        <w:rPr>
          <w:rFonts w:hint="eastAsia"/>
        </w:rPr>
        <w:t>，</w:t>
      </w:r>
      <w:r>
        <w:rPr>
          <w:rFonts w:hint="eastAsia"/>
        </w:rPr>
        <w:t>目的是利用已有控件的事件属性，如按钮的获取焦点，离开焦点</w:t>
      </w:r>
      <w:r w:rsidR="00146486">
        <w:rPr>
          <w:rFonts w:hint="eastAsia"/>
        </w:rPr>
        <w:t>，按下，移动，弹起等事件判断。在此基础上添加额外的</w:t>
      </w:r>
      <w:r w:rsidR="00113CAE">
        <w:rPr>
          <w:rFonts w:hint="eastAsia"/>
        </w:rPr>
        <w:t>控件重绘接口函数</w:t>
      </w:r>
      <w:r w:rsidR="00E16678">
        <w:rPr>
          <w:rFonts w:hint="eastAsia"/>
        </w:rPr>
        <w:t>和</w:t>
      </w:r>
      <w:r w:rsidR="00E16678">
        <w:rPr>
          <w:rFonts w:hint="eastAsia"/>
        </w:rPr>
        <w:t>ID</w:t>
      </w:r>
      <w:r w:rsidR="00E16678">
        <w:rPr>
          <w:rFonts w:hint="eastAsia"/>
        </w:rPr>
        <w:t>分配接口</w:t>
      </w:r>
      <w:r>
        <w:rPr>
          <w:rFonts w:hint="eastAsia"/>
        </w:rPr>
        <w:t>；</w:t>
      </w:r>
    </w:p>
    <w:p w:rsidR="00A71E33" w:rsidRDefault="00A71E33" w:rsidP="00A71E33">
      <w:pPr>
        <w:autoSpaceDE w:val="0"/>
        <w:autoSpaceDN w:val="0"/>
        <w:adjustRightInd w:val="0"/>
        <w:spacing w:line="360" w:lineRule="auto"/>
        <w:jc w:val="left"/>
        <w:rPr>
          <w:rFonts w:ascii="Times New Roman" w:hAnsi="Times New Roman"/>
          <w:szCs w:val="24"/>
        </w:rPr>
      </w:pPr>
      <w:r>
        <w:rPr>
          <w:rFonts w:hint="eastAsia"/>
        </w:rPr>
        <w:t>该类继承自接口</w:t>
      </w:r>
      <w:r w:rsidRPr="003D70D0">
        <w:rPr>
          <w:rFonts w:ascii="Times New Roman" w:hAnsi="Times New Roman"/>
          <w:szCs w:val="24"/>
        </w:rPr>
        <w:t>SVInterfacePanel</w:t>
      </w:r>
      <w:r>
        <w:rPr>
          <w:rFonts w:ascii="Times New Roman" w:hAnsi="Times New Roman" w:hint="eastAsia"/>
          <w:szCs w:val="24"/>
        </w:rPr>
        <w:t>；</w:t>
      </w:r>
    </w:p>
    <w:p w:rsidR="00A71E33" w:rsidRDefault="00A71E33" w:rsidP="00A71E33">
      <w:pPr>
        <w:autoSpaceDE w:val="0"/>
        <w:autoSpaceDN w:val="0"/>
        <w:adjustRightInd w:val="0"/>
        <w:spacing w:line="360" w:lineRule="auto"/>
        <w:jc w:val="left"/>
        <w:rPr>
          <w:rFonts w:ascii="Times New Roman" w:hAnsi="Times New Roman"/>
          <w:szCs w:val="24"/>
        </w:rPr>
      </w:pPr>
      <w:r>
        <w:rPr>
          <w:rFonts w:hint="eastAsia"/>
        </w:rPr>
        <w:t>该类继承自接口</w:t>
      </w:r>
      <w:r w:rsidRPr="00ED4587">
        <w:rPr>
          <w:rFonts w:ascii="Times New Roman" w:hAnsi="Times New Roman"/>
          <w:szCs w:val="24"/>
        </w:rPr>
        <w:t>ICustomTypeDescriptor</w:t>
      </w:r>
      <w:r>
        <w:rPr>
          <w:rFonts w:ascii="Times New Roman" w:hAnsi="Times New Roman" w:hint="eastAsia"/>
          <w:szCs w:val="24"/>
        </w:rPr>
        <w:t>，用于在设置属性窗口的时候，可以通过直接赋值的方式将当前对象的属性生效，并且能够屏蔽原有控件属性显示。</w:t>
      </w:r>
    </w:p>
    <w:p w:rsidR="00A71E33" w:rsidRDefault="00A71E33" w:rsidP="00A71E33">
      <w:pPr>
        <w:autoSpaceDE w:val="0"/>
        <w:autoSpaceDN w:val="0"/>
        <w:adjustRightInd w:val="0"/>
        <w:jc w:val="left"/>
        <w:rPr>
          <w:rFonts w:ascii="Times New Roman" w:hAnsi="Times New Roman"/>
          <w:szCs w:val="24"/>
        </w:rPr>
      </w:pPr>
    </w:p>
    <w:p w:rsidR="00A71E33" w:rsidRDefault="00A71E33" w:rsidP="00A71E33">
      <w:pPr>
        <w:autoSpaceDE w:val="0"/>
        <w:autoSpaceDN w:val="0"/>
        <w:adjustRightInd w:val="0"/>
        <w:jc w:val="left"/>
        <w:rPr>
          <w:rFonts w:ascii="Times New Roman" w:hAnsi="Times New Roman"/>
          <w:szCs w:val="24"/>
        </w:rPr>
      </w:pPr>
      <w:r>
        <w:rPr>
          <w:rFonts w:ascii="Times New Roman" w:hAnsi="Times New Roman" w:hint="eastAsia"/>
          <w:szCs w:val="24"/>
        </w:rPr>
        <w:t>以下为抽象类接口，需要子类在继承的时候实现。</w:t>
      </w:r>
    </w:p>
    <w:p w:rsidR="00A71E33" w:rsidRDefault="00A71E33" w:rsidP="00A71E33">
      <w:pPr>
        <w:autoSpaceDE w:val="0"/>
        <w:autoSpaceDN w:val="0"/>
        <w:adjustRightInd w:val="0"/>
        <w:jc w:val="left"/>
        <w:rPr>
          <w:rFonts w:ascii="Times New Roman" w:hAnsi="Times New Roman"/>
          <w:szCs w:val="24"/>
        </w:rPr>
      </w:pP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描述：设置当前对象在显示窗口中的起始位置。</w:t>
      </w:r>
    </w:p>
    <w:p w:rsidR="00A71E33" w:rsidRDefault="00A71E33" w:rsidP="00A71E33">
      <w:pPr>
        <w:autoSpaceDE w:val="0"/>
        <w:autoSpaceDN w:val="0"/>
        <w:adjustRightInd w:val="0"/>
        <w:spacing w:line="360" w:lineRule="auto"/>
        <w:jc w:val="left"/>
        <w:rPr>
          <w:rFonts w:ascii="Times New Roman" w:hAnsi="Times New Roman"/>
          <w:szCs w:val="24"/>
        </w:rPr>
      </w:pPr>
      <w:r w:rsidRPr="00917A2C">
        <w:rPr>
          <w:rFonts w:ascii="Times New Roman" w:hAnsi="Times New Roman"/>
          <w:szCs w:val="24"/>
        </w:rPr>
        <w:t>abstract public void setStartPos(Point pos);</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描述：获取当前对象的属性</w:t>
      </w:r>
    </w:p>
    <w:p w:rsidR="00A71E33" w:rsidRDefault="00A71E33" w:rsidP="00A71E33">
      <w:pPr>
        <w:autoSpaceDE w:val="0"/>
        <w:autoSpaceDN w:val="0"/>
        <w:adjustRightInd w:val="0"/>
        <w:spacing w:line="360" w:lineRule="auto"/>
        <w:jc w:val="left"/>
        <w:rPr>
          <w:rFonts w:ascii="Times New Roman" w:hAnsi="Times New Roman"/>
          <w:szCs w:val="24"/>
        </w:rPr>
      </w:pPr>
      <w:r w:rsidRPr="000E0A14">
        <w:rPr>
          <w:rFonts w:ascii="Times New Roman" w:hAnsi="Times New Roman"/>
          <w:szCs w:val="24"/>
        </w:rPr>
        <w:lastRenderedPageBreak/>
        <w:t>abstract public object property();</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描述：将当前属性中与显示有关的内容应用到控件显示中</w:t>
      </w:r>
    </w:p>
    <w:p w:rsidR="00A71E33" w:rsidRDefault="00A71E33" w:rsidP="00A71E33">
      <w:pPr>
        <w:autoSpaceDE w:val="0"/>
        <w:autoSpaceDN w:val="0"/>
        <w:adjustRightInd w:val="0"/>
        <w:spacing w:line="360" w:lineRule="auto"/>
        <w:jc w:val="left"/>
        <w:rPr>
          <w:rFonts w:ascii="Times New Roman" w:hAnsi="Times New Roman"/>
          <w:szCs w:val="24"/>
        </w:rPr>
      </w:pPr>
      <w:r w:rsidRPr="0029736B">
        <w:rPr>
          <w:rFonts w:ascii="Times New Roman" w:hAnsi="Times New Roman"/>
          <w:szCs w:val="24"/>
        </w:rPr>
        <w:t>abstract public void refreshPropertyToPanel();</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描述：从文件中加载该控件的数据，</w:t>
      </w:r>
      <w:r>
        <w:rPr>
          <w:rFonts w:ascii="Times New Roman" w:hAnsi="Times New Roman" w:hint="eastAsia"/>
          <w:szCs w:val="24"/>
        </w:rPr>
        <w:t>isCreate</w:t>
      </w:r>
      <w:r>
        <w:rPr>
          <w:rFonts w:ascii="Times New Roman" w:hAnsi="Times New Roman" w:hint="eastAsia"/>
          <w:szCs w:val="24"/>
        </w:rPr>
        <w:t>为真表示新建</w:t>
      </w:r>
      <w:r>
        <w:rPr>
          <w:rFonts w:ascii="Times New Roman" w:hAnsi="Times New Roman" w:hint="eastAsia"/>
          <w:szCs w:val="24"/>
        </w:rPr>
        <w:t>ID</w:t>
      </w:r>
      <w:r>
        <w:rPr>
          <w:rFonts w:ascii="Times New Roman" w:hAnsi="Times New Roman" w:hint="eastAsia"/>
          <w:szCs w:val="24"/>
        </w:rPr>
        <w:t>号，否则为读取文件中的</w:t>
      </w:r>
      <w:r>
        <w:rPr>
          <w:rFonts w:ascii="Times New Roman" w:hAnsi="Times New Roman" w:hint="eastAsia"/>
          <w:szCs w:val="24"/>
        </w:rPr>
        <w:t>ID</w:t>
      </w:r>
      <w:r>
        <w:rPr>
          <w:rFonts w:ascii="Times New Roman" w:hAnsi="Times New Roman" w:hint="eastAsia"/>
          <w:szCs w:val="24"/>
        </w:rPr>
        <w:t>号使用。</w:t>
      </w:r>
    </w:p>
    <w:p w:rsidR="00A71E33" w:rsidRDefault="00A71E33" w:rsidP="00A71E33">
      <w:pPr>
        <w:autoSpaceDE w:val="0"/>
        <w:autoSpaceDN w:val="0"/>
        <w:adjustRightInd w:val="0"/>
        <w:spacing w:line="360" w:lineRule="auto"/>
        <w:jc w:val="left"/>
        <w:rPr>
          <w:rFonts w:ascii="Times New Roman" w:hAnsi="Times New Roman"/>
          <w:szCs w:val="24"/>
        </w:rPr>
      </w:pPr>
      <w:r w:rsidRPr="00274C28">
        <w:rPr>
          <w:rFonts w:ascii="Times New Roman" w:hAnsi="Times New Roman"/>
          <w:szCs w:val="24"/>
        </w:rPr>
        <w:t>abstract public void loadXML(SVXml element, Boolean isCreate = false);</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描述：保存当前控件数据到</w:t>
      </w:r>
      <w:r>
        <w:rPr>
          <w:rFonts w:ascii="Times New Roman" w:hAnsi="Times New Roman" w:hint="eastAsia"/>
          <w:szCs w:val="24"/>
        </w:rPr>
        <w:t>xml</w:t>
      </w:r>
      <w:r>
        <w:rPr>
          <w:rFonts w:ascii="Times New Roman" w:hAnsi="Times New Roman" w:hint="eastAsia"/>
          <w:szCs w:val="24"/>
        </w:rPr>
        <w:t>文件中。</w:t>
      </w:r>
    </w:p>
    <w:p w:rsidR="00A71E33" w:rsidRDefault="00A71E33" w:rsidP="00A71E33">
      <w:pPr>
        <w:autoSpaceDE w:val="0"/>
        <w:autoSpaceDN w:val="0"/>
        <w:adjustRightInd w:val="0"/>
        <w:spacing w:line="360" w:lineRule="auto"/>
        <w:jc w:val="left"/>
        <w:rPr>
          <w:rFonts w:ascii="Times New Roman" w:hAnsi="Times New Roman"/>
          <w:szCs w:val="24"/>
        </w:rPr>
      </w:pPr>
      <w:r w:rsidRPr="00EA3CFE">
        <w:rPr>
          <w:rFonts w:ascii="Times New Roman" w:hAnsi="Times New Roman"/>
          <w:szCs w:val="24"/>
        </w:rPr>
        <w:t>abstract public void saveXML(SVXml element);</w:t>
      </w:r>
    </w:p>
    <w:p w:rsidR="00A71E33" w:rsidRPr="005A5BC6"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描述：克隆当前对象，使当前对象产生一个副本而不是引用。</w:t>
      </w:r>
    </w:p>
    <w:p w:rsidR="00A71E33" w:rsidRDefault="00A71E33" w:rsidP="00A71E33">
      <w:pPr>
        <w:autoSpaceDE w:val="0"/>
        <w:autoSpaceDN w:val="0"/>
        <w:adjustRightInd w:val="0"/>
        <w:spacing w:line="360" w:lineRule="auto"/>
        <w:jc w:val="left"/>
        <w:rPr>
          <w:rFonts w:ascii="Times New Roman" w:hAnsi="Times New Roman"/>
          <w:szCs w:val="24"/>
        </w:rPr>
      </w:pPr>
      <w:r w:rsidRPr="00913B3C">
        <w:rPr>
          <w:rFonts w:ascii="Times New Roman" w:hAnsi="Times New Roman"/>
          <w:szCs w:val="24"/>
        </w:rPr>
        <w:t>abstract public object cloneObject();</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描述：从</w:t>
      </w:r>
      <w:r>
        <w:rPr>
          <w:rFonts w:ascii="Times New Roman" w:hAnsi="Times New Roman" w:hint="eastAsia"/>
          <w:szCs w:val="24"/>
        </w:rPr>
        <w:t>ID</w:t>
      </w:r>
      <w:r>
        <w:rPr>
          <w:rFonts w:ascii="Times New Roman" w:hAnsi="Times New Roman" w:hint="eastAsia"/>
          <w:szCs w:val="24"/>
        </w:rPr>
        <w:t>库中获取一个新的</w:t>
      </w:r>
      <w:r>
        <w:rPr>
          <w:rFonts w:ascii="Times New Roman" w:hAnsi="Times New Roman" w:hint="eastAsia"/>
          <w:szCs w:val="24"/>
        </w:rPr>
        <w:t>ID</w:t>
      </w:r>
      <w:r>
        <w:rPr>
          <w:rFonts w:ascii="Times New Roman" w:hAnsi="Times New Roman" w:hint="eastAsia"/>
          <w:szCs w:val="24"/>
        </w:rPr>
        <w:t>号做为当前控件</w:t>
      </w:r>
      <w:r>
        <w:rPr>
          <w:rFonts w:ascii="Times New Roman" w:hAnsi="Times New Roman" w:hint="eastAsia"/>
          <w:szCs w:val="24"/>
        </w:rPr>
        <w:t>ID</w:t>
      </w:r>
    </w:p>
    <w:p w:rsidR="00A71E33" w:rsidRDefault="00A71E33" w:rsidP="00A71E33">
      <w:pPr>
        <w:autoSpaceDE w:val="0"/>
        <w:autoSpaceDN w:val="0"/>
        <w:adjustRightInd w:val="0"/>
        <w:spacing w:line="360" w:lineRule="auto"/>
        <w:jc w:val="left"/>
        <w:rPr>
          <w:rFonts w:ascii="Times New Roman" w:hAnsi="Times New Roman"/>
          <w:szCs w:val="24"/>
        </w:rPr>
      </w:pPr>
      <w:r w:rsidRPr="00554B5F">
        <w:rPr>
          <w:rFonts w:ascii="Times New Roman" w:hAnsi="Times New Roman"/>
          <w:szCs w:val="24"/>
        </w:rPr>
        <w:t>abstract public void createID();</w:t>
      </w:r>
    </w:p>
    <w:p w:rsidR="00A71E33" w:rsidRPr="00913B3C"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描述：回收当前控件的</w:t>
      </w:r>
      <w:r>
        <w:rPr>
          <w:rFonts w:ascii="Times New Roman" w:hAnsi="Times New Roman" w:hint="eastAsia"/>
          <w:szCs w:val="24"/>
        </w:rPr>
        <w:t>ID</w:t>
      </w:r>
    </w:p>
    <w:p w:rsidR="00A71E33" w:rsidRDefault="00A71E33" w:rsidP="00A71E33">
      <w:pPr>
        <w:autoSpaceDE w:val="0"/>
        <w:autoSpaceDN w:val="0"/>
        <w:adjustRightInd w:val="0"/>
        <w:spacing w:line="360" w:lineRule="auto"/>
        <w:jc w:val="left"/>
        <w:rPr>
          <w:rFonts w:ascii="Times New Roman" w:hAnsi="Times New Roman"/>
          <w:szCs w:val="24"/>
        </w:rPr>
      </w:pPr>
      <w:r w:rsidRPr="00351CD3">
        <w:rPr>
          <w:rFonts w:ascii="Times New Roman" w:hAnsi="Times New Roman"/>
          <w:szCs w:val="24"/>
        </w:rPr>
        <w:t>abstract public void delID();</w:t>
      </w:r>
    </w:p>
    <w:p w:rsidR="00A71E3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描述：设置撤销和恢复相关的初始化操作</w:t>
      </w:r>
    </w:p>
    <w:p w:rsidR="00A71E33" w:rsidRDefault="00A71E33" w:rsidP="00A71E33">
      <w:pPr>
        <w:autoSpaceDE w:val="0"/>
        <w:autoSpaceDN w:val="0"/>
        <w:adjustRightInd w:val="0"/>
        <w:spacing w:line="360" w:lineRule="auto"/>
        <w:jc w:val="left"/>
        <w:rPr>
          <w:rFonts w:ascii="Times New Roman" w:hAnsi="Times New Roman"/>
          <w:szCs w:val="24"/>
        </w:rPr>
      </w:pPr>
      <w:r w:rsidRPr="00131F1C">
        <w:rPr>
          <w:rFonts w:ascii="Times New Roman" w:hAnsi="Times New Roman"/>
          <w:szCs w:val="24"/>
        </w:rPr>
        <w:t>abstract public void initalizeRedoUndo();</w:t>
      </w:r>
    </w:p>
    <w:p w:rsidR="00A71E33" w:rsidRPr="00351CD3" w:rsidRDefault="00A71E33"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描述：只针对当前控件的数据进行的合法性检查，如果不合法将抛出指定异常信息。</w:t>
      </w:r>
    </w:p>
    <w:p w:rsidR="00A71E33" w:rsidRDefault="00A71E33" w:rsidP="00A71E33">
      <w:pPr>
        <w:autoSpaceDE w:val="0"/>
        <w:autoSpaceDN w:val="0"/>
        <w:adjustRightInd w:val="0"/>
        <w:spacing w:line="360" w:lineRule="auto"/>
        <w:jc w:val="left"/>
        <w:rPr>
          <w:rFonts w:ascii="Times New Roman" w:hAnsi="Times New Roman"/>
          <w:szCs w:val="24"/>
        </w:rPr>
      </w:pPr>
      <w:r w:rsidRPr="00D131D7">
        <w:rPr>
          <w:rFonts w:ascii="Times New Roman" w:hAnsi="Times New Roman"/>
          <w:szCs w:val="24"/>
        </w:rPr>
        <w:t>abstract public void checkValid();</w:t>
      </w:r>
    </w:p>
    <w:p w:rsidR="00F753F3" w:rsidRDefault="00D342DD" w:rsidP="00A71E33">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描述：将当前控件置顶显示</w:t>
      </w:r>
    </w:p>
    <w:p w:rsidR="00A86404" w:rsidRDefault="00A86404" w:rsidP="00A86404">
      <w:pPr>
        <w:autoSpaceDE w:val="0"/>
        <w:autoSpaceDN w:val="0"/>
        <w:adjustRightInd w:val="0"/>
        <w:spacing w:line="360" w:lineRule="auto"/>
        <w:jc w:val="left"/>
        <w:rPr>
          <w:rFonts w:ascii="Times New Roman" w:hAnsi="Times New Roman"/>
          <w:szCs w:val="24"/>
        </w:rPr>
      </w:pPr>
      <w:r w:rsidRPr="00A86404">
        <w:rPr>
          <w:rFonts w:ascii="Times New Roman" w:hAnsi="Times New Roman"/>
          <w:szCs w:val="24"/>
        </w:rPr>
        <w:t>public void showOnTheTop()</w:t>
      </w:r>
    </w:p>
    <w:p w:rsidR="00192587" w:rsidRPr="00A86404" w:rsidRDefault="00192587" w:rsidP="00A86404">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描述：重置系统绘制函数，自定义绘制方式</w:t>
      </w:r>
    </w:p>
    <w:p w:rsidR="00192587" w:rsidRDefault="00192587" w:rsidP="00192587">
      <w:pPr>
        <w:autoSpaceDE w:val="0"/>
        <w:autoSpaceDN w:val="0"/>
        <w:adjustRightInd w:val="0"/>
        <w:spacing w:line="360" w:lineRule="auto"/>
        <w:jc w:val="left"/>
        <w:rPr>
          <w:rFonts w:ascii="Times New Roman" w:hAnsi="Times New Roman"/>
          <w:szCs w:val="24"/>
        </w:rPr>
      </w:pPr>
      <w:r w:rsidRPr="00192587">
        <w:rPr>
          <w:rFonts w:ascii="Times New Roman" w:hAnsi="Times New Roman"/>
          <w:szCs w:val="24"/>
        </w:rPr>
        <w:t>protected override void OnPaint(PaintEventArgs e)</w:t>
      </w:r>
    </w:p>
    <w:p w:rsidR="00BC105F" w:rsidRPr="00192587" w:rsidRDefault="00BC105F" w:rsidP="00192587">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w:t>
      </w:r>
      <w:r w:rsidR="00DE64DB">
        <w:rPr>
          <w:rFonts w:ascii="Times New Roman" w:hAnsi="Times New Roman" w:hint="eastAsia"/>
          <w:szCs w:val="24"/>
        </w:rPr>
        <w:t>接口虚函数，用来在子类中自定义绘制方式</w:t>
      </w:r>
    </w:p>
    <w:p w:rsidR="00BC105F" w:rsidRDefault="00BC105F" w:rsidP="00BC105F">
      <w:pPr>
        <w:autoSpaceDE w:val="0"/>
        <w:autoSpaceDN w:val="0"/>
        <w:adjustRightInd w:val="0"/>
        <w:spacing w:line="360" w:lineRule="auto"/>
        <w:jc w:val="left"/>
        <w:rPr>
          <w:rFonts w:ascii="Times New Roman" w:hAnsi="Times New Roman"/>
          <w:szCs w:val="24"/>
        </w:rPr>
      </w:pPr>
      <w:r w:rsidRPr="00BC105F">
        <w:rPr>
          <w:rFonts w:ascii="Times New Roman" w:hAnsi="Times New Roman"/>
          <w:szCs w:val="24"/>
        </w:rPr>
        <w:t>virtual protected void panelOnPaint(PaintEventArgs e)</w:t>
      </w:r>
    </w:p>
    <w:p w:rsidR="00107033" w:rsidRPr="00107033" w:rsidRDefault="00107033" w:rsidP="00BC105F">
      <w:pPr>
        <w:autoSpaceDE w:val="0"/>
        <w:autoSpaceDN w:val="0"/>
        <w:adjustRightInd w:val="0"/>
        <w:spacing w:line="360" w:lineRule="auto"/>
        <w:jc w:val="left"/>
        <w:rPr>
          <w:rFonts w:ascii="Times New Roman" w:hAnsi="Times New Roman"/>
          <w:szCs w:val="24"/>
        </w:rPr>
      </w:pPr>
      <w:r>
        <w:rPr>
          <w:rFonts w:ascii="Times New Roman" w:hAnsi="Times New Roman" w:hint="eastAsia"/>
          <w:szCs w:val="24"/>
        </w:rPr>
        <w:t>描述：绘制控件背景颜色</w:t>
      </w:r>
    </w:p>
    <w:p w:rsidR="00107033" w:rsidRPr="001A3643" w:rsidRDefault="00107033" w:rsidP="001A3643">
      <w:pPr>
        <w:autoSpaceDE w:val="0"/>
        <w:autoSpaceDN w:val="0"/>
        <w:adjustRightInd w:val="0"/>
        <w:spacing w:line="360" w:lineRule="auto"/>
        <w:jc w:val="left"/>
        <w:rPr>
          <w:rFonts w:ascii="Times New Roman" w:hAnsi="Times New Roman"/>
          <w:szCs w:val="24"/>
        </w:rPr>
      </w:pPr>
      <w:r w:rsidRPr="001A3643">
        <w:rPr>
          <w:rFonts w:ascii="Times New Roman" w:hAnsi="Times New Roman"/>
          <w:szCs w:val="24"/>
        </w:rPr>
        <w:t>void drawBackGroundColor(PaintEventArgs e)</w:t>
      </w:r>
    </w:p>
    <w:p w:rsidR="00107033" w:rsidRPr="00107033" w:rsidRDefault="00107033" w:rsidP="00107033">
      <w:pPr>
        <w:autoSpaceDE w:val="0"/>
        <w:autoSpaceDN w:val="0"/>
        <w:adjustRightInd w:val="0"/>
        <w:spacing w:line="360" w:lineRule="auto"/>
        <w:jc w:val="left"/>
        <w:rPr>
          <w:rFonts w:ascii="NSimSun" w:hAnsi="NSimSun" w:cs="NSimSun"/>
          <w:kern w:val="0"/>
          <w:sz w:val="31"/>
          <w:szCs w:val="31"/>
        </w:rPr>
      </w:pPr>
      <w:r>
        <w:rPr>
          <w:rFonts w:ascii="Times New Roman" w:hAnsi="Times New Roman" w:hint="eastAsia"/>
          <w:szCs w:val="24"/>
        </w:rPr>
        <w:t>描述：绘制背景文本</w:t>
      </w:r>
    </w:p>
    <w:p w:rsidR="00107033" w:rsidRPr="001A3643" w:rsidRDefault="00107033" w:rsidP="001A3643">
      <w:pPr>
        <w:autoSpaceDE w:val="0"/>
        <w:autoSpaceDN w:val="0"/>
        <w:adjustRightInd w:val="0"/>
        <w:spacing w:line="360" w:lineRule="auto"/>
        <w:jc w:val="left"/>
        <w:rPr>
          <w:rFonts w:ascii="Times New Roman" w:hAnsi="Times New Roman"/>
          <w:szCs w:val="24"/>
        </w:rPr>
      </w:pPr>
      <w:r w:rsidRPr="001A3643">
        <w:rPr>
          <w:rFonts w:ascii="Times New Roman" w:hAnsi="Times New Roman"/>
          <w:szCs w:val="24"/>
        </w:rPr>
        <w:t>void drawText(PaintEventArgs e)</w:t>
      </w:r>
    </w:p>
    <w:p w:rsidR="006A3081" w:rsidRDefault="006A3081" w:rsidP="006A3081">
      <w:pPr>
        <w:autoSpaceDE w:val="0"/>
        <w:autoSpaceDN w:val="0"/>
        <w:adjustRightInd w:val="0"/>
        <w:spacing w:line="360" w:lineRule="auto"/>
        <w:jc w:val="left"/>
        <w:rPr>
          <w:rFonts w:ascii="NSimSun" w:hAnsi="NSimSun" w:cs="NSimSun"/>
          <w:kern w:val="0"/>
          <w:sz w:val="31"/>
          <w:szCs w:val="31"/>
        </w:rPr>
      </w:pPr>
      <w:r>
        <w:rPr>
          <w:rFonts w:ascii="Times New Roman" w:hAnsi="Times New Roman" w:hint="eastAsia"/>
          <w:szCs w:val="24"/>
        </w:rPr>
        <w:t>描述：绘制背景图片</w:t>
      </w:r>
    </w:p>
    <w:p w:rsidR="00F753F3" w:rsidRPr="001A3643" w:rsidRDefault="006A3081" w:rsidP="001A3643">
      <w:pPr>
        <w:autoSpaceDE w:val="0"/>
        <w:autoSpaceDN w:val="0"/>
        <w:adjustRightInd w:val="0"/>
        <w:spacing w:line="360" w:lineRule="auto"/>
        <w:jc w:val="left"/>
        <w:rPr>
          <w:rFonts w:ascii="Times New Roman" w:hAnsi="Times New Roman"/>
          <w:szCs w:val="24"/>
        </w:rPr>
      </w:pPr>
      <w:r w:rsidRPr="001A3643">
        <w:rPr>
          <w:rFonts w:ascii="Times New Roman" w:hAnsi="Times New Roman"/>
          <w:szCs w:val="24"/>
        </w:rPr>
        <w:lastRenderedPageBreak/>
        <w:t>void drawBackGroundImage(PaintEventArgs e)</w:t>
      </w:r>
    </w:p>
    <w:p w:rsidR="00743E8D" w:rsidRPr="00743E8D" w:rsidRDefault="00743E8D" w:rsidP="00EA1625">
      <w:pPr>
        <w:pStyle w:val="2"/>
      </w:pPr>
      <w:bookmarkStart w:id="244" w:name="_Toc464376230"/>
      <w:bookmarkStart w:id="245" w:name="_Toc464376440"/>
      <w:bookmarkStart w:id="246" w:name="_Toc464377059"/>
      <w:bookmarkStart w:id="247" w:name="_Toc464377155"/>
      <w:bookmarkStart w:id="248" w:name="_Toc464377251"/>
      <w:bookmarkStart w:id="249" w:name="_Toc464377373"/>
      <w:bookmarkStart w:id="250" w:name="_Toc464377906"/>
      <w:bookmarkStart w:id="251" w:name="_Toc474657854"/>
      <w:r w:rsidRPr="00743E8D">
        <w:t>SVBitmapArray</w:t>
      </w:r>
      <w:r w:rsidRPr="00743E8D">
        <w:rPr>
          <w:rFonts w:hint="eastAsia"/>
        </w:rPr>
        <w:t>类</w:t>
      </w:r>
      <w:bookmarkEnd w:id="244"/>
      <w:bookmarkEnd w:id="245"/>
      <w:bookmarkEnd w:id="246"/>
      <w:bookmarkEnd w:id="247"/>
      <w:bookmarkEnd w:id="248"/>
      <w:bookmarkEnd w:id="249"/>
      <w:bookmarkEnd w:id="250"/>
      <w:bookmarkEnd w:id="251"/>
    </w:p>
    <w:p w:rsidR="00F03ACB" w:rsidRDefault="00662369" w:rsidP="00AD3E95">
      <w:pPr>
        <w:pStyle w:val="a1"/>
        <w:ind w:firstLine="480"/>
      </w:pPr>
      <w:r>
        <w:rPr>
          <w:rFonts w:hint="eastAsia"/>
        </w:rPr>
        <w:t>针对</w:t>
      </w:r>
      <w:r>
        <w:rPr>
          <w:rFonts w:hint="eastAsia"/>
        </w:rPr>
        <w:t>SVBitmap</w:t>
      </w:r>
      <w:r>
        <w:rPr>
          <w:rFonts w:hint="eastAsia"/>
        </w:rPr>
        <w:t>自定义图片类的进一步分装，形成的图片数组类。目的是方便对于多个图片数据的保存和操作</w:t>
      </w:r>
      <w:r w:rsidR="004530C9">
        <w:rPr>
          <w:rFonts w:hint="eastAsia"/>
        </w:rPr>
        <w:t>，并且在属性编辑图片数组的时候对用户的操作及显示方式进行限制</w:t>
      </w:r>
      <w:r>
        <w:rPr>
          <w:rFonts w:hint="eastAsia"/>
        </w:rPr>
        <w:t>。</w:t>
      </w:r>
    </w:p>
    <w:p w:rsidR="00F03ACB" w:rsidRPr="00F03ACB" w:rsidRDefault="00F03ACB" w:rsidP="00EA1625">
      <w:pPr>
        <w:pStyle w:val="2"/>
      </w:pPr>
      <w:bookmarkStart w:id="252" w:name="_Toc464376231"/>
      <w:bookmarkStart w:id="253" w:name="_Toc464376441"/>
      <w:bookmarkStart w:id="254" w:name="_Toc464377060"/>
      <w:bookmarkStart w:id="255" w:name="_Toc464377156"/>
      <w:bookmarkStart w:id="256" w:name="_Toc464377252"/>
      <w:bookmarkStart w:id="257" w:name="_Toc464377374"/>
      <w:bookmarkStart w:id="258" w:name="_Toc464377907"/>
      <w:bookmarkStart w:id="259" w:name="_Toc474657855"/>
      <w:r w:rsidRPr="00F03ACB">
        <w:t>SVBitmapHead</w:t>
      </w:r>
      <w:r w:rsidRPr="00F03ACB">
        <w:rPr>
          <w:rFonts w:hint="eastAsia"/>
        </w:rPr>
        <w:t>类</w:t>
      </w:r>
      <w:bookmarkEnd w:id="252"/>
      <w:bookmarkEnd w:id="253"/>
      <w:bookmarkEnd w:id="254"/>
      <w:bookmarkEnd w:id="255"/>
      <w:bookmarkEnd w:id="256"/>
      <w:bookmarkEnd w:id="257"/>
      <w:bookmarkEnd w:id="258"/>
      <w:bookmarkEnd w:id="259"/>
    </w:p>
    <w:p w:rsidR="00787442" w:rsidRDefault="00787442" w:rsidP="00AD3E95">
      <w:pPr>
        <w:pStyle w:val="a1"/>
        <w:ind w:firstLine="480"/>
      </w:pPr>
      <w:r>
        <w:rPr>
          <w:rFonts w:hint="eastAsia"/>
        </w:rPr>
        <w:t>将图元文件数据转换为内存中的</w:t>
      </w:r>
      <w:r w:rsidR="00527D66">
        <w:rPr>
          <w:rFonts w:hint="eastAsia"/>
        </w:rPr>
        <w:t>二进制</w:t>
      </w:r>
      <w:r>
        <w:rPr>
          <w:rFonts w:hint="eastAsia"/>
        </w:rPr>
        <w:t>数据。</w:t>
      </w:r>
    </w:p>
    <w:p w:rsidR="00444C70" w:rsidRPr="00444C70" w:rsidRDefault="00444C70" w:rsidP="00EA1625">
      <w:pPr>
        <w:pStyle w:val="2"/>
      </w:pPr>
      <w:bookmarkStart w:id="260" w:name="_Toc464376232"/>
      <w:bookmarkStart w:id="261" w:name="_Toc464376442"/>
      <w:bookmarkStart w:id="262" w:name="_Toc464377061"/>
      <w:bookmarkStart w:id="263" w:name="_Toc464377157"/>
      <w:bookmarkStart w:id="264" w:name="_Toc464377253"/>
      <w:bookmarkStart w:id="265" w:name="_Toc464377375"/>
      <w:bookmarkStart w:id="266" w:name="_Toc464377908"/>
      <w:bookmarkStart w:id="267" w:name="_Toc474657856"/>
      <w:r w:rsidRPr="00444C70">
        <w:t>SV</w:t>
      </w:r>
      <w:r w:rsidR="001F10D3">
        <w:rPr>
          <w:rFonts w:hint="eastAsia"/>
        </w:rPr>
        <w:t>WPF</w:t>
      </w:r>
      <w:r w:rsidRPr="00444C70">
        <w:t>BitmapManagerWindow</w:t>
      </w:r>
      <w:r w:rsidRPr="00444C70">
        <w:rPr>
          <w:rFonts w:hint="eastAsia"/>
        </w:rPr>
        <w:t>类</w:t>
      </w:r>
      <w:bookmarkEnd w:id="260"/>
      <w:bookmarkEnd w:id="261"/>
      <w:bookmarkEnd w:id="262"/>
      <w:bookmarkEnd w:id="263"/>
      <w:bookmarkEnd w:id="264"/>
      <w:bookmarkEnd w:id="265"/>
      <w:bookmarkEnd w:id="266"/>
      <w:bookmarkEnd w:id="267"/>
    </w:p>
    <w:p w:rsidR="00D12D38" w:rsidRDefault="00842DF7" w:rsidP="00842DF7">
      <w:pPr>
        <w:pStyle w:val="a1"/>
        <w:ind w:firstLine="480"/>
        <w:rPr>
          <w:rFonts w:hint="eastAsia"/>
        </w:rPr>
      </w:pPr>
      <w:r>
        <w:rPr>
          <w:rFonts w:hint="eastAsia"/>
        </w:rPr>
        <w:t>图元管理窗口。包含图元的分类的添加、删除、重命名。图元的添加、删除、预览显示。</w:t>
      </w:r>
    </w:p>
    <w:p w:rsidR="00713279" w:rsidRPr="00713279" w:rsidRDefault="00713279" w:rsidP="00713279">
      <w:pPr>
        <w:pStyle w:val="2"/>
        <w:ind w:left="677" w:hangingChars="241" w:hanging="677"/>
      </w:pPr>
      <w:bookmarkStart w:id="268" w:name="_Toc474657857"/>
      <w:r w:rsidRPr="00713279">
        <w:t>SVWpfControl</w:t>
      </w:r>
      <w:r>
        <w:rPr>
          <w:rFonts w:hint="eastAsia"/>
        </w:rPr>
        <w:t>类</w:t>
      </w:r>
      <w:bookmarkEnd w:id="268"/>
    </w:p>
    <w:p w:rsidR="00713279" w:rsidRDefault="00636FD9" w:rsidP="00842DF7">
      <w:pPr>
        <w:pStyle w:val="a1"/>
        <w:ind w:firstLine="480"/>
        <w:rPr>
          <w:rFonts w:hint="eastAsia"/>
        </w:rPr>
      </w:pPr>
      <w:r>
        <w:rPr>
          <w:rFonts w:hint="eastAsia"/>
        </w:rPr>
        <w:t>为了在自定义的控件中</w:t>
      </w:r>
      <w:r w:rsidR="0041409F">
        <w:rPr>
          <w:rFonts w:hint="eastAsia"/>
        </w:rPr>
        <w:t>使用</w:t>
      </w:r>
      <w:r w:rsidR="0041409F">
        <w:rPr>
          <w:rFonts w:hint="eastAsia"/>
        </w:rPr>
        <w:t>wpf</w:t>
      </w:r>
      <w:r w:rsidR="0041409F">
        <w:rPr>
          <w:rFonts w:hint="eastAsia"/>
        </w:rPr>
        <w:t>类型的控件，</w:t>
      </w:r>
      <w:r w:rsidR="00B7169D">
        <w:rPr>
          <w:rFonts w:hint="eastAsia"/>
        </w:rPr>
        <w:t>该类作为一个中间层，</w:t>
      </w:r>
      <w:r w:rsidR="008C2084">
        <w:rPr>
          <w:rFonts w:hint="eastAsia"/>
        </w:rPr>
        <w:t>在使用自定义的控件的时候内嵌</w:t>
      </w:r>
      <w:r w:rsidR="008C2084">
        <w:rPr>
          <w:rFonts w:hint="eastAsia"/>
        </w:rPr>
        <w:t>wpf</w:t>
      </w:r>
      <w:r w:rsidR="008C2084">
        <w:rPr>
          <w:rFonts w:hint="eastAsia"/>
        </w:rPr>
        <w:t>控件</w:t>
      </w:r>
      <w:r w:rsidR="00524EDF">
        <w:rPr>
          <w:rFonts w:hint="eastAsia"/>
        </w:rPr>
        <w:t>，使得</w:t>
      </w:r>
      <w:r w:rsidR="00524EDF">
        <w:rPr>
          <w:rFonts w:hint="eastAsia"/>
        </w:rPr>
        <w:t>winform</w:t>
      </w:r>
      <w:r w:rsidR="00524EDF">
        <w:rPr>
          <w:rFonts w:hint="eastAsia"/>
        </w:rPr>
        <w:t>和</w:t>
      </w:r>
      <w:r w:rsidR="00524EDF">
        <w:rPr>
          <w:rFonts w:hint="eastAsia"/>
        </w:rPr>
        <w:t>wpf</w:t>
      </w:r>
      <w:r w:rsidR="00524EDF">
        <w:rPr>
          <w:rFonts w:hint="eastAsia"/>
        </w:rPr>
        <w:t>控件可以一起在对话框中被使用。</w:t>
      </w:r>
    </w:p>
    <w:p w:rsidR="00D65241" w:rsidRPr="00AD7E19" w:rsidRDefault="00D65241" w:rsidP="00AD7E19">
      <w:pPr>
        <w:pStyle w:val="2"/>
        <w:ind w:left="677" w:hangingChars="241" w:hanging="677"/>
      </w:pPr>
      <w:bookmarkStart w:id="269" w:name="_Toc474657858"/>
      <w:r w:rsidRPr="00AD7E19">
        <w:t>SVWpfColorDialog</w:t>
      </w:r>
      <w:r w:rsidRPr="00AD7E19">
        <w:rPr>
          <w:rFonts w:hint="eastAsia"/>
        </w:rPr>
        <w:t>类</w:t>
      </w:r>
      <w:bookmarkEnd w:id="269"/>
    </w:p>
    <w:p w:rsidR="00D65241" w:rsidRDefault="00DA60E3" w:rsidP="00842DF7">
      <w:pPr>
        <w:pStyle w:val="a1"/>
        <w:ind w:firstLine="480"/>
        <w:rPr>
          <w:rFonts w:hint="eastAsia"/>
        </w:rPr>
      </w:pPr>
      <w:r>
        <w:rPr>
          <w:rFonts w:hint="eastAsia"/>
        </w:rPr>
        <w:t>自定义的颜色选择对话框类</w:t>
      </w:r>
      <w:r w:rsidR="00435242">
        <w:rPr>
          <w:rFonts w:hint="eastAsia"/>
        </w:rPr>
        <w:t>，通过</w:t>
      </w:r>
      <w:r w:rsidR="00435242">
        <w:rPr>
          <w:rFonts w:hint="eastAsia"/>
        </w:rPr>
        <w:t>wpf</w:t>
      </w:r>
      <w:r w:rsidR="00435242">
        <w:rPr>
          <w:rFonts w:hint="eastAsia"/>
        </w:rPr>
        <w:t>生成颜色选择方框并设置外观样式。</w:t>
      </w:r>
    </w:p>
    <w:p w:rsidR="00934C26" w:rsidRPr="00934C26" w:rsidRDefault="00934C26" w:rsidP="00934C26">
      <w:pPr>
        <w:pStyle w:val="2"/>
        <w:ind w:left="677" w:hangingChars="241" w:hanging="677"/>
        <w:rPr>
          <w:rFonts w:hint="eastAsia"/>
        </w:rPr>
      </w:pPr>
      <w:bookmarkStart w:id="270" w:name="_Toc474657859"/>
      <w:r w:rsidRPr="00934C26">
        <w:t>SVWPFLockDialog</w:t>
      </w:r>
      <w:r w:rsidRPr="00934C26">
        <w:rPr>
          <w:rFonts w:hint="eastAsia"/>
        </w:rPr>
        <w:t>类</w:t>
      </w:r>
      <w:bookmarkEnd w:id="270"/>
    </w:p>
    <w:p w:rsidR="00934C26" w:rsidRDefault="005D6F46" w:rsidP="00842DF7">
      <w:pPr>
        <w:pStyle w:val="a1"/>
        <w:ind w:firstLine="480"/>
        <w:rPr>
          <w:rFonts w:hint="eastAsia"/>
        </w:rPr>
      </w:pPr>
      <w:r>
        <w:rPr>
          <w:rFonts w:hint="eastAsia"/>
        </w:rPr>
        <w:t>针对属性窗口中编辑锁定属性字段弹出的自定义对话框，</w:t>
      </w:r>
      <w:r w:rsidR="00E433F5">
        <w:rPr>
          <w:rFonts w:hint="eastAsia"/>
        </w:rPr>
        <w:t>通过锁图片的切换来改变锁定状态的值。</w:t>
      </w:r>
    </w:p>
    <w:p w:rsidR="00D22174" w:rsidRPr="00D22174" w:rsidRDefault="00D22174" w:rsidP="00D22174">
      <w:pPr>
        <w:pStyle w:val="2"/>
        <w:ind w:left="677" w:hangingChars="241" w:hanging="677"/>
      </w:pPr>
      <w:bookmarkStart w:id="271" w:name="_Toc474657860"/>
      <w:r w:rsidRPr="00D22174">
        <w:t>SVWPFProgressBar</w:t>
      </w:r>
      <w:r w:rsidRPr="00D22174">
        <w:rPr>
          <w:rFonts w:hint="eastAsia"/>
        </w:rPr>
        <w:t>类</w:t>
      </w:r>
      <w:bookmarkEnd w:id="271"/>
    </w:p>
    <w:p w:rsidR="00D22174" w:rsidRDefault="00A07ABC" w:rsidP="00842DF7">
      <w:pPr>
        <w:pStyle w:val="a1"/>
        <w:ind w:firstLine="480"/>
        <w:rPr>
          <w:rFonts w:hint="eastAsia"/>
        </w:rPr>
      </w:pPr>
      <w:r>
        <w:rPr>
          <w:rFonts w:hint="eastAsia"/>
        </w:rPr>
        <w:t>在编译工程页面的时候，页面较多的情况会造成</w:t>
      </w:r>
      <w:r w:rsidR="00B62A9C">
        <w:rPr>
          <w:rFonts w:hint="eastAsia"/>
        </w:rPr>
        <w:t>编译时间等待过长并且页面出现卡死的现象，这里采用多线程的方式弹出自定义的进度条来显示编译进度，</w:t>
      </w:r>
      <w:r w:rsidR="0043475C">
        <w:rPr>
          <w:rFonts w:hint="eastAsia"/>
        </w:rPr>
        <w:t>解决界面卡死等现象。</w:t>
      </w:r>
    </w:p>
    <w:p w:rsidR="00942173" w:rsidRPr="00942173" w:rsidRDefault="00942173" w:rsidP="00942173">
      <w:pPr>
        <w:pStyle w:val="2"/>
        <w:ind w:left="677" w:hangingChars="241" w:hanging="677"/>
        <w:rPr>
          <w:rFonts w:hint="eastAsia"/>
        </w:rPr>
      </w:pPr>
      <w:bookmarkStart w:id="272" w:name="_Toc474657861"/>
      <w:r w:rsidRPr="00942173">
        <w:t>SVWPFSettingWindow</w:t>
      </w:r>
      <w:r w:rsidRPr="00942173">
        <w:rPr>
          <w:rFonts w:hint="eastAsia"/>
        </w:rPr>
        <w:t>类</w:t>
      </w:r>
      <w:bookmarkEnd w:id="272"/>
    </w:p>
    <w:p w:rsidR="00942173" w:rsidRDefault="004D781F" w:rsidP="00842DF7">
      <w:pPr>
        <w:pStyle w:val="a1"/>
        <w:ind w:firstLine="480"/>
        <w:rPr>
          <w:rFonts w:hint="eastAsia"/>
        </w:rPr>
      </w:pPr>
      <w:r>
        <w:rPr>
          <w:rFonts w:hint="eastAsia"/>
        </w:rPr>
        <w:t>使用</w:t>
      </w:r>
      <w:r>
        <w:rPr>
          <w:rFonts w:hint="eastAsia"/>
        </w:rPr>
        <w:t>wpf</w:t>
      </w:r>
      <w:r>
        <w:rPr>
          <w:rFonts w:hint="eastAsia"/>
        </w:rPr>
        <w:t>重写设置窗口界面。</w:t>
      </w:r>
    </w:p>
    <w:p w:rsidR="00D12D38" w:rsidRDefault="00D12D38" w:rsidP="00EA1625">
      <w:pPr>
        <w:pStyle w:val="2"/>
      </w:pPr>
      <w:bookmarkStart w:id="273" w:name="_Toc464376233"/>
      <w:bookmarkStart w:id="274" w:name="_Toc464376443"/>
      <w:bookmarkStart w:id="275" w:name="_Toc464377062"/>
      <w:bookmarkStart w:id="276" w:name="_Toc464377158"/>
      <w:bookmarkStart w:id="277" w:name="_Toc464377254"/>
      <w:bookmarkStart w:id="278" w:name="_Toc464377376"/>
      <w:bookmarkStart w:id="279" w:name="_Toc464377909"/>
      <w:bookmarkStart w:id="280" w:name="_Toc474657862"/>
      <w:r w:rsidRPr="00D12D38">
        <w:t>SVBuildFile</w:t>
      </w:r>
      <w:r w:rsidRPr="00D12D38">
        <w:rPr>
          <w:rFonts w:hint="eastAsia"/>
        </w:rPr>
        <w:t>类</w:t>
      </w:r>
      <w:bookmarkEnd w:id="273"/>
      <w:bookmarkEnd w:id="274"/>
      <w:bookmarkEnd w:id="275"/>
      <w:bookmarkEnd w:id="276"/>
      <w:bookmarkEnd w:id="277"/>
      <w:bookmarkEnd w:id="278"/>
      <w:bookmarkEnd w:id="279"/>
      <w:bookmarkEnd w:id="280"/>
    </w:p>
    <w:p w:rsidR="00D12D38" w:rsidRDefault="00547BEA" w:rsidP="00842DF7">
      <w:pPr>
        <w:pStyle w:val="a1"/>
        <w:ind w:firstLine="480"/>
      </w:pPr>
      <w:r>
        <w:rPr>
          <w:rFonts w:hint="eastAsia"/>
        </w:rPr>
        <w:t>对下装文件原始数据文件头的包装，用来生成和读取该文件头及文件内容信息。文件头中包含</w:t>
      </w:r>
      <w:r w:rsidR="000D3250">
        <w:rPr>
          <w:rFonts w:hint="eastAsia"/>
        </w:rPr>
        <w:t>文件标识字符串，</w:t>
      </w:r>
      <w:r>
        <w:rPr>
          <w:rFonts w:hint="eastAsia"/>
        </w:rPr>
        <w:t>文件的版本号，文件的长度，文件数据</w:t>
      </w:r>
      <w:r>
        <w:rPr>
          <w:rFonts w:hint="eastAsia"/>
        </w:rPr>
        <w:t>CRC</w:t>
      </w:r>
      <w:r>
        <w:rPr>
          <w:rFonts w:hint="eastAsia"/>
        </w:rPr>
        <w:t>校验，图片数据的起始和偏移。便于生成和验证下装文件的合法性。</w:t>
      </w:r>
    </w:p>
    <w:p w:rsidR="00260454" w:rsidRDefault="00260454" w:rsidP="00EA1625">
      <w:pPr>
        <w:pStyle w:val="2"/>
      </w:pPr>
      <w:bookmarkStart w:id="281" w:name="_Toc464376234"/>
      <w:bookmarkStart w:id="282" w:name="_Toc464376444"/>
      <w:bookmarkStart w:id="283" w:name="_Toc464377063"/>
      <w:bookmarkStart w:id="284" w:name="_Toc464377159"/>
      <w:bookmarkStart w:id="285" w:name="_Toc464377255"/>
      <w:bookmarkStart w:id="286" w:name="_Toc464377377"/>
      <w:bookmarkStart w:id="287" w:name="_Toc464377910"/>
      <w:bookmarkStart w:id="288" w:name="_Toc474657863"/>
      <w:r w:rsidRPr="00260454">
        <w:rPr>
          <w:rFonts w:hint="eastAsia"/>
        </w:rPr>
        <w:lastRenderedPageBreak/>
        <w:t>SVLog</w:t>
      </w:r>
      <w:r w:rsidRPr="00260454">
        <w:rPr>
          <w:rFonts w:hint="eastAsia"/>
        </w:rPr>
        <w:t>类</w:t>
      </w:r>
      <w:bookmarkEnd w:id="281"/>
      <w:bookmarkEnd w:id="282"/>
      <w:bookmarkEnd w:id="283"/>
      <w:bookmarkEnd w:id="284"/>
      <w:bookmarkEnd w:id="285"/>
      <w:bookmarkEnd w:id="286"/>
      <w:bookmarkEnd w:id="287"/>
      <w:bookmarkEnd w:id="288"/>
    </w:p>
    <w:p w:rsidR="00260454" w:rsidRDefault="00260454" w:rsidP="00260454">
      <w:pPr>
        <w:pStyle w:val="a1"/>
        <w:ind w:firstLine="480"/>
      </w:pPr>
      <w:r>
        <w:rPr>
          <w:rFonts w:hint="eastAsia"/>
        </w:rPr>
        <w:t>全局的日志记录类，用来记录当前用户操作记录，错误提示，软件异常等日志内容。日志类型分为：消息、警告、错误、严重崩溃四个等级。</w:t>
      </w:r>
      <w:r w:rsidR="000D5B41">
        <w:rPr>
          <w:rFonts w:hint="eastAsia"/>
        </w:rPr>
        <w:t>日志的记录方式包括：界面输出窗口显示及文本文件。</w:t>
      </w:r>
      <w:r w:rsidR="00E32598">
        <w:rPr>
          <w:rFonts w:hint="eastAsia"/>
        </w:rPr>
        <w:t>包含</w:t>
      </w:r>
      <w:r w:rsidR="00E32598">
        <w:rPr>
          <w:rFonts w:hint="eastAsia"/>
        </w:rPr>
        <w:t>TraceLog</w:t>
      </w:r>
      <w:r w:rsidR="00E32598">
        <w:rPr>
          <w:rFonts w:hint="eastAsia"/>
        </w:rPr>
        <w:t>类，该类的具体操作如下：</w:t>
      </w:r>
    </w:p>
    <w:p w:rsidR="00530104" w:rsidRDefault="00492BB2" w:rsidP="00260454">
      <w:pPr>
        <w:pStyle w:val="a1"/>
        <w:ind w:firstLine="480"/>
      </w:pPr>
      <w:r>
        <w:rPr>
          <w:rFonts w:hint="eastAsia"/>
        </w:rPr>
        <w:t>以消息的方式记录日志</w:t>
      </w:r>
    </w:p>
    <w:p w:rsidR="00492BB2" w:rsidRDefault="00492BB2" w:rsidP="00260454">
      <w:pPr>
        <w:pStyle w:val="a1"/>
        <w:ind w:firstLine="480"/>
      </w:pPr>
      <w:r>
        <w:t>M</w:t>
      </w:r>
      <w:r>
        <w:rPr>
          <w:rFonts w:hint="eastAsia"/>
        </w:rPr>
        <w:t xml:space="preserve">essage </w:t>
      </w:r>
      <w:r>
        <w:rPr>
          <w:rFonts w:hint="eastAsia"/>
        </w:rPr>
        <w:t>表示当前日志信息</w:t>
      </w:r>
    </w:p>
    <w:p w:rsidR="00530104" w:rsidRDefault="00530104" w:rsidP="00530104">
      <w:pPr>
        <w:pStyle w:val="a1"/>
        <w:ind w:firstLine="480"/>
      </w:pPr>
      <w:r w:rsidRPr="00530104">
        <w:t>public void Info(String message)</w:t>
      </w:r>
    </w:p>
    <w:p w:rsidR="00492BB2" w:rsidRDefault="00492BB2" w:rsidP="00530104">
      <w:pPr>
        <w:pStyle w:val="a1"/>
        <w:ind w:firstLine="480"/>
      </w:pPr>
    </w:p>
    <w:p w:rsidR="00223B3D" w:rsidRDefault="00B35ED8" w:rsidP="00530104">
      <w:pPr>
        <w:pStyle w:val="a1"/>
        <w:ind w:firstLine="480"/>
      </w:pPr>
      <w:r>
        <w:rPr>
          <w:rFonts w:hint="eastAsia"/>
        </w:rPr>
        <w:t>以警告等级</w:t>
      </w:r>
      <w:r w:rsidR="00223B3D">
        <w:rPr>
          <w:rFonts w:hint="eastAsia"/>
        </w:rPr>
        <w:t>记录日志</w:t>
      </w:r>
    </w:p>
    <w:p w:rsidR="00223B3D" w:rsidRDefault="00223B3D" w:rsidP="00530104">
      <w:pPr>
        <w:pStyle w:val="a1"/>
        <w:ind w:firstLine="480"/>
      </w:pPr>
      <w:r>
        <w:t>M</w:t>
      </w:r>
      <w:r>
        <w:rPr>
          <w:rFonts w:hint="eastAsia"/>
        </w:rPr>
        <w:t xml:space="preserve">essage </w:t>
      </w:r>
      <w:r>
        <w:rPr>
          <w:rFonts w:hint="eastAsia"/>
        </w:rPr>
        <w:t>表示当前日志信息</w:t>
      </w:r>
    </w:p>
    <w:p w:rsidR="00223B3D" w:rsidRPr="00223B3D" w:rsidRDefault="00223B3D" w:rsidP="00223B3D">
      <w:pPr>
        <w:pStyle w:val="a1"/>
        <w:ind w:firstLine="480"/>
      </w:pPr>
      <w:r w:rsidRPr="00223B3D">
        <w:t>public void Warning(String message)</w:t>
      </w:r>
    </w:p>
    <w:p w:rsidR="00492BB2" w:rsidRDefault="00492BB2" w:rsidP="00530104">
      <w:pPr>
        <w:pStyle w:val="a1"/>
        <w:ind w:firstLine="480"/>
      </w:pPr>
    </w:p>
    <w:p w:rsidR="002A3BC7" w:rsidRDefault="002A3BC7" w:rsidP="002A3BC7">
      <w:pPr>
        <w:pStyle w:val="a1"/>
        <w:ind w:firstLine="480"/>
      </w:pPr>
      <w:r>
        <w:rPr>
          <w:rFonts w:hint="eastAsia"/>
        </w:rPr>
        <w:t>以错误等级记录日志</w:t>
      </w:r>
    </w:p>
    <w:p w:rsidR="002A3BC7" w:rsidRDefault="002A3BC7" w:rsidP="00530104">
      <w:pPr>
        <w:pStyle w:val="a1"/>
        <w:ind w:firstLine="480"/>
      </w:pPr>
      <w:r>
        <w:t>M</w:t>
      </w:r>
      <w:r>
        <w:rPr>
          <w:rFonts w:hint="eastAsia"/>
        </w:rPr>
        <w:t xml:space="preserve">essage </w:t>
      </w:r>
      <w:r>
        <w:rPr>
          <w:rFonts w:hint="eastAsia"/>
        </w:rPr>
        <w:t>表示当前日志信息</w:t>
      </w:r>
    </w:p>
    <w:p w:rsidR="002A3BC7" w:rsidRPr="002A3BC7" w:rsidRDefault="002A3BC7" w:rsidP="002A3BC7">
      <w:pPr>
        <w:pStyle w:val="a1"/>
        <w:ind w:firstLine="480"/>
      </w:pPr>
      <w:r w:rsidRPr="002A3BC7">
        <w:t>public void Error(String message)</w:t>
      </w:r>
    </w:p>
    <w:p w:rsidR="00223B3D" w:rsidRDefault="00223B3D" w:rsidP="00530104">
      <w:pPr>
        <w:pStyle w:val="a1"/>
        <w:ind w:firstLine="480"/>
      </w:pPr>
    </w:p>
    <w:p w:rsidR="008D14DE" w:rsidRDefault="008D14DE" w:rsidP="008D14DE">
      <w:pPr>
        <w:pStyle w:val="a1"/>
        <w:ind w:firstLine="480"/>
      </w:pPr>
      <w:r>
        <w:rPr>
          <w:rFonts w:hint="eastAsia"/>
        </w:rPr>
        <w:t>以程序崩溃记录日志，当发生记录该日志的时候会抛投一个异常</w:t>
      </w:r>
    </w:p>
    <w:p w:rsidR="008D14DE" w:rsidRPr="002A3BC7" w:rsidRDefault="008D14DE" w:rsidP="00530104">
      <w:pPr>
        <w:pStyle w:val="a1"/>
        <w:ind w:firstLine="480"/>
      </w:pPr>
      <w:r>
        <w:t>M</w:t>
      </w:r>
      <w:r>
        <w:rPr>
          <w:rFonts w:hint="eastAsia"/>
        </w:rPr>
        <w:t xml:space="preserve">essage </w:t>
      </w:r>
      <w:r>
        <w:rPr>
          <w:rFonts w:hint="eastAsia"/>
        </w:rPr>
        <w:t>表示当前日志信息</w:t>
      </w:r>
    </w:p>
    <w:p w:rsidR="008D14DE" w:rsidRPr="008D14DE" w:rsidRDefault="008D14DE" w:rsidP="008D14DE">
      <w:pPr>
        <w:pStyle w:val="a1"/>
        <w:ind w:firstLine="480"/>
      </w:pPr>
      <w:r w:rsidRPr="008D14DE">
        <w:t>public void Critical(String message)</w:t>
      </w:r>
    </w:p>
    <w:p w:rsidR="00530104" w:rsidRDefault="00530104" w:rsidP="00260454">
      <w:pPr>
        <w:pStyle w:val="a1"/>
        <w:ind w:firstLine="480"/>
      </w:pPr>
    </w:p>
    <w:p w:rsidR="009106CC" w:rsidRDefault="009106CC" w:rsidP="00260454">
      <w:pPr>
        <w:pStyle w:val="a1"/>
        <w:ind w:firstLine="480"/>
      </w:pPr>
      <w:r>
        <w:rPr>
          <w:rFonts w:hint="eastAsia"/>
        </w:rPr>
        <w:t>对当前的异常信息进行记录，记录异常的详细信息</w:t>
      </w:r>
    </w:p>
    <w:p w:rsidR="009106CC" w:rsidRPr="009106CC" w:rsidRDefault="009106CC" w:rsidP="00260454">
      <w:pPr>
        <w:pStyle w:val="a1"/>
        <w:ind w:firstLine="480"/>
      </w:pPr>
      <w:r>
        <w:t>E</w:t>
      </w:r>
      <w:r>
        <w:rPr>
          <w:rFonts w:hint="eastAsia"/>
        </w:rPr>
        <w:t xml:space="preserve">x </w:t>
      </w:r>
      <w:r>
        <w:rPr>
          <w:rFonts w:hint="eastAsia"/>
        </w:rPr>
        <w:t>异常对象</w:t>
      </w:r>
    </w:p>
    <w:p w:rsidR="009106CC" w:rsidRDefault="009106CC" w:rsidP="009106CC">
      <w:pPr>
        <w:pStyle w:val="a1"/>
        <w:ind w:firstLine="480"/>
      </w:pPr>
      <w:r w:rsidRPr="009106CC">
        <w:t>public void Exception(Exception ex)</w:t>
      </w:r>
    </w:p>
    <w:p w:rsidR="00403FDE" w:rsidRPr="00403FDE" w:rsidRDefault="00403FDE" w:rsidP="00EA1625">
      <w:pPr>
        <w:pStyle w:val="2"/>
      </w:pPr>
      <w:bookmarkStart w:id="289" w:name="_Toc464376235"/>
      <w:bookmarkStart w:id="290" w:name="_Toc464376445"/>
      <w:bookmarkStart w:id="291" w:name="_Toc464377064"/>
      <w:bookmarkStart w:id="292" w:name="_Toc464377160"/>
      <w:bookmarkStart w:id="293" w:name="_Toc464377256"/>
      <w:bookmarkStart w:id="294" w:name="_Toc464377378"/>
      <w:bookmarkStart w:id="295" w:name="_Toc464377911"/>
      <w:bookmarkStart w:id="296" w:name="_Toc474657864"/>
      <w:r w:rsidRPr="00403FDE">
        <w:t>SVTextBoxTraceListenter</w:t>
      </w:r>
      <w:r w:rsidRPr="00403FDE">
        <w:rPr>
          <w:rFonts w:hint="eastAsia"/>
        </w:rPr>
        <w:t>类</w:t>
      </w:r>
      <w:bookmarkEnd w:id="289"/>
      <w:bookmarkEnd w:id="290"/>
      <w:bookmarkEnd w:id="291"/>
      <w:bookmarkEnd w:id="292"/>
      <w:bookmarkEnd w:id="293"/>
      <w:bookmarkEnd w:id="294"/>
      <w:bookmarkEnd w:id="295"/>
      <w:bookmarkEnd w:id="296"/>
    </w:p>
    <w:p w:rsidR="00403FDE" w:rsidRDefault="00194A53" w:rsidP="009106CC">
      <w:pPr>
        <w:pStyle w:val="a1"/>
        <w:ind w:firstLine="480"/>
      </w:pPr>
      <w:r>
        <w:rPr>
          <w:rFonts w:hint="eastAsia"/>
        </w:rPr>
        <w:t>继承自</w:t>
      </w:r>
      <w:r w:rsidR="000608E1" w:rsidRPr="000608E1">
        <w:t>TraceListener</w:t>
      </w:r>
      <w:r>
        <w:rPr>
          <w:rFonts w:hint="eastAsia"/>
        </w:rPr>
        <w:t>自定义类</w:t>
      </w:r>
      <w:r w:rsidR="000608E1">
        <w:rPr>
          <w:rFonts w:hint="eastAsia"/>
        </w:rPr>
        <w:t>，定义当前日志在界面窗口中显示的格式。</w:t>
      </w:r>
    </w:p>
    <w:p w:rsidR="00194A53" w:rsidRPr="00194A53" w:rsidRDefault="00194A53" w:rsidP="00EA1625">
      <w:pPr>
        <w:pStyle w:val="2"/>
      </w:pPr>
      <w:bookmarkStart w:id="297" w:name="_Toc464376236"/>
      <w:bookmarkStart w:id="298" w:name="_Toc464376446"/>
      <w:bookmarkStart w:id="299" w:name="_Toc464377065"/>
      <w:bookmarkStart w:id="300" w:name="_Toc464377161"/>
      <w:bookmarkStart w:id="301" w:name="_Toc464377257"/>
      <w:bookmarkStart w:id="302" w:name="_Toc464377379"/>
      <w:bookmarkStart w:id="303" w:name="_Toc464377912"/>
      <w:bookmarkStart w:id="304" w:name="_Toc474657865"/>
      <w:r w:rsidRPr="00194A53">
        <w:t>SVTextTraceListenter</w:t>
      </w:r>
      <w:r w:rsidRPr="00194A53">
        <w:rPr>
          <w:rFonts w:hint="eastAsia"/>
        </w:rPr>
        <w:t>类</w:t>
      </w:r>
      <w:bookmarkEnd w:id="297"/>
      <w:bookmarkEnd w:id="298"/>
      <w:bookmarkEnd w:id="299"/>
      <w:bookmarkEnd w:id="300"/>
      <w:bookmarkEnd w:id="301"/>
      <w:bookmarkEnd w:id="302"/>
      <w:bookmarkEnd w:id="303"/>
      <w:bookmarkEnd w:id="304"/>
    </w:p>
    <w:p w:rsidR="00194A53" w:rsidRPr="009106CC" w:rsidRDefault="008E6DC4" w:rsidP="009106CC">
      <w:pPr>
        <w:pStyle w:val="a1"/>
        <w:ind w:firstLine="480"/>
      </w:pPr>
      <w:r>
        <w:rPr>
          <w:rFonts w:hint="eastAsia"/>
        </w:rPr>
        <w:t>继承自</w:t>
      </w:r>
      <w:r w:rsidRPr="000608E1">
        <w:t>TraceListener</w:t>
      </w:r>
      <w:r>
        <w:rPr>
          <w:rFonts w:hint="eastAsia"/>
        </w:rPr>
        <w:t>自定义类，定义当前日志信息在文本文件中存储的格式</w:t>
      </w:r>
      <w:r w:rsidR="00BF0407">
        <w:rPr>
          <w:rFonts w:hint="eastAsia"/>
        </w:rPr>
        <w:t>，如添加日志的时候自动添加当前时间、当前日志等级信息、</w:t>
      </w:r>
      <w:r w:rsidR="00B22ACD">
        <w:rPr>
          <w:rFonts w:hint="eastAsia"/>
        </w:rPr>
        <w:t>日志内容保存、</w:t>
      </w:r>
      <w:r w:rsidR="00BF0407">
        <w:rPr>
          <w:rFonts w:hint="eastAsia"/>
        </w:rPr>
        <w:t>日志记录方式（防止日志文件</w:t>
      </w:r>
      <w:r w:rsidR="00BF0407">
        <w:rPr>
          <w:rFonts w:hint="eastAsia"/>
        </w:rPr>
        <w:lastRenderedPageBreak/>
        <w:t>过大，以单天一个日志文件）等。</w:t>
      </w:r>
    </w:p>
    <w:p w:rsidR="00E959F4" w:rsidRPr="00E959F4" w:rsidRDefault="00E959F4" w:rsidP="00EA1625">
      <w:pPr>
        <w:pStyle w:val="2"/>
      </w:pPr>
      <w:bookmarkStart w:id="305" w:name="_Toc464376237"/>
      <w:bookmarkStart w:id="306" w:name="_Toc464376447"/>
      <w:bookmarkStart w:id="307" w:name="_Toc464377066"/>
      <w:bookmarkStart w:id="308" w:name="_Toc464377162"/>
      <w:bookmarkStart w:id="309" w:name="_Toc464377258"/>
      <w:bookmarkStart w:id="310" w:name="_Toc464377380"/>
      <w:bookmarkStart w:id="311" w:name="_Toc464377913"/>
      <w:bookmarkStart w:id="312" w:name="_Toc474657866"/>
      <w:r w:rsidRPr="00E959F4">
        <w:t>SVMessageBox</w:t>
      </w:r>
      <w:r w:rsidRPr="00E959F4">
        <w:rPr>
          <w:rFonts w:hint="eastAsia"/>
        </w:rPr>
        <w:t>类</w:t>
      </w:r>
      <w:bookmarkEnd w:id="305"/>
      <w:bookmarkEnd w:id="306"/>
      <w:bookmarkEnd w:id="307"/>
      <w:bookmarkEnd w:id="308"/>
      <w:bookmarkEnd w:id="309"/>
      <w:bookmarkEnd w:id="310"/>
      <w:bookmarkEnd w:id="311"/>
      <w:bookmarkEnd w:id="312"/>
    </w:p>
    <w:p w:rsidR="009106CC" w:rsidRDefault="00E959F4" w:rsidP="00260454">
      <w:pPr>
        <w:pStyle w:val="a1"/>
        <w:ind w:firstLine="480"/>
      </w:pPr>
      <w:r>
        <w:rPr>
          <w:rFonts w:hint="eastAsia"/>
        </w:rPr>
        <w:t>自定义的</w:t>
      </w:r>
      <w:r>
        <w:rPr>
          <w:rFonts w:hint="eastAsia"/>
        </w:rPr>
        <w:t>MessageBox</w:t>
      </w:r>
      <w:r>
        <w:rPr>
          <w:rFonts w:hint="eastAsia"/>
        </w:rPr>
        <w:t>类，由于系统需要进行中英文切换，及弹出的对话框中的语言也要进行切换。由于系统自带的</w:t>
      </w:r>
      <w:r>
        <w:rPr>
          <w:rFonts w:hint="eastAsia"/>
        </w:rPr>
        <w:t>MessageBox</w:t>
      </w:r>
      <w:r>
        <w:rPr>
          <w:rFonts w:hint="eastAsia"/>
        </w:rPr>
        <w:t>类，不能随着语言环境进行变化。重新定义一个来代替</w:t>
      </w:r>
      <w:r w:rsidR="00925634">
        <w:rPr>
          <w:rFonts w:hint="eastAsia"/>
        </w:rPr>
        <w:t>以实现语言切换功能</w:t>
      </w:r>
      <w:r>
        <w:rPr>
          <w:rFonts w:hint="eastAsia"/>
        </w:rPr>
        <w:t>。</w:t>
      </w:r>
    </w:p>
    <w:p w:rsidR="00B53821" w:rsidRPr="00B53821" w:rsidRDefault="00B53821" w:rsidP="00EA1625">
      <w:pPr>
        <w:pStyle w:val="2"/>
      </w:pPr>
      <w:bookmarkStart w:id="313" w:name="_Toc464376238"/>
      <w:bookmarkStart w:id="314" w:name="_Toc464376448"/>
      <w:bookmarkStart w:id="315" w:name="_Toc464377067"/>
      <w:bookmarkStart w:id="316" w:name="_Toc464377163"/>
      <w:bookmarkStart w:id="317" w:name="_Toc464377259"/>
      <w:bookmarkStart w:id="318" w:name="_Toc464377381"/>
      <w:bookmarkStart w:id="319" w:name="_Toc464377914"/>
      <w:bookmarkStart w:id="320" w:name="_Toc474657867"/>
      <w:r w:rsidRPr="00B53821">
        <w:t>SVSqlDataBase</w:t>
      </w:r>
      <w:r w:rsidRPr="00B53821">
        <w:rPr>
          <w:rFonts w:hint="eastAsia"/>
        </w:rPr>
        <w:t>类</w:t>
      </w:r>
      <w:bookmarkEnd w:id="313"/>
      <w:bookmarkEnd w:id="314"/>
      <w:bookmarkEnd w:id="315"/>
      <w:bookmarkEnd w:id="316"/>
      <w:bookmarkEnd w:id="317"/>
      <w:bookmarkEnd w:id="318"/>
      <w:bookmarkEnd w:id="319"/>
      <w:bookmarkEnd w:id="320"/>
    </w:p>
    <w:p w:rsidR="00B53821" w:rsidRDefault="00B53821" w:rsidP="00260454">
      <w:pPr>
        <w:pStyle w:val="a1"/>
        <w:ind w:firstLine="480"/>
      </w:pPr>
      <w:r>
        <w:rPr>
          <w:rFonts w:hint="eastAsia"/>
        </w:rPr>
        <w:t>数据库交互类，</w:t>
      </w:r>
      <w:r w:rsidR="00AC30B9">
        <w:rPr>
          <w:rFonts w:hint="eastAsia"/>
        </w:rPr>
        <w:t>该类只针对</w:t>
      </w:r>
      <w:r w:rsidR="00AC30B9">
        <w:rPr>
          <w:rFonts w:hint="eastAsia"/>
        </w:rPr>
        <w:t>Mysql</w:t>
      </w:r>
      <w:r w:rsidR="00AC30B9">
        <w:rPr>
          <w:rFonts w:hint="eastAsia"/>
        </w:rPr>
        <w:t>数据库操作进行封装。封装了与数据库中指定业务数据交互的接口。</w:t>
      </w:r>
      <w:r w:rsidR="00AC30B9" w:rsidRPr="009106CC">
        <w:rPr>
          <w:rFonts w:hint="eastAsia"/>
        </w:rPr>
        <w:t xml:space="preserve"> </w:t>
      </w:r>
    </w:p>
    <w:p w:rsidR="000B5222" w:rsidRDefault="000B5222" w:rsidP="0062509F">
      <w:pPr>
        <w:pStyle w:val="a1"/>
        <w:ind w:firstLine="480"/>
      </w:pPr>
      <w:r>
        <w:rPr>
          <w:rFonts w:hint="eastAsia"/>
        </w:rPr>
        <w:t>参数：</w:t>
      </w:r>
    </w:p>
    <w:p w:rsidR="004D52BB" w:rsidRDefault="004D52BB" w:rsidP="0062509F">
      <w:pPr>
        <w:pStyle w:val="a1"/>
        <w:ind w:firstLine="480"/>
      </w:pPr>
      <w:r>
        <w:rPr>
          <w:rFonts w:hint="eastAsia"/>
        </w:rPr>
        <w:t xml:space="preserve">      </w:t>
      </w:r>
      <w:r>
        <w:t>I</w:t>
      </w:r>
      <w:r>
        <w:rPr>
          <w:rFonts w:hint="eastAsia"/>
        </w:rPr>
        <w:t xml:space="preserve">p </w:t>
      </w:r>
      <w:r>
        <w:rPr>
          <w:rFonts w:hint="eastAsia"/>
        </w:rPr>
        <w:t>数据连接地址</w:t>
      </w:r>
    </w:p>
    <w:p w:rsidR="004D52BB" w:rsidRDefault="004D52BB" w:rsidP="0062509F">
      <w:pPr>
        <w:pStyle w:val="a1"/>
        <w:ind w:firstLine="480"/>
      </w:pPr>
      <w:r>
        <w:rPr>
          <w:rFonts w:hint="eastAsia"/>
        </w:rPr>
        <w:t xml:space="preserve">      </w:t>
      </w:r>
      <w:r>
        <w:t>D</w:t>
      </w:r>
      <w:r>
        <w:rPr>
          <w:rFonts w:hint="eastAsia"/>
        </w:rPr>
        <w:t>atabase</w:t>
      </w:r>
      <w:r>
        <w:rPr>
          <w:rFonts w:hint="eastAsia"/>
        </w:rPr>
        <w:t>数据库连接名称</w:t>
      </w:r>
    </w:p>
    <w:p w:rsidR="004D52BB" w:rsidRDefault="004D52BB" w:rsidP="0062509F">
      <w:pPr>
        <w:pStyle w:val="a1"/>
        <w:ind w:firstLine="480"/>
      </w:pPr>
      <w:r>
        <w:rPr>
          <w:rFonts w:hint="eastAsia"/>
        </w:rPr>
        <w:t xml:space="preserve">      </w:t>
      </w:r>
      <w:r>
        <w:t>U</w:t>
      </w:r>
      <w:r>
        <w:rPr>
          <w:rFonts w:hint="eastAsia"/>
        </w:rPr>
        <w:t xml:space="preserve">ser </w:t>
      </w:r>
      <w:r>
        <w:rPr>
          <w:rFonts w:hint="eastAsia"/>
        </w:rPr>
        <w:t>连接用户名</w:t>
      </w:r>
    </w:p>
    <w:p w:rsidR="004D52BB" w:rsidRDefault="004D52BB" w:rsidP="0062509F">
      <w:pPr>
        <w:pStyle w:val="a1"/>
        <w:ind w:firstLine="480"/>
      </w:pPr>
      <w:r>
        <w:rPr>
          <w:rFonts w:hint="eastAsia"/>
        </w:rPr>
        <w:t xml:space="preserve">      </w:t>
      </w:r>
      <w:r>
        <w:t>P</w:t>
      </w:r>
      <w:r>
        <w:rPr>
          <w:rFonts w:hint="eastAsia"/>
        </w:rPr>
        <w:t xml:space="preserve">asswd </w:t>
      </w:r>
      <w:r>
        <w:rPr>
          <w:rFonts w:hint="eastAsia"/>
        </w:rPr>
        <w:t>连接密码</w:t>
      </w:r>
    </w:p>
    <w:p w:rsidR="004D52BB" w:rsidRDefault="004D52BB" w:rsidP="0062509F">
      <w:pPr>
        <w:pStyle w:val="a1"/>
        <w:ind w:firstLine="480"/>
      </w:pPr>
      <w:r>
        <w:rPr>
          <w:rFonts w:hint="eastAsia"/>
        </w:rPr>
        <w:t xml:space="preserve">      </w:t>
      </w:r>
      <w:r>
        <w:t>C</w:t>
      </w:r>
      <w:r>
        <w:rPr>
          <w:rFonts w:hint="eastAsia"/>
        </w:rPr>
        <w:t xml:space="preserve">harset </w:t>
      </w:r>
      <w:r>
        <w:rPr>
          <w:rFonts w:hint="eastAsia"/>
        </w:rPr>
        <w:t>设置字符集，默认为</w:t>
      </w:r>
      <w:r>
        <w:rPr>
          <w:rFonts w:hint="eastAsia"/>
        </w:rPr>
        <w:t>utf-8</w:t>
      </w:r>
    </w:p>
    <w:p w:rsidR="000B5222" w:rsidRDefault="000B5222" w:rsidP="0062509F">
      <w:pPr>
        <w:pStyle w:val="a1"/>
        <w:ind w:firstLine="480"/>
      </w:pPr>
      <w:r>
        <w:rPr>
          <w:rFonts w:hint="eastAsia"/>
        </w:rPr>
        <w:t>返回：</w:t>
      </w:r>
      <w:r w:rsidR="00E7240C">
        <w:rPr>
          <w:rFonts w:hint="eastAsia"/>
        </w:rPr>
        <w:t>成功返回</w:t>
      </w:r>
      <w:r w:rsidR="00E7240C">
        <w:rPr>
          <w:rFonts w:hint="eastAsia"/>
        </w:rPr>
        <w:t>True</w:t>
      </w:r>
      <w:r w:rsidR="00E7240C">
        <w:rPr>
          <w:rFonts w:hint="eastAsia"/>
        </w:rPr>
        <w:t>，失败返回</w:t>
      </w:r>
      <w:r w:rsidR="00E7240C">
        <w:rPr>
          <w:rFonts w:hint="eastAsia"/>
        </w:rPr>
        <w:t>False</w:t>
      </w:r>
    </w:p>
    <w:p w:rsidR="000B5222" w:rsidRDefault="000B5222" w:rsidP="0062509F">
      <w:pPr>
        <w:pStyle w:val="a1"/>
        <w:ind w:firstLine="480"/>
      </w:pPr>
      <w:r>
        <w:rPr>
          <w:rFonts w:hint="eastAsia"/>
        </w:rPr>
        <w:t>描述：</w:t>
      </w:r>
      <w:r w:rsidR="0062509F">
        <w:rPr>
          <w:rFonts w:hint="eastAsia"/>
        </w:rPr>
        <w:t>数据库连接函数</w:t>
      </w:r>
      <w:r w:rsidR="00E7240C">
        <w:rPr>
          <w:rFonts w:hint="eastAsia"/>
        </w:rPr>
        <w:t>，连接成功才能继续操作</w:t>
      </w:r>
    </w:p>
    <w:p w:rsidR="000B5222" w:rsidRPr="000B5222" w:rsidRDefault="000B5222" w:rsidP="000B5222">
      <w:pPr>
        <w:pStyle w:val="a1"/>
        <w:ind w:firstLine="480"/>
      </w:pPr>
      <w:r w:rsidRPr="000B5222">
        <w:t>public Boolean connect(String ip, String database, String user, String passwd, String charset)</w:t>
      </w:r>
    </w:p>
    <w:p w:rsidR="000B5222" w:rsidRDefault="000B5222" w:rsidP="00260454">
      <w:pPr>
        <w:pStyle w:val="a1"/>
        <w:ind w:firstLine="480"/>
      </w:pPr>
    </w:p>
    <w:p w:rsidR="008D4503" w:rsidRDefault="001C7885" w:rsidP="00260454">
      <w:pPr>
        <w:pStyle w:val="a1"/>
        <w:ind w:firstLine="480"/>
      </w:pPr>
      <w:r>
        <w:rPr>
          <w:rFonts w:hint="eastAsia"/>
        </w:rPr>
        <w:t>参数：无</w:t>
      </w:r>
    </w:p>
    <w:p w:rsidR="001C7885" w:rsidRDefault="001C7885" w:rsidP="00260454">
      <w:pPr>
        <w:pStyle w:val="a1"/>
        <w:ind w:firstLine="480"/>
      </w:pPr>
      <w:r>
        <w:rPr>
          <w:rFonts w:hint="eastAsia"/>
        </w:rPr>
        <w:t>返回：当前生成</w:t>
      </w:r>
      <w:r>
        <w:rPr>
          <w:rFonts w:hint="eastAsia"/>
        </w:rPr>
        <w:t>svdu</w:t>
      </w:r>
      <w:r>
        <w:rPr>
          <w:rFonts w:hint="eastAsia"/>
        </w:rPr>
        <w:t>下装文件目录</w:t>
      </w:r>
    </w:p>
    <w:p w:rsidR="001C7885" w:rsidRDefault="001C7885" w:rsidP="00260454">
      <w:pPr>
        <w:pStyle w:val="a1"/>
        <w:ind w:firstLine="480"/>
      </w:pPr>
      <w:r>
        <w:rPr>
          <w:rFonts w:hint="eastAsia"/>
        </w:rPr>
        <w:t>描述：从数据库表格中获取当前下装文件生成目录，如果数据库没有打开，或者数据库表中存在错误，将返回</w:t>
      </w:r>
      <w:r>
        <w:rPr>
          <w:rFonts w:hint="eastAsia"/>
        </w:rPr>
        <w:t>null</w:t>
      </w:r>
    </w:p>
    <w:p w:rsidR="008D4503" w:rsidRPr="008D4503" w:rsidRDefault="008D4503" w:rsidP="008D4503">
      <w:pPr>
        <w:pStyle w:val="a1"/>
        <w:ind w:firstLine="480"/>
      </w:pPr>
      <w:r w:rsidRPr="008D4503">
        <w:t>public String getProPath()</w:t>
      </w:r>
    </w:p>
    <w:p w:rsidR="005C6DD5" w:rsidRDefault="005C6DD5" w:rsidP="00260454">
      <w:pPr>
        <w:pStyle w:val="a1"/>
        <w:ind w:firstLine="480"/>
      </w:pPr>
    </w:p>
    <w:p w:rsidR="00A55C26" w:rsidRDefault="0041075E" w:rsidP="00260454">
      <w:pPr>
        <w:pStyle w:val="a1"/>
        <w:ind w:firstLine="480"/>
      </w:pPr>
      <w:r>
        <w:rPr>
          <w:rFonts w:hint="eastAsia"/>
        </w:rPr>
        <w:t>参数：</w:t>
      </w:r>
      <w:r>
        <w:rPr>
          <w:rFonts w:hint="eastAsia"/>
        </w:rPr>
        <w:t xml:space="preserve">stationID </w:t>
      </w:r>
      <w:r>
        <w:rPr>
          <w:rFonts w:hint="eastAsia"/>
        </w:rPr>
        <w:t>站号</w:t>
      </w:r>
    </w:p>
    <w:p w:rsidR="0041075E" w:rsidRDefault="0041075E" w:rsidP="00260454">
      <w:pPr>
        <w:pStyle w:val="a1"/>
        <w:ind w:firstLine="480"/>
      </w:pPr>
      <w:r>
        <w:rPr>
          <w:rFonts w:hint="eastAsia"/>
        </w:rPr>
        <w:t>返回：返回当前站点中的变量信息</w:t>
      </w:r>
    </w:p>
    <w:p w:rsidR="0041075E" w:rsidRDefault="0041075E" w:rsidP="0041075E">
      <w:pPr>
        <w:pStyle w:val="a1"/>
        <w:ind w:firstLineChars="500" w:firstLine="1200"/>
      </w:pPr>
      <w:r w:rsidRPr="00A55C26">
        <w:t>DataTable</w:t>
      </w:r>
      <w:r>
        <w:rPr>
          <w:rFonts w:hint="eastAsia"/>
        </w:rPr>
        <w:t xml:space="preserve"> c#</w:t>
      </w:r>
      <w:r>
        <w:rPr>
          <w:rFonts w:hint="eastAsia"/>
        </w:rPr>
        <w:t>语言中一个表格对象，用来保存变量表信息。</w:t>
      </w:r>
    </w:p>
    <w:p w:rsidR="0041075E" w:rsidRDefault="0041075E" w:rsidP="0041075E">
      <w:pPr>
        <w:pStyle w:val="a1"/>
        <w:ind w:firstLineChars="83" w:firstLine="199"/>
      </w:pPr>
      <w:r>
        <w:rPr>
          <w:rFonts w:hint="eastAsia"/>
        </w:rPr>
        <w:t xml:space="preserve">  </w:t>
      </w:r>
      <w:r>
        <w:rPr>
          <w:rFonts w:hint="eastAsia"/>
        </w:rPr>
        <w:t>描述：根据站号来获取当前表格中变量信息。包括变量名称、变量的</w:t>
      </w:r>
      <w:r w:rsidR="006E5CA0">
        <w:rPr>
          <w:rFonts w:hint="eastAsia"/>
        </w:rPr>
        <w:t>发送和接收</w:t>
      </w:r>
      <w:r>
        <w:rPr>
          <w:rFonts w:hint="eastAsia"/>
        </w:rPr>
        <w:t>偏移地址、</w:t>
      </w:r>
      <w:r>
        <w:rPr>
          <w:rFonts w:hint="eastAsia"/>
        </w:rPr>
        <w:lastRenderedPageBreak/>
        <w:t>变量的类型。</w:t>
      </w:r>
    </w:p>
    <w:p w:rsidR="00A55C26" w:rsidRPr="00A55C26" w:rsidRDefault="00A55C26" w:rsidP="00A55C26">
      <w:pPr>
        <w:pStyle w:val="a1"/>
        <w:ind w:firstLine="480"/>
      </w:pPr>
      <w:r w:rsidRPr="00A55C26">
        <w:t>public DataTable getVarDataList(Int32 stationID)</w:t>
      </w:r>
    </w:p>
    <w:p w:rsidR="00A55C26" w:rsidRDefault="00A55C26" w:rsidP="00260454">
      <w:pPr>
        <w:pStyle w:val="a1"/>
        <w:ind w:firstLine="480"/>
      </w:pPr>
    </w:p>
    <w:p w:rsidR="005214C3" w:rsidRDefault="005214C3" w:rsidP="00260454">
      <w:pPr>
        <w:pStyle w:val="a1"/>
        <w:ind w:firstLine="480"/>
      </w:pPr>
      <w:r>
        <w:rPr>
          <w:rFonts w:hint="eastAsia"/>
        </w:rPr>
        <w:t>参数：无。</w:t>
      </w:r>
    </w:p>
    <w:p w:rsidR="005214C3" w:rsidRDefault="005214C3" w:rsidP="00260454">
      <w:pPr>
        <w:pStyle w:val="a1"/>
        <w:ind w:firstLine="480"/>
      </w:pPr>
      <w:r>
        <w:rPr>
          <w:rFonts w:hint="eastAsia"/>
        </w:rPr>
        <w:t>返回：</w:t>
      </w:r>
      <w:r>
        <w:rPr>
          <w:rFonts w:hint="eastAsia"/>
        </w:rPr>
        <w:t>void</w:t>
      </w:r>
    </w:p>
    <w:p w:rsidR="005214C3" w:rsidRDefault="00C137EE" w:rsidP="00260454">
      <w:pPr>
        <w:pStyle w:val="a1"/>
        <w:ind w:firstLine="480"/>
      </w:pPr>
      <w:r>
        <w:rPr>
          <w:rFonts w:hint="eastAsia"/>
        </w:rPr>
        <w:t>描述：关闭数据库连接。数据库类似文件操作，不能由</w:t>
      </w:r>
      <w:r w:rsidR="005214C3">
        <w:rPr>
          <w:rFonts w:hint="eastAsia"/>
        </w:rPr>
        <w:t>系统</w:t>
      </w:r>
      <w:r w:rsidR="00FF78D5">
        <w:rPr>
          <w:rFonts w:hint="eastAsia"/>
        </w:rPr>
        <w:t>自动回收。需要在关闭当前软件的时候释放资源，以避免</w:t>
      </w:r>
      <w:r w:rsidR="00027699">
        <w:rPr>
          <w:rFonts w:hint="eastAsia"/>
        </w:rPr>
        <w:t>系统</w:t>
      </w:r>
      <w:r w:rsidR="00FF78D5">
        <w:rPr>
          <w:rFonts w:hint="eastAsia"/>
        </w:rPr>
        <w:t>资源泄漏</w:t>
      </w:r>
      <w:r w:rsidR="005214C3">
        <w:rPr>
          <w:rFonts w:hint="eastAsia"/>
        </w:rPr>
        <w:t>。</w:t>
      </w:r>
    </w:p>
    <w:p w:rsidR="005214C3" w:rsidRPr="00A55C26" w:rsidRDefault="005214C3" w:rsidP="00260454">
      <w:pPr>
        <w:pStyle w:val="a1"/>
        <w:ind w:firstLine="480"/>
      </w:pPr>
      <w:r w:rsidRPr="005214C3">
        <w:t>public void Close()</w:t>
      </w:r>
    </w:p>
    <w:p w:rsidR="003A6991" w:rsidRDefault="00C44392" w:rsidP="002B2FA0">
      <w:pPr>
        <w:pStyle w:val="1"/>
        <w:rPr>
          <w:color w:val="auto"/>
        </w:rPr>
      </w:pPr>
      <w:bookmarkStart w:id="321" w:name="_Toc458488404"/>
      <w:bookmarkStart w:id="322" w:name="_Toc464376239"/>
      <w:bookmarkStart w:id="323" w:name="_Toc464376449"/>
      <w:bookmarkStart w:id="324" w:name="_Toc464377068"/>
      <w:bookmarkStart w:id="325" w:name="_Toc464377164"/>
      <w:bookmarkStart w:id="326" w:name="_Toc464377260"/>
      <w:bookmarkStart w:id="327" w:name="_Toc464377382"/>
      <w:bookmarkStart w:id="328" w:name="_Toc464377915"/>
      <w:bookmarkStart w:id="329" w:name="_Toc474657868"/>
      <w:r>
        <w:rPr>
          <w:rFonts w:hint="eastAsia"/>
          <w:color w:val="auto"/>
        </w:rPr>
        <w:t>控件</w:t>
      </w:r>
      <w:r w:rsidR="003A6991" w:rsidRPr="002B2FA0">
        <w:rPr>
          <w:rFonts w:hint="eastAsia"/>
          <w:color w:val="auto"/>
        </w:rPr>
        <w:t>类设计</w:t>
      </w:r>
      <w:bookmarkEnd w:id="321"/>
      <w:bookmarkEnd w:id="322"/>
      <w:bookmarkEnd w:id="323"/>
      <w:bookmarkEnd w:id="324"/>
      <w:bookmarkEnd w:id="325"/>
      <w:bookmarkEnd w:id="326"/>
      <w:bookmarkEnd w:id="327"/>
      <w:bookmarkEnd w:id="328"/>
      <w:bookmarkEnd w:id="329"/>
    </w:p>
    <w:p w:rsidR="002F7584" w:rsidRDefault="00A360FE" w:rsidP="007F6921">
      <w:pPr>
        <w:pStyle w:val="a1"/>
        <w:ind w:firstLine="480"/>
      </w:pPr>
      <w:r>
        <w:rPr>
          <w:rFonts w:hint="eastAsia"/>
        </w:rPr>
        <w:t>由于页面中的控件</w:t>
      </w:r>
      <w:r w:rsidR="004B68CD">
        <w:rPr>
          <w:rFonts w:hint="eastAsia"/>
        </w:rPr>
        <w:t>具有相同的行为，比如拖拽，移动，改变尺寸，事件选择等。又存在不同行为，这里将控件采用继承的方式。将相同行为的内容放置在一个基类中处理，然后分别继承以实现不同控件的行为模式</w:t>
      </w:r>
      <w:r w:rsidR="001151BC">
        <w:rPr>
          <w:rFonts w:hint="eastAsia"/>
        </w:rPr>
        <w:t>。</w:t>
      </w:r>
      <w:r w:rsidR="00AF3B58">
        <w:rPr>
          <w:rFonts w:hint="eastAsia"/>
        </w:rPr>
        <w:t>由于每一种控件都有</w:t>
      </w:r>
      <w:r w:rsidR="00AF3B58" w:rsidRPr="00905284">
        <w:rPr>
          <w:rFonts w:hint="eastAsia"/>
        </w:rPr>
        <w:t>保存</w:t>
      </w:r>
      <w:r w:rsidR="00AF3B58" w:rsidRPr="00905284">
        <w:rPr>
          <w:rFonts w:hint="eastAsia"/>
        </w:rPr>
        <w:t>xml</w:t>
      </w:r>
      <w:r w:rsidR="00AF3B58">
        <w:rPr>
          <w:rFonts w:hint="eastAsia"/>
        </w:rPr>
        <w:t>和读取</w:t>
      </w:r>
      <w:r w:rsidR="00AF3B58" w:rsidRPr="00905284">
        <w:t>xml</w:t>
      </w:r>
      <w:r w:rsidR="00AF3B58">
        <w:rPr>
          <w:rFonts w:hint="eastAsia"/>
        </w:rPr>
        <w:t>，生成下装配置文件的需求，这里</w:t>
      </w:r>
      <w:r w:rsidR="00EA1248">
        <w:rPr>
          <w:rFonts w:hint="eastAsia"/>
        </w:rPr>
        <w:t>需要</w:t>
      </w:r>
      <w:r w:rsidR="00AF3B58">
        <w:rPr>
          <w:rFonts w:hint="eastAsia"/>
        </w:rPr>
        <w:t>分别继承自接口</w:t>
      </w:r>
      <w:r w:rsidR="00AF3B58" w:rsidRPr="00905284">
        <w:t>SVInterfacePanel</w:t>
      </w:r>
      <w:r w:rsidR="00AF3B58" w:rsidRPr="00905284">
        <w:rPr>
          <w:rFonts w:hint="eastAsia"/>
        </w:rPr>
        <w:t>和</w:t>
      </w:r>
      <w:r w:rsidR="00AF3B58" w:rsidRPr="00905284">
        <w:t>SVInterfaceBuild</w:t>
      </w:r>
      <w:r w:rsidR="00AF3B58" w:rsidRPr="00905284">
        <w:rPr>
          <w:rFonts w:hint="eastAsia"/>
        </w:rPr>
        <w:t>。</w:t>
      </w:r>
    </w:p>
    <w:p w:rsidR="00BB5F69" w:rsidRPr="00AF3B58" w:rsidRDefault="00EB2491" w:rsidP="00487509">
      <w:pPr>
        <w:pStyle w:val="a1"/>
        <w:ind w:firstLine="480"/>
        <w:jc w:val="center"/>
      </w:pPr>
      <w:r>
        <w:object w:dxaOrig="8247" w:dyaOrig="6716">
          <v:shape id="_x0000_i1027" type="#_x0000_t75" style="width:413pt;height:335.5pt" o:ole="">
            <v:imagedata r:id="rId24" o:title=""/>
          </v:shape>
          <o:OLEObject Type="Embed" ProgID="Visio.Drawing.11" ShapeID="_x0000_i1027" DrawAspect="Content" ObjectID="_1548403944" r:id="rId25"/>
        </w:object>
      </w:r>
    </w:p>
    <w:p w:rsidR="00A85448" w:rsidRPr="00917A2C" w:rsidRDefault="00A85448" w:rsidP="00A85448">
      <w:pPr>
        <w:spacing w:line="360" w:lineRule="auto"/>
        <w:ind w:firstLineChars="200" w:firstLine="480"/>
      </w:pPr>
    </w:p>
    <w:p w:rsidR="00712B6F" w:rsidRDefault="00712B6F" w:rsidP="00EA1625">
      <w:pPr>
        <w:pStyle w:val="2"/>
      </w:pPr>
      <w:bookmarkStart w:id="330" w:name="_Toc458488406"/>
      <w:bookmarkStart w:id="331" w:name="_Toc464376240"/>
      <w:bookmarkStart w:id="332" w:name="_Toc464376450"/>
      <w:bookmarkStart w:id="333" w:name="_Toc464377069"/>
      <w:bookmarkStart w:id="334" w:name="_Toc464377165"/>
      <w:bookmarkStart w:id="335" w:name="_Toc464377261"/>
      <w:bookmarkStart w:id="336" w:name="_Toc464377383"/>
      <w:bookmarkStart w:id="337" w:name="_Toc464377916"/>
      <w:bookmarkStart w:id="338" w:name="_Toc474657869"/>
      <w:r w:rsidRPr="00B00BC5">
        <w:lastRenderedPageBreak/>
        <w:t>SVListView</w:t>
      </w:r>
      <w:r w:rsidRPr="00B00BC5">
        <w:rPr>
          <w:rFonts w:hint="eastAsia"/>
        </w:rPr>
        <w:t>类</w:t>
      </w:r>
      <w:bookmarkEnd w:id="330"/>
      <w:bookmarkEnd w:id="331"/>
      <w:bookmarkEnd w:id="332"/>
      <w:bookmarkEnd w:id="333"/>
      <w:bookmarkEnd w:id="334"/>
      <w:bookmarkEnd w:id="335"/>
      <w:bookmarkEnd w:id="336"/>
      <w:bookmarkEnd w:id="337"/>
      <w:bookmarkEnd w:id="338"/>
    </w:p>
    <w:p w:rsidR="00B00BC5" w:rsidRDefault="009D3180" w:rsidP="006A0B5E">
      <w:pPr>
        <w:spacing w:line="360" w:lineRule="auto"/>
        <w:ind w:firstLineChars="200" w:firstLine="480"/>
        <w:rPr>
          <w:rFonts w:ascii="Times New Roman" w:hAnsi="Times New Roman"/>
        </w:rPr>
      </w:pPr>
      <w:r w:rsidRPr="006A0B5E">
        <w:rPr>
          <w:rFonts w:ascii="Times New Roman" w:hAnsi="Times New Roman" w:hint="eastAsia"/>
        </w:rPr>
        <w:t>继承自</w:t>
      </w:r>
      <w:r w:rsidRPr="006A0B5E">
        <w:rPr>
          <w:rFonts w:ascii="Times New Roman" w:hAnsi="Times New Roman" w:hint="eastAsia"/>
        </w:rPr>
        <w:t>ListView</w:t>
      </w:r>
      <w:r w:rsidRPr="006A0B5E">
        <w:rPr>
          <w:rFonts w:ascii="Times New Roman" w:hAnsi="Times New Roman" w:hint="eastAsia"/>
        </w:rPr>
        <w:t>控件，</w:t>
      </w:r>
      <w:r w:rsidR="005B519D" w:rsidRPr="006A0B5E">
        <w:rPr>
          <w:rFonts w:ascii="Times New Roman" w:hAnsi="Times New Roman" w:hint="eastAsia"/>
        </w:rPr>
        <w:t>打开</w:t>
      </w:r>
      <w:r w:rsidR="00354C79" w:rsidRPr="006A0B5E">
        <w:rPr>
          <w:rFonts w:ascii="Times New Roman" w:hAnsi="Times New Roman" w:hint="eastAsia"/>
        </w:rPr>
        <w:t>列表项的拖拽功能，</w:t>
      </w:r>
      <w:r w:rsidR="0052611A" w:rsidRPr="006A0B5E">
        <w:rPr>
          <w:rFonts w:ascii="Times New Roman" w:hAnsi="Times New Roman" w:hint="eastAsia"/>
        </w:rPr>
        <w:t>在拖拽过程中添加附加数据，</w:t>
      </w:r>
      <w:r w:rsidR="000D58C3" w:rsidRPr="006A0B5E">
        <w:rPr>
          <w:rFonts w:ascii="Times New Roman" w:hAnsi="Times New Roman" w:hint="eastAsia"/>
        </w:rPr>
        <w:t>使其满足</w:t>
      </w:r>
      <w:r w:rsidR="00783A30" w:rsidRPr="006A0B5E">
        <w:rPr>
          <w:rFonts w:ascii="Times New Roman" w:hAnsi="Times New Roman" w:hint="eastAsia"/>
        </w:rPr>
        <w:t>创建自定义控件。</w:t>
      </w:r>
      <w:r w:rsidR="00612EA0">
        <w:rPr>
          <w:rFonts w:ascii="Times New Roman" w:hAnsi="Times New Roman" w:hint="eastAsia"/>
        </w:rPr>
        <w:t>每一项</w:t>
      </w:r>
      <w:r w:rsidR="0079495B">
        <w:rPr>
          <w:rFonts w:ascii="Times New Roman" w:hAnsi="Times New Roman" w:hint="eastAsia"/>
        </w:rPr>
        <w:t>都有</w:t>
      </w:r>
      <w:r w:rsidR="00783A30" w:rsidRPr="006A0B5E">
        <w:rPr>
          <w:rFonts w:ascii="Times New Roman" w:hAnsi="Times New Roman" w:hint="eastAsia"/>
        </w:rPr>
        <w:t>单独可识别的图片</w:t>
      </w:r>
      <w:r w:rsidR="00AE3797">
        <w:rPr>
          <w:rFonts w:ascii="Times New Roman" w:hAnsi="Times New Roman" w:hint="eastAsia"/>
        </w:rPr>
        <w:t>标识</w:t>
      </w:r>
      <w:r w:rsidR="00783A30" w:rsidRPr="006A0B5E">
        <w:rPr>
          <w:rFonts w:ascii="Times New Roman" w:hAnsi="Times New Roman" w:hint="eastAsia"/>
        </w:rPr>
        <w:t>及单独的拖拽事件。</w:t>
      </w:r>
    </w:p>
    <w:p w:rsidR="00613660" w:rsidRDefault="00613660" w:rsidP="004048AB">
      <w:pPr>
        <w:spacing w:line="360" w:lineRule="auto"/>
        <w:rPr>
          <w:rFonts w:ascii="Times New Roman" w:hAnsi="Times New Roman"/>
        </w:rPr>
      </w:pPr>
    </w:p>
    <w:p w:rsidR="004048AB" w:rsidRDefault="00734256" w:rsidP="00832C5A">
      <w:pPr>
        <w:spacing w:line="360" w:lineRule="auto"/>
        <w:rPr>
          <w:rFonts w:ascii="Times New Roman" w:hAnsi="Times New Roman"/>
        </w:rPr>
      </w:pPr>
      <w:r>
        <w:rPr>
          <w:rFonts w:ascii="Times New Roman" w:hAnsi="Times New Roman" w:hint="eastAsia"/>
        </w:rPr>
        <w:t>参数：</w:t>
      </w:r>
      <w:r>
        <w:rPr>
          <w:rFonts w:ascii="Times New Roman" w:hAnsi="Times New Roman" w:hint="eastAsia"/>
        </w:rPr>
        <w:t>void</w:t>
      </w:r>
    </w:p>
    <w:p w:rsidR="00734256" w:rsidRDefault="00734256" w:rsidP="00832C5A">
      <w:pPr>
        <w:spacing w:line="360" w:lineRule="auto"/>
        <w:rPr>
          <w:rFonts w:ascii="Times New Roman" w:hAnsi="Times New Roman"/>
        </w:rPr>
      </w:pPr>
      <w:r>
        <w:rPr>
          <w:rFonts w:ascii="Times New Roman" w:hAnsi="Times New Roman" w:hint="eastAsia"/>
        </w:rPr>
        <w:t>返回：</w:t>
      </w:r>
      <w:r>
        <w:rPr>
          <w:rFonts w:ascii="Times New Roman" w:hAnsi="Times New Roman" w:hint="eastAsia"/>
        </w:rPr>
        <w:t>void</w:t>
      </w:r>
    </w:p>
    <w:p w:rsidR="00734256" w:rsidRDefault="00734256" w:rsidP="00832C5A">
      <w:pPr>
        <w:spacing w:line="360" w:lineRule="auto"/>
        <w:rPr>
          <w:rFonts w:ascii="Times New Roman" w:hAnsi="Times New Roman"/>
        </w:rPr>
      </w:pPr>
      <w:r>
        <w:rPr>
          <w:rFonts w:ascii="Times New Roman" w:hAnsi="Times New Roman" w:hint="eastAsia"/>
        </w:rPr>
        <w:t>描述：</w:t>
      </w:r>
      <w:r w:rsidR="00334CAB">
        <w:rPr>
          <w:rFonts w:ascii="Times New Roman" w:hAnsi="Times New Roman" w:hint="eastAsia"/>
        </w:rPr>
        <w:t>初始化控件功能，</w:t>
      </w:r>
      <w:r w:rsidR="00FD1465">
        <w:rPr>
          <w:rFonts w:ascii="Times New Roman" w:hAnsi="Times New Roman" w:hint="eastAsia"/>
        </w:rPr>
        <w:t>设置列表项的图片、默认值、</w:t>
      </w:r>
      <w:r w:rsidR="001C12BC">
        <w:rPr>
          <w:rFonts w:ascii="Times New Roman" w:hAnsi="Times New Roman" w:hint="eastAsia"/>
        </w:rPr>
        <w:t>根据每一项的索引号来注册</w:t>
      </w:r>
      <w:r w:rsidR="001B658E">
        <w:rPr>
          <w:rFonts w:ascii="Times New Roman" w:hAnsi="Times New Roman" w:hint="eastAsia"/>
        </w:rPr>
        <w:t>拖拽过程中要执行</w:t>
      </w:r>
      <w:r w:rsidR="00C73671">
        <w:rPr>
          <w:rFonts w:ascii="Times New Roman" w:hAnsi="Times New Roman" w:hint="eastAsia"/>
        </w:rPr>
        <w:t>的函数委托</w:t>
      </w:r>
      <w:r w:rsidR="00C740C7">
        <w:rPr>
          <w:rFonts w:ascii="Times New Roman" w:hAnsi="Times New Roman" w:hint="eastAsia"/>
        </w:rPr>
        <w:t>(</w:t>
      </w:r>
      <w:r w:rsidR="00C740C7">
        <w:rPr>
          <w:rFonts w:ascii="Times New Roman" w:hAnsi="Times New Roman" w:hint="eastAsia"/>
        </w:rPr>
        <w:t>即不同的索引，</w:t>
      </w:r>
      <w:r w:rsidR="00E56444">
        <w:rPr>
          <w:rFonts w:ascii="Times New Roman" w:hAnsi="Times New Roman" w:hint="eastAsia"/>
        </w:rPr>
        <w:t>拖拽后将会产生不同的控件对象并进行传递</w:t>
      </w:r>
      <w:r w:rsidR="00C740C7">
        <w:rPr>
          <w:rFonts w:ascii="Times New Roman" w:hAnsi="Times New Roman" w:hint="eastAsia"/>
        </w:rPr>
        <w:t>)</w:t>
      </w:r>
      <w:r w:rsidR="00C73671">
        <w:rPr>
          <w:rFonts w:ascii="Times New Roman" w:hAnsi="Times New Roman" w:hint="eastAsia"/>
        </w:rPr>
        <w:t>。</w:t>
      </w:r>
    </w:p>
    <w:p w:rsidR="00613660" w:rsidRDefault="00613660" w:rsidP="00832C5A">
      <w:pPr>
        <w:autoSpaceDE w:val="0"/>
        <w:autoSpaceDN w:val="0"/>
        <w:adjustRightInd w:val="0"/>
        <w:spacing w:line="360" w:lineRule="auto"/>
        <w:jc w:val="left"/>
        <w:rPr>
          <w:rFonts w:ascii="Times New Roman" w:hAnsi="Times New Roman"/>
          <w:kern w:val="0"/>
        </w:rPr>
      </w:pPr>
      <w:r w:rsidRPr="00EF41D7">
        <w:rPr>
          <w:rFonts w:ascii="Times New Roman" w:hAnsi="Times New Roman"/>
          <w:kern w:val="0"/>
        </w:rPr>
        <w:t>void initControl()</w:t>
      </w:r>
    </w:p>
    <w:p w:rsidR="00A15EB5" w:rsidRDefault="00A15EB5" w:rsidP="00613660">
      <w:pPr>
        <w:autoSpaceDE w:val="0"/>
        <w:autoSpaceDN w:val="0"/>
        <w:adjustRightInd w:val="0"/>
        <w:jc w:val="left"/>
        <w:rPr>
          <w:rFonts w:ascii="Times New Roman" w:hAnsi="Times New Roman"/>
          <w:kern w:val="0"/>
        </w:rPr>
      </w:pPr>
    </w:p>
    <w:p w:rsidR="00A15EB5" w:rsidRDefault="00BE2A08" w:rsidP="003B2174">
      <w:pPr>
        <w:autoSpaceDE w:val="0"/>
        <w:autoSpaceDN w:val="0"/>
        <w:adjustRightInd w:val="0"/>
        <w:spacing w:line="360" w:lineRule="auto"/>
        <w:jc w:val="left"/>
        <w:rPr>
          <w:rFonts w:ascii="Times New Roman" w:hAnsi="Times New Roman"/>
          <w:kern w:val="0"/>
        </w:rPr>
      </w:pPr>
      <w:r>
        <w:rPr>
          <w:rFonts w:ascii="Times New Roman" w:hAnsi="Times New Roman" w:hint="eastAsia"/>
          <w:kern w:val="0"/>
        </w:rPr>
        <w:t>描述：</w:t>
      </w:r>
      <w:r w:rsidR="008E6FF1">
        <w:rPr>
          <w:rFonts w:ascii="Times New Roman" w:hAnsi="Times New Roman" w:hint="eastAsia"/>
          <w:kern w:val="0"/>
        </w:rPr>
        <w:t>鼠标执行拖拽后事件的触发函数，</w:t>
      </w:r>
      <w:r w:rsidR="00393B8E">
        <w:rPr>
          <w:rFonts w:ascii="Times New Roman" w:hAnsi="Times New Roman" w:hint="eastAsia"/>
          <w:kern w:val="0"/>
        </w:rPr>
        <w:t>如果</w:t>
      </w:r>
      <w:r w:rsidR="005924EE">
        <w:rPr>
          <w:rFonts w:ascii="Times New Roman" w:hAnsi="Times New Roman" w:hint="eastAsia"/>
          <w:kern w:val="0"/>
        </w:rPr>
        <w:t>当前索引在已经注册的合法范围内，将执行对应的操作，否则</w:t>
      </w:r>
      <w:r w:rsidR="00076AB7">
        <w:rPr>
          <w:rFonts w:ascii="Times New Roman" w:hAnsi="Times New Roman" w:hint="eastAsia"/>
          <w:kern w:val="0"/>
        </w:rPr>
        <w:t>将不会发生响应。</w:t>
      </w:r>
    </w:p>
    <w:p w:rsidR="00A15EB5" w:rsidRDefault="00A15EB5" w:rsidP="003B2174">
      <w:pPr>
        <w:autoSpaceDE w:val="0"/>
        <w:autoSpaceDN w:val="0"/>
        <w:adjustRightInd w:val="0"/>
        <w:spacing w:line="360" w:lineRule="auto"/>
        <w:jc w:val="left"/>
        <w:rPr>
          <w:rFonts w:ascii="Times New Roman" w:hAnsi="Times New Roman"/>
          <w:kern w:val="0"/>
        </w:rPr>
      </w:pPr>
      <w:r w:rsidRPr="00A15EB5">
        <w:rPr>
          <w:rFonts w:ascii="Times New Roman" w:hAnsi="Times New Roman"/>
          <w:kern w:val="0"/>
        </w:rPr>
        <w:t>void slotItemDrag(object sender, ItemDragEventArgs e)</w:t>
      </w:r>
    </w:p>
    <w:p w:rsidR="00637B44" w:rsidRPr="00A16411" w:rsidRDefault="00637B44" w:rsidP="00EA1625">
      <w:pPr>
        <w:pStyle w:val="2"/>
      </w:pPr>
      <w:bookmarkStart w:id="339" w:name="_Toc458488407"/>
      <w:bookmarkStart w:id="340" w:name="_Toc464376241"/>
      <w:bookmarkStart w:id="341" w:name="_Toc464376451"/>
      <w:bookmarkStart w:id="342" w:name="_Toc464377070"/>
      <w:bookmarkStart w:id="343" w:name="_Toc464377166"/>
      <w:bookmarkStart w:id="344" w:name="_Toc464377262"/>
      <w:bookmarkStart w:id="345" w:name="_Toc464377384"/>
      <w:bookmarkStart w:id="346" w:name="_Toc464377917"/>
      <w:bookmarkStart w:id="347" w:name="_Toc474657870"/>
      <w:r w:rsidRPr="00A16411">
        <w:t>SVAnalogProperties</w:t>
      </w:r>
      <w:r w:rsidRPr="00A16411">
        <w:rPr>
          <w:rFonts w:hint="eastAsia"/>
        </w:rPr>
        <w:t>类</w:t>
      </w:r>
      <w:bookmarkEnd w:id="339"/>
      <w:bookmarkEnd w:id="340"/>
      <w:bookmarkEnd w:id="341"/>
      <w:bookmarkEnd w:id="342"/>
      <w:bookmarkEnd w:id="343"/>
      <w:bookmarkEnd w:id="344"/>
      <w:bookmarkEnd w:id="345"/>
      <w:bookmarkEnd w:id="346"/>
      <w:bookmarkEnd w:id="347"/>
    </w:p>
    <w:p w:rsidR="00637B44" w:rsidRDefault="00D66905" w:rsidP="003B2174">
      <w:pPr>
        <w:autoSpaceDE w:val="0"/>
        <w:autoSpaceDN w:val="0"/>
        <w:adjustRightInd w:val="0"/>
        <w:spacing w:line="360" w:lineRule="auto"/>
        <w:jc w:val="left"/>
        <w:rPr>
          <w:rFonts w:ascii="Times New Roman" w:hAnsi="Times New Roman"/>
          <w:kern w:val="0"/>
        </w:rPr>
      </w:pPr>
      <w:r>
        <w:rPr>
          <w:rFonts w:ascii="Times New Roman" w:hAnsi="Times New Roman" w:hint="eastAsia"/>
          <w:kern w:val="0"/>
        </w:rPr>
        <w:t>模拟量控件的属性</w:t>
      </w:r>
      <w:r w:rsidR="007423CA">
        <w:rPr>
          <w:rFonts w:ascii="Times New Roman" w:hAnsi="Times New Roman" w:hint="eastAsia"/>
          <w:kern w:val="0"/>
        </w:rPr>
        <w:t>类，</w:t>
      </w:r>
      <w:r w:rsidR="00653CF3">
        <w:rPr>
          <w:rFonts w:ascii="Times New Roman" w:hAnsi="Times New Roman" w:hint="eastAsia"/>
          <w:kern w:val="0"/>
        </w:rPr>
        <w:t>该类记录了当前模拟量控件的所有属性字段。</w:t>
      </w:r>
    </w:p>
    <w:tbl>
      <w:tblPr>
        <w:tblStyle w:val="af3"/>
        <w:tblW w:w="5000" w:type="pct"/>
        <w:tblLook w:val="04A0" w:firstRow="1" w:lastRow="0" w:firstColumn="1" w:lastColumn="0" w:noHBand="0" w:noVBand="1"/>
      </w:tblPr>
      <w:tblGrid>
        <w:gridCol w:w="922"/>
        <w:gridCol w:w="2667"/>
        <w:gridCol w:w="1202"/>
        <w:gridCol w:w="5177"/>
      </w:tblGrid>
      <w:tr w:rsidR="0059407A" w:rsidRPr="00A7385A" w:rsidTr="00DA7DC5">
        <w:tc>
          <w:tcPr>
            <w:tcW w:w="462" w:type="pct"/>
            <w:shd w:val="pct30" w:color="auto" w:fill="auto"/>
            <w:vAlign w:val="bottom"/>
          </w:tcPr>
          <w:p w:rsidR="0059407A" w:rsidRPr="007063D6" w:rsidRDefault="0059407A"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338" w:type="pct"/>
            <w:shd w:val="pct30" w:color="auto" w:fill="auto"/>
            <w:vAlign w:val="bottom"/>
          </w:tcPr>
          <w:p w:rsidR="0059407A" w:rsidRPr="007063D6" w:rsidRDefault="0059407A"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603" w:type="pct"/>
            <w:shd w:val="pct30" w:color="auto" w:fill="auto"/>
            <w:vAlign w:val="bottom"/>
          </w:tcPr>
          <w:p w:rsidR="0059407A" w:rsidRPr="007063D6" w:rsidRDefault="0059407A"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597" w:type="pct"/>
            <w:shd w:val="pct30" w:color="auto" w:fill="auto"/>
            <w:vAlign w:val="bottom"/>
          </w:tcPr>
          <w:p w:rsidR="0059407A" w:rsidRPr="007063D6" w:rsidRDefault="0059407A"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59407A" w:rsidRPr="00A7385A" w:rsidTr="00DA7DC5">
        <w:trPr>
          <w:trHeight w:val="284"/>
        </w:trPr>
        <w:tc>
          <w:tcPr>
            <w:tcW w:w="462" w:type="pct"/>
            <w:vAlign w:val="bottom"/>
          </w:tcPr>
          <w:p w:rsidR="0059407A" w:rsidRPr="007063D6" w:rsidRDefault="004A4551"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338"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603" w:type="pct"/>
            <w:vAlign w:val="bottom"/>
          </w:tcPr>
          <w:p w:rsidR="0059407A" w:rsidRPr="007063D6" w:rsidRDefault="004A4551"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597" w:type="pct"/>
            <w:vAlign w:val="bottom"/>
          </w:tcPr>
          <w:p w:rsidR="0059407A" w:rsidRPr="007063D6" w:rsidRDefault="00831E63"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当前模拟量的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59407A" w:rsidRPr="00A7385A" w:rsidTr="00DA7DC5">
        <w:tc>
          <w:tcPr>
            <w:tcW w:w="462" w:type="pct"/>
            <w:vAlign w:val="bottom"/>
          </w:tcPr>
          <w:p w:rsidR="0059407A" w:rsidRPr="007063D6" w:rsidRDefault="004A4551"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2</w:t>
            </w:r>
          </w:p>
        </w:tc>
        <w:tc>
          <w:tcPr>
            <w:tcW w:w="1338"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_max</w:t>
            </w:r>
          </w:p>
        </w:tc>
        <w:tc>
          <w:tcPr>
            <w:tcW w:w="603" w:type="pct"/>
            <w:vAlign w:val="bottom"/>
          </w:tcPr>
          <w:p w:rsidR="0059407A" w:rsidRPr="007063D6" w:rsidRDefault="00F472D6"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Single</w:t>
            </w:r>
          </w:p>
        </w:tc>
        <w:tc>
          <w:tcPr>
            <w:tcW w:w="2597" w:type="pct"/>
            <w:vAlign w:val="bottom"/>
          </w:tcPr>
          <w:p w:rsidR="0059407A" w:rsidRPr="007063D6" w:rsidRDefault="00DD592F"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rPr>
              <w:t>当前模拟量的最大值</w:t>
            </w:r>
          </w:p>
        </w:tc>
      </w:tr>
      <w:tr w:rsidR="0059407A" w:rsidRPr="00A7385A" w:rsidTr="00DA7DC5">
        <w:tc>
          <w:tcPr>
            <w:tcW w:w="462"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3</w:t>
            </w:r>
          </w:p>
        </w:tc>
        <w:tc>
          <w:tcPr>
            <w:tcW w:w="1338"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_min</w:t>
            </w:r>
          </w:p>
        </w:tc>
        <w:tc>
          <w:tcPr>
            <w:tcW w:w="603" w:type="pct"/>
            <w:vAlign w:val="bottom"/>
          </w:tcPr>
          <w:p w:rsidR="0059407A" w:rsidRPr="007063D6" w:rsidRDefault="00F472D6"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Single</w:t>
            </w:r>
          </w:p>
        </w:tc>
        <w:tc>
          <w:tcPr>
            <w:tcW w:w="2597" w:type="pct"/>
            <w:vAlign w:val="bottom"/>
          </w:tcPr>
          <w:p w:rsidR="0059407A" w:rsidRPr="007063D6" w:rsidRDefault="00F50431"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rPr>
              <w:t>当前模拟量的最小值</w:t>
            </w:r>
          </w:p>
        </w:tc>
      </w:tr>
      <w:tr w:rsidR="0059407A" w:rsidRPr="00A7385A" w:rsidTr="00DA7DC5">
        <w:tc>
          <w:tcPr>
            <w:tcW w:w="462"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4</w:t>
            </w:r>
          </w:p>
        </w:tc>
        <w:tc>
          <w:tcPr>
            <w:tcW w:w="1338"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_font</w:t>
            </w:r>
          </w:p>
        </w:tc>
        <w:tc>
          <w:tcPr>
            <w:tcW w:w="603"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Font</w:t>
            </w:r>
          </w:p>
        </w:tc>
        <w:tc>
          <w:tcPr>
            <w:tcW w:w="2597"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rPr>
              <w:t>当前模拟量显示的字体</w:t>
            </w:r>
          </w:p>
        </w:tc>
      </w:tr>
      <w:tr w:rsidR="0059407A" w:rsidRPr="00A7385A" w:rsidTr="00DA7DC5">
        <w:tc>
          <w:tcPr>
            <w:tcW w:w="462"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5</w:t>
            </w:r>
          </w:p>
        </w:tc>
        <w:tc>
          <w:tcPr>
            <w:tcW w:w="1338" w:type="pct"/>
            <w:vAlign w:val="bottom"/>
          </w:tcPr>
          <w:p w:rsidR="0059407A" w:rsidRPr="007063D6" w:rsidRDefault="0077102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_normalColor</w:t>
            </w:r>
          </w:p>
        </w:tc>
        <w:tc>
          <w:tcPr>
            <w:tcW w:w="603" w:type="pct"/>
            <w:vAlign w:val="bottom"/>
          </w:tcPr>
          <w:p w:rsidR="0059407A" w:rsidRPr="007063D6" w:rsidRDefault="009E7A1D"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Color</w:t>
            </w:r>
          </w:p>
        </w:tc>
        <w:tc>
          <w:tcPr>
            <w:tcW w:w="2597" w:type="pct"/>
            <w:vAlign w:val="bottom"/>
          </w:tcPr>
          <w:p w:rsidR="0059407A" w:rsidRPr="007063D6" w:rsidRDefault="00B62354"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rPr>
              <w:t>正常显示颜色</w:t>
            </w:r>
          </w:p>
        </w:tc>
      </w:tr>
      <w:tr w:rsidR="0059407A" w:rsidRPr="00A7385A" w:rsidTr="00DA7DC5">
        <w:tc>
          <w:tcPr>
            <w:tcW w:w="462"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6</w:t>
            </w:r>
          </w:p>
        </w:tc>
        <w:tc>
          <w:tcPr>
            <w:tcW w:w="1338" w:type="pct"/>
            <w:vAlign w:val="bottom"/>
          </w:tcPr>
          <w:p w:rsidR="0059407A" w:rsidRPr="007063D6" w:rsidRDefault="00B62354"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_overMaxClr</w:t>
            </w:r>
          </w:p>
        </w:tc>
        <w:tc>
          <w:tcPr>
            <w:tcW w:w="603" w:type="pct"/>
            <w:vAlign w:val="bottom"/>
          </w:tcPr>
          <w:p w:rsidR="0059407A" w:rsidRPr="007063D6" w:rsidRDefault="009E7A1D"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rPr>
              <w:t>Color</w:t>
            </w:r>
          </w:p>
        </w:tc>
        <w:tc>
          <w:tcPr>
            <w:tcW w:w="2597" w:type="pct"/>
            <w:vAlign w:val="bottom"/>
          </w:tcPr>
          <w:p w:rsidR="0059407A" w:rsidRPr="007063D6" w:rsidRDefault="00B62354"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rPr>
              <w:t>超出最大值范围的颜色显示</w:t>
            </w:r>
          </w:p>
        </w:tc>
      </w:tr>
      <w:tr w:rsidR="0059407A" w:rsidRPr="00A7385A" w:rsidTr="00DA7DC5">
        <w:tc>
          <w:tcPr>
            <w:tcW w:w="462" w:type="pct"/>
            <w:vAlign w:val="bottom"/>
          </w:tcPr>
          <w:p w:rsidR="0059407A" w:rsidRPr="007063D6" w:rsidRDefault="00427EE0"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7</w:t>
            </w:r>
          </w:p>
        </w:tc>
        <w:tc>
          <w:tcPr>
            <w:tcW w:w="1338" w:type="pct"/>
            <w:vAlign w:val="bottom"/>
          </w:tcPr>
          <w:p w:rsidR="0059407A"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_overMinClr</w:t>
            </w:r>
          </w:p>
        </w:tc>
        <w:tc>
          <w:tcPr>
            <w:tcW w:w="603" w:type="pct"/>
            <w:vAlign w:val="bottom"/>
          </w:tcPr>
          <w:p w:rsidR="0059407A" w:rsidRPr="007063D6" w:rsidRDefault="009E7A1D"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59407A"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hint="eastAsia"/>
                <w:kern w:val="0"/>
                <w:sz w:val="21"/>
                <w:szCs w:val="21"/>
              </w:rPr>
              <w:t>低于最小值范围的颜色显示</w:t>
            </w:r>
          </w:p>
        </w:tc>
      </w:tr>
      <w:tr w:rsidR="009E7A1D" w:rsidRPr="00A7385A" w:rsidTr="00DA7DC5">
        <w:tc>
          <w:tcPr>
            <w:tcW w:w="462" w:type="pct"/>
            <w:vAlign w:val="bottom"/>
          </w:tcPr>
          <w:p w:rsidR="009E7A1D" w:rsidRPr="007063D6" w:rsidRDefault="00F04B7E"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8</w:t>
            </w:r>
          </w:p>
        </w:tc>
        <w:tc>
          <w:tcPr>
            <w:tcW w:w="1338"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_normalBgColor</w:t>
            </w:r>
          </w:p>
        </w:tc>
        <w:tc>
          <w:tcPr>
            <w:tcW w:w="603" w:type="pct"/>
            <w:vAlign w:val="bottom"/>
          </w:tcPr>
          <w:p w:rsidR="009E7A1D" w:rsidRPr="00F16B04"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hint="eastAsia"/>
                <w:kern w:val="0"/>
                <w:sz w:val="21"/>
                <w:szCs w:val="21"/>
              </w:rPr>
              <w:t>正常显示背景颜色</w:t>
            </w:r>
          </w:p>
        </w:tc>
      </w:tr>
      <w:tr w:rsidR="009E7A1D" w:rsidRPr="00A7385A" w:rsidTr="00DA7DC5">
        <w:tc>
          <w:tcPr>
            <w:tcW w:w="462" w:type="pct"/>
            <w:vAlign w:val="bottom"/>
          </w:tcPr>
          <w:p w:rsidR="009E7A1D" w:rsidRPr="007063D6" w:rsidRDefault="00F04B7E"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9</w:t>
            </w:r>
          </w:p>
        </w:tc>
        <w:tc>
          <w:tcPr>
            <w:tcW w:w="1338"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_overMaxBgClr</w:t>
            </w:r>
          </w:p>
        </w:tc>
        <w:tc>
          <w:tcPr>
            <w:tcW w:w="603" w:type="pct"/>
            <w:vAlign w:val="bottom"/>
          </w:tcPr>
          <w:p w:rsidR="009E7A1D" w:rsidRPr="00F16B04"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hint="eastAsia"/>
                <w:kern w:val="0"/>
                <w:sz w:val="21"/>
                <w:szCs w:val="21"/>
              </w:rPr>
              <w:t>超出最大值范围的背景颜色显示</w:t>
            </w:r>
          </w:p>
        </w:tc>
      </w:tr>
      <w:tr w:rsidR="009E7A1D" w:rsidRPr="00A7385A" w:rsidTr="00DA7DC5">
        <w:tc>
          <w:tcPr>
            <w:tcW w:w="462" w:type="pct"/>
            <w:vAlign w:val="bottom"/>
          </w:tcPr>
          <w:p w:rsidR="009E7A1D" w:rsidRPr="007063D6" w:rsidRDefault="00F04B7E"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10</w:t>
            </w:r>
          </w:p>
        </w:tc>
        <w:tc>
          <w:tcPr>
            <w:tcW w:w="1338"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_overMinBgClr</w:t>
            </w:r>
          </w:p>
        </w:tc>
        <w:tc>
          <w:tcPr>
            <w:tcW w:w="603" w:type="pct"/>
            <w:vAlign w:val="bottom"/>
          </w:tcPr>
          <w:p w:rsidR="009E7A1D" w:rsidRPr="00F16B04"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9E7A1D" w:rsidRPr="007063D6" w:rsidRDefault="00B6235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hint="eastAsia"/>
                <w:kern w:val="0"/>
                <w:sz w:val="21"/>
                <w:szCs w:val="21"/>
              </w:rPr>
              <w:t>低于最小值范围的背景颜色显示</w:t>
            </w:r>
          </w:p>
        </w:tc>
      </w:tr>
      <w:tr w:rsidR="009E7A1D" w:rsidRPr="00A7385A" w:rsidTr="00DA7DC5">
        <w:tc>
          <w:tcPr>
            <w:tcW w:w="462" w:type="pct"/>
            <w:vAlign w:val="bottom"/>
          </w:tcPr>
          <w:p w:rsidR="009E7A1D" w:rsidRPr="007063D6" w:rsidRDefault="00F04B7E"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11</w:t>
            </w:r>
          </w:p>
        </w:tc>
        <w:tc>
          <w:tcPr>
            <w:tcW w:w="1338" w:type="pct"/>
            <w:vAlign w:val="bottom"/>
          </w:tcPr>
          <w:p w:rsidR="009E7A1D" w:rsidRPr="007063D6" w:rsidRDefault="00DA7DC5"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_decNum</w:t>
            </w:r>
          </w:p>
        </w:tc>
        <w:tc>
          <w:tcPr>
            <w:tcW w:w="603" w:type="pct"/>
            <w:vAlign w:val="bottom"/>
          </w:tcPr>
          <w:p w:rsidR="009E7A1D" w:rsidRPr="00F16B04" w:rsidRDefault="00DA7DC5"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Byte</w:t>
            </w:r>
          </w:p>
        </w:tc>
        <w:tc>
          <w:tcPr>
            <w:tcW w:w="2597" w:type="pct"/>
            <w:vAlign w:val="bottom"/>
          </w:tcPr>
          <w:p w:rsidR="009E7A1D" w:rsidRPr="007063D6" w:rsidRDefault="00DA7DC5" w:rsidP="00833FC2">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小数点的显示位数</w:t>
            </w:r>
          </w:p>
        </w:tc>
      </w:tr>
      <w:tr w:rsidR="00387FCF" w:rsidRPr="00A7385A" w:rsidTr="00DA7DC5">
        <w:tc>
          <w:tcPr>
            <w:tcW w:w="462" w:type="pct"/>
            <w:vAlign w:val="bottom"/>
          </w:tcPr>
          <w:p w:rsidR="00387FCF" w:rsidRPr="007063D6" w:rsidRDefault="00550DF9"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12</w:t>
            </w:r>
          </w:p>
        </w:tc>
        <w:tc>
          <w:tcPr>
            <w:tcW w:w="1338" w:type="pct"/>
            <w:vAlign w:val="bottom"/>
          </w:tcPr>
          <w:p w:rsidR="00387FCF" w:rsidRPr="00F16B04" w:rsidRDefault="00387FCF"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_rect</w:t>
            </w:r>
          </w:p>
        </w:tc>
        <w:tc>
          <w:tcPr>
            <w:tcW w:w="603" w:type="pct"/>
            <w:vAlign w:val="bottom"/>
          </w:tcPr>
          <w:p w:rsidR="00387FCF" w:rsidRPr="00F16B04" w:rsidRDefault="00B87214"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Rectangle</w:t>
            </w:r>
          </w:p>
        </w:tc>
        <w:tc>
          <w:tcPr>
            <w:tcW w:w="2597" w:type="pct"/>
            <w:vAlign w:val="bottom"/>
          </w:tcPr>
          <w:p w:rsidR="00387FCF" w:rsidRPr="007063D6" w:rsidRDefault="005E25ED" w:rsidP="005E25ED">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当前模拟量的位置尺寸</w:t>
            </w:r>
          </w:p>
        </w:tc>
      </w:tr>
      <w:tr w:rsidR="00387FCF" w:rsidRPr="00A7385A" w:rsidTr="00DA7DC5">
        <w:tc>
          <w:tcPr>
            <w:tcW w:w="462" w:type="pct"/>
            <w:vAlign w:val="bottom"/>
          </w:tcPr>
          <w:p w:rsidR="00387FCF" w:rsidRPr="007063D6" w:rsidRDefault="00550DF9"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13</w:t>
            </w:r>
          </w:p>
        </w:tc>
        <w:tc>
          <w:tcPr>
            <w:tcW w:w="1338" w:type="pct"/>
            <w:vAlign w:val="bottom"/>
          </w:tcPr>
          <w:p w:rsidR="00387FCF" w:rsidRPr="00F16B04" w:rsidRDefault="009135C0"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_var</w:t>
            </w:r>
          </w:p>
        </w:tc>
        <w:tc>
          <w:tcPr>
            <w:tcW w:w="603" w:type="pct"/>
            <w:vAlign w:val="bottom"/>
          </w:tcPr>
          <w:p w:rsidR="00387FCF" w:rsidRPr="00F16B04" w:rsidRDefault="009135C0"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hint="eastAsia"/>
                <w:kern w:val="0"/>
                <w:sz w:val="21"/>
                <w:szCs w:val="21"/>
              </w:rPr>
              <w:t>String</w:t>
            </w:r>
          </w:p>
        </w:tc>
        <w:tc>
          <w:tcPr>
            <w:tcW w:w="2597" w:type="pct"/>
            <w:vAlign w:val="bottom"/>
          </w:tcPr>
          <w:p w:rsidR="00387FCF" w:rsidRPr="007063D6" w:rsidRDefault="009135C0"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模拟量关联的变量名称</w:t>
            </w:r>
          </w:p>
        </w:tc>
      </w:tr>
      <w:tr w:rsidR="00387FCF" w:rsidRPr="00A7385A" w:rsidTr="00DA7DC5">
        <w:tc>
          <w:tcPr>
            <w:tcW w:w="462" w:type="pct"/>
            <w:vAlign w:val="bottom"/>
          </w:tcPr>
          <w:p w:rsidR="00387FCF" w:rsidRPr="007063D6" w:rsidRDefault="00550DF9"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14</w:t>
            </w:r>
          </w:p>
        </w:tc>
        <w:tc>
          <w:tcPr>
            <w:tcW w:w="1338" w:type="pct"/>
            <w:vAlign w:val="bottom"/>
          </w:tcPr>
          <w:p w:rsidR="00387FCF" w:rsidRPr="00F16B04" w:rsidRDefault="00CC4E38" w:rsidP="00CC4E38">
            <w:pPr>
              <w:autoSpaceDE w:val="0"/>
              <w:autoSpaceDN w:val="0"/>
              <w:adjustRightInd w:val="0"/>
              <w:jc w:val="left"/>
              <w:rPr>
                <w:rFonts w:ascii="Times New Roman" w:hAnsi="Times New Roman"/>
                <w:kern w:val="0"/>
                <w:sz w:val="21"/>
                <w:szCs w:val="21"/>
              </w:rPr>
            </w:pPr>
            <w:r w:rsidRPr="00F16B04">
              <w:rPr>
                <w:rFonts w:ascii="Times New Roman" w:hAnsi="Times New Roman"/>
                <w:kern w:val="0"/>
                <w:sz w:val="21"/>
                <w:szCs w:val="21"/>
              </w:rPr>
              <w:t>_isExponent</w:t>
            </w:r>
          </w:p>
        </w:tc>
        <w:tc>
          <w:tcPr>
            <w:tcW w:w="603" w:type="pct"/>
            <w:vAlign w:val="bottom"/>
          </w:tcPr>
          <w:p w:rsidR="00387FCF" w:rsidRPr="00F16B04" w:rsidRDefault="00CC4E38"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Boolean</w:t>
            </w:r>
          </w:p>
        </w:tc>
        <w:tc>
          <w:tcPr>
            <w:tcW w:w="2597" w:type="pct"/>
            <w:vAlign w:val="bottom"/>
          </w:tcPr>
          <w:p w:rsidR="00387FCF" w:rsidRPr="007063D6" w:rsidRDefault="00CC4E38"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是否以指数显示</w:t>
            </w:r>
          </w:p>
        </w:tc>
      </w:tr>
      <w:tr w:rsidR="00052580" w:rsidRPr="00A7385A" w:rsidTr="00DA7DC5">
        <w:tc>
          <w:tcPr>
            <w:tcW w:w="462" w:type="pct"/>
            <w:vAlign w:val="bottom"/>
          </w:tcPr>
          <w:p w:rsidR="00052580" w:rsidRPr="007063D6" w:rsidRDefault="00550DF9"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lastRenderedPageBreak/>
              <w:t>15</w:t>
            </w:r>
          </w:p>
        </w:tc>
        <w:tc>
          <w:tcPr>
            <w:tcW w:w="1338" w:type="pct"/>
            <w:vAlign w:val="bottom"/>
          </w:tcPr>
          <w:p w:rsidR="00052580" w:rsidRPr="00F16B04" w:rsidRDefault="00052580" w:rsidP="00CC4E38">
            <w:pPr>
              <w:autoSpaceDE w:val="0"/>
              <w:autoSpaceDN w:val="0"/>
              <w:adjustRightInd w:val="0"/>
              <w:jc w:val="left"/>
              <w:rPr>
                <w:rFonts w:ascii="Times New Roman" w:hAnsi="Times New Roman"/>
                <w:kern w:val="0"/>
                <w:sz w:val="21"/>
                <w:szCs w:val="21"/>
              </w:rPr>
            </w:pPr>
            <w:r w:rsidRPr="00F16B04">
              <w:rPr>
                <w:rFonts w:ascii="Times New Roman" w:hAnsi="Times New Roman"/>
                <w:kern w:val="0"/>
                <w:sz w:val="21"/>
                <w:szCs w:val="21"/>
              </w:rPr>
              <w:t>_controlType</w:t>
            </w:r>
          </w:p>
        </w:tc>
        <w:tc>
          <w:tcPr>
            <w:tcW w:w="603" w:type="pct"/>
            <w:vAlign w:val="bottom"/>
          </w:tcPr>
          <w:p w:rsidR="00052580" w:rsidRPr="00F16B04" w:rsidRDefault="00052580"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String</w:t>
            </w:r>
          </w:p>
        </w:tc>
        <w:tc>
          <w:tcPr>
            <w:tcW w:w="2597" w:type="pct"/>
            <w:vAlign w:val="bottom"/>
          </w:tcPr>
          <w:p w:rsidR="00052580" w:rsidRDefault="002C685D"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控件显示属性</w:t>
            </w:r>
          </w:p>
        </w:tc>
      </w:tr>
      <w:tr w:rsidR="008B5366" w:rsidRPr="00A7385A" w:rsidTr="00DA7DC5">
        <w:tc>
          <w:tcPr>
            <w:tcW w:w="462" w:type="pct"/>
            <w:vAlign w:val="bottom"/>
          </w:tcPr>
          <w:p w:rsidR="008B5366" w:rsidRDefault="00A5203B"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16</w:t>
            </w:r>
          </w:p>
        </w:tc>
        <w:tc>
          <w:tcPr>
            <w:tcW w:w="1338" w:type="pct"/>
            <w:vAlign w:val="bottom"/>
          </w:tcPr>
          <w:p w:rsidR="008B5366" w:rsidRPr="00F16B04" w:rsidRDefault="0025375C" w:rsidP="0025375C">
            <w:pPr>
              <w:autoSpaceDE w:val="0"/>
              <w:autoSpaceDN w:val="0"/>
              <w:adjustRightInd w:val="0"/>
              <w:jc w:val="left"/>
              <w:rPr>
                <w:rFonts w:ascii="Times New Roman" w:hAnsi="Times New Roman"/>
                <w:kern w:val="0"/>
                <w:sz w:val="21"/>
                <w:szCs w:val="21"/>
              </w:rPr>
            </w:pPr>
            <w:r w:rsidRPr="0025375C">
              <w:rPr>
                <w:rFonts w:ascii="Times New Roman" w:hAnsi="Times New Roman"/>
                <w:kern w:val="0"/>
                <w:sz w:val="21"/>
                <w:szCs w:val="21"/>
              </w:rPr>
              <w:t>_exceptionColor</w:t>
            </w:r>
          </w:p>
        </w:tc>
        <w:tc>
          <w:tcPr>
            <w:tcW w:w="603" w:type="pct"/>
            <w:vAlign w:val="bottom"/>
          </w:tcPr>
          <w:p w:rsidR="008B5366" w:rsidRPr="00F16B04" w:rsidRDefault="0048576F"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8B5366" w:rsidRDefault="00A55215"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出现异常后的字体显示颜色</w:t>
            </w:r>
          </w:p>
        </w:tc>
      </w:tr>
      <w:tr w:rsidR="008B5366" w:rsidRPr="00A7385A" w:rsidTr="00DA7DC5">
        <w:tc>
          <w:tcPr>
            <w:tcW w:w="462" w:type="pct"/>
            <w:vAlign w:val="bottom"/>
          </w:tcPr>
          <w:p w:rsidR="008B5366" w:rsidRDefault="00A5203B"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17</w:t>
            </w:r>
          </w:p>
        </w:tc>
        <w:tc>
          <w:tcPr>
            <w:tcW w:w="1338" w:type="pct"/>
            <w:vAlign w:val="bottom"/>
          </w:tcPr>
          <w:p w:rsidR="008B5366" w:rsidRPr="00F16B04" w:rsidRDefault="0025375C" w:rsidP="0025375C">
            <w:pPr>
              <w:autoSpaceDE w:val="0"/>
              <w:autoSpaceDN w:val="0"/>
              <w:adjustRightInd w:val="0"/>
              <w:jc w:val="left"/>
              <w:rPr>
                <w:rFonts w:ascii="Times New Roman" w:hAnsi="Times New Roman"/>
                <w:kern w:val="0"/>
                <w:sz w:val="21"/>
                <w:szCs w:val="21"/>
              </w:rPr>
            </w:pPr>
            <w:r w:rsidRPr="0025375C">
              <w:rPr>
                <w:rFonts w:ascii="Times New Roman" w:hAnsi="Times New Roman"/>
                <w:kern w:val="0"/>
                <w:sz w:val="21"/>
                <w:szCs w:val="21"/>
              </w:rPr>
              <w:t>_exceptionBgColor</w:t>
            </w:r>
          </w:p>
        </w:tc>
        <w:tc>
          <w:tcPr>
            <w:tcW w:w="603" w:type="pct"/>
            <w:vAlign w:val="bottom"/>
          </w:tcPr>
          <w:p w:rsidR="008B5366" w:rsidRPr="00F16B04" w:rsidRDefault="0048576F" w:rsidP="00833FC2">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8B5366" w:rsidRDefault="00C87A7E"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出现异常后背景显示颜色</w:t>
            </w:r>
          </w:p>
        </w:tc>
      </w:tr>
      <w:tr w:rsidR="00B35927" w:rsidRPr="00A7385A" w:rsidTr="00DA7DC5">
        <w:tc>
          <w:tcPr>
            <w:tcW w:w="462" w:type="pct"/>
            <w:vAlign w:val="bottom"/>
          </w:tcPr>
          <w:p w:rsidR="00B35927" w:rsidRDefault="009F6F1D"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18</w:t>
            </w:r>
          </w:p>
        </w:tc>
        <w:tc>
          <w:tcPr>
            <w:tcW w:w="1338" w:type="pct"/>
            <w:vAlign w:val="bottom"/>
          </w:tcPr>
          <w:p w:rsidR="00B35927" w:rsidRPr="0025375C" w:rsidRDefault="00B35927" w:rsidP="00B35927">
            <w:pPr>
              <w:autoSpaceDE w:val="0"/>
              <w:autoSpaceDN w:val="0"/>
              <w:adjustRightInd w:val="0"/>
              <w:jc w:val="left"/>
              <w:rPr>
                <w:rFonts w:ascii="Times New Roman" w:hAnsi="Times New Roman"/>
                <w:kern w:val="0"/>
                <w:sz w:val="21"/>
                <w:szCs w:val="21"/>
              </w:rPr>
            </w:pPr>
            <w:r w:rsidRPr="00B35927">
              <w:rPr>
                <w:rFonts w:ascii="Times New Roman" w:hAnsi="Times New Roman"/>
                <w:kern w:val="0"/>
                <w:sz w:val="21"/>
                <w:szCs w:val="21"/>
              </w:rPr>
              <w:t>_isLock</w:t>
            </w:r>
          </w:p>
        </w:tc>
        <w:tc>
          <w:tcPr>
            <w:tcW w:w="603" w:type="pct"/>
            <w:vAlign w:val="bottom"/>
          </w:tcPr>
          <w:p w:rsidR="00B35927" w:rsidRPr="00F16B04" w:rsidRDefault="008B710E"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597" w:type="pct"/>
            <w:vAlign w:val="bottom"/>
          </w:tcPr>
          <w:p w:rsidR="00B35927" w:rsidRDefault="00001A6F" w:rsidP="00833FC2">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当前控件是否锁定，不能移动</w:t>
            </w:r>
          </w:p>
        </w:tc>
      </w:tr>
    </w:tbl>
    <w:p w:rsidR="00A442AD" w:rsidRDefault="006273E7" w:rsidP="00776E98">
      <w:pPr>
        <w:autoSpaceDE w:val="0"/>
        <w:autoSpaceDN w:val="0"/>
        <w:adjustRightInd w:val="0"/>
        <w:spacing w:line="360" w:lineRule="auto"/>
        <w:ind w:firstLineChars="200" w:firstLine="480"/>
        <w:jc w:val="left"/>
        <w:rPr>
          <w:rFonts w:ascii="NSimSun" w:hAnsi="NSimSun" w:cs="NSimSun"/>
          <w:kern w:val="0"/>
          <w:szCs w:val="24"/>
        </w:rPr>
      </w:pPr>
      <w:r>
        <w:rPr>
          <w:rFonts w:ascii="Times New Roman" w:hAnsi="Times New Roman" w:hint="eastAsia"/>
          <w:kern w:val="0"/>
        </w:rPr>
        <w:t>当该属性类中的字段发生改变，</w:t>
      </w:r>
      <w:r w:rsidRPr="006273E7">
        <w:rPr>
          <w:rFonts w:ascii="NSimSun" w:hAnsi="NSimSun" w:cs="NSimSun"/>
          <w:kern w:val="0"/>
          <w:szCs w:val="24"/>
        </w:rPr>
        <w:t>UpdateControl</w:t>
      </w:r>
      <w:r>
        <w:rPr>
          <w:rFonts w:ascii="NSimSun" w:hAnsi="NSimSun" w:cs="NSimSun" w:hint="eastAsia"/>
          <w:kern w:val="0"/>
          <w:szCs w:val="24"/>
        </w:rPr>
        <w:t>委托将会被执行。</w:t>
      </w:r>
      <w:r w:rsidR="009D76B8">
        <w:rPr>
          <w:rFonts w:ascii="NSimSun" w:hAnsi="NSimSun" w:cs="NSimSun" w:hint="eastAsia"/>
          <w:kern w:val="0"/>
          <w:szCs w:val="24"/>
        </w:rPr>
        <w:t>该委托的作用是将当前改变发生进行记录和更新</w:t>
      </w:r>
      <w:r w:rsidR="00D12D04">
        <w:rPr>
          <w:rFonts w:ascii="NSimSun" w:hAnsi="NSimSun" w:cs="NSimSun" w:hint="eastAsia"/>
          <w:kern w:val="0"/>
          <w:szCs w:val="24"/>
        </w:rPr>
        <w:t>控件显示</w:t>
      </w:r>
      <w:r w:rsidR="009D76B8">
        <w:rPr>
          <w:rFonts w:ascii="NSimSun" w:hAnsi="NSimSun" w:cs="NSimSun" w:hint="eastAsia"/>
          <w:kern w:val="0"/>
          <w:szCs w:val="24"/>
        </w:rPr>
        <w:t>。</w:t>
      </w:r>
    </w:p>
    <w:p w:rsidR="00B9745E" w:rsidRDefault="00B9745E" w:rsidP="00B9745E">
      <w:pPr>
        <w:autoSpaceDE w:val="0"/>
        <w:autoSpaceDN w:val="0"/>
        <w:adjustRightInd w:val="0"/>
        <w:spacing w:line="360" w:lineRule="auto"/>
        <w:jc w:val="left"/>
        <w:rPr>
          <w:rFonts w:ascii="NSimSun" w:hAnsi="NSimSun" w:cs="NSimSun"/>
          <w:kern w:val="0"/>
          <w:szCs w:val="24"/>
        </w:rPr>
      </w:pPr>
    </w:p>
    <w:p w:rsidR="00B9745E" w:rsidRDefault="00BA47EF" w:rsidP="00B9745E">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参数：</w:t>
      </w:r>
      <w:r w:rsidR="005111B2" w:rsidRPr="00B9745E">
        <w:rPr>
          <w:rFonts w:ascii="NSimSun" w:hAnsi="NSimSun" w:cs="NSimSun"/>
          <w:kern w:val="0"/>
          <w:szCs w:val="24"/>
        </w:rPr>
        <w:t>pageArrayBin</w:t>
      </w:r>
      <w:r w:rsidR="00A801C6">
        <w:rPr>
          <w:rFonts w:ascii="NSimSun" w:hAnsi="NSimSun" w:cs="NSimSun" w:hint="eastAsia"/>
          <w:kern w:val="0"/>
          <w:szCs w:val="24"/>
        </w:rPr>
        <w:t>当前下装文件格式结构</w:t>
      </w:r>
    </w:p>
    <w:p w:rsidR="00256A49" w:rsidRDefault="00256A49" w:rsidP="00B9745E">
      <w:pPr>
        <w:autoSpaceDE w:val="0"/>
        <w:autoSpaceDN w:val="0"/>
        <w:adjustRightInd w:val="0"/>
        <w:spacing w:line="360" w:lineRule="auto"/>
        <w:jc w:val="left"/>
        <w:rPr>
          <w:rFonts w:ascii="NSimSun" w:hAnsi="NSimSun" w:cs="NSimSun"/>
          <w:kern w:val="0"/>
          <w:szCs w:val="24"/>
        </w:rPr>
      </w:pPr>
      <w:r w:rsidRPr="00B9745E">
        <w:rPr>
          <w:rFonts w:ascii="NSimSun" w:hAnsi="NSimSun" w:cs="NSimSun"/>
          <w:kern w:val="0"/>
          <w:szCs w:val="24"/>
        </w:rPr>
        <w:t>Serialize</w:t>
      </w:r>
      <w:r>
        <w:rPr>
          <w:rFonts w:ascii="NSimSun" w:hAnsi="NSimSun" w:cs="NSimSun" w:hint="eastAsia"/>
          <w:kern w:val="0"/>
          <w:szCs w:val="24"/>
        </w:rPr>
        <w:t>当前下装格式图片对象</w:t>
      </w:r>
    </w:p>
    <w:p w:rsidR="00256A49" w:rsidRDefault="00256A49" w:rsidP="00B9745E">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返回：</w:t>
      </w:r>
      <w:r>
        <w:rPr>
          <w:rFonts w:ascii="NSimSun" w:hAnsi="NSimSun" w:cs="NSimSun" w:hint="eastAsia"/>
          <w:kern w:val="0"/>
          <w:szCs w:val="24"/>
        </w:rPr>
        <w:t>void</w:t>
      </w:r>
    </w:p>
    <w:p w:rsidR="00256A49" w:rsidRDefault="00256A49" w:rsidP="00B9745E">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描述：</w:t>
      </w:r>
      <w:r w:rsidR="00834002">
        <w:rPr>
          <w:rFonts w:ascii="NSimSun" w:hAnsi="NSimSun" w:cs="NSimSun" w:hint="eastAsia"/>
          <w:kern w:val="0"/>
          <w:szCs w:val="24"/>
        </w:rPr>
        <w:t>作用是将当前模拟量属性转换为下装配置文件格式中的数据对应值。</w:t>
      </w:r>
    </w:p>
    <w:p w:rsidR="00B9745E" w:rsidRPr="00B9745E" w:rsidRDefault="00B9745E" w:rsidP="00834002">
      <w:pPr>
        <w:autoSpaceDE w:val="0"/>
        <w:autoSpaceDN w:val="0"/>
        <w:adjustRightInd w:val="0"/>
        <w:jc w:val="left"/>
        <w:rPr>
          <w:rFonts w:ascii="Times New Roman" w:hAnsi="Times New Roman"/>
          <w:kern w:val="0"/>
        </w:rPr>
      </w:pPr>
      <w:r w:rsidRPr="00B9745E">
        <w:rPr>
          <w:rFonts w:ascii="NSimSun" w:hAnsi="NSimSun" w:cs="NSimSun"/>
          <w:kern w:val="0"/>
          <w:szCs w:val="24"/>
        </w:rPr>
        <w:t>public void make(ref PageArrayBin pageArrayBin, ref SVSerialize serialize)</w:t>
      </w:r>
    </w:p>
    <w:p w:rsidR="005123EB" w:rsidRPr="005123EB" w:rsidRDefault="005123EB" w:rsidP="00EA1625">
      <w:pPr>
        <w:pStyle w:val="2"/>
      </w:pPr>
      <w:bookmarkStart w:id="348" w:name="_Toc458488408"/>
      <w:bookmarkStart w:id="349" w:name="_Toc464376242"/>
      <w:bookmarkStart w:id="350" w:name="_Toc464376452"/>
      <w:bookmarkStart w:id="351" w:name="_Toc464377071"/>
      <w:bookmarkStart w:id="352" w:name="_Toc464377167"/>
      <w:bookmarkStart w:id="353" w:name="_Toc464377263"/>
      <w:bookmarkStart w:id="354" w:name="_Toc464377385"/>
      <w:bookmarkStart w:id="355" w:name="_Toc464377918"/>
      <w:bookmarkStart w:id="356" w:name="_Toc474657871"/>
      <w:r w:rsidRPr="005123EB">
        <w:t>SVAnalog</w:t>
      </w:r>
      <w:r w:rsidRPr="005123EB">
        <w:rPr>
          <w:rFonts w:hint="eastAsia"/>
        </w:rPr>
        <w:t>类</w:t>
      </w:r>
      <w:bookmarkEnd w:id="348"/>
      <w:bookmarkEnd w:id="349"/>
      <w:bookmarkEnd w:id="350"/>
      <w:bookmarkEnd w:id="351"/>
      <w:bookmarkEnd w:id="352"/>
      <w:bookmarkEnd w:id="353"/>
      <w:bookmarkEnd w:id="354"/>
      <w:bookmarkEnd w:id="355"/>
      <w:bookmarkEnd w:id="356"/>
    </w:p>
    <w:p w:rsidR="00613660" w:rsidRDefault="00445F3B" w:rsidP="006A0B5E">
      <w:pPr>
        <w:spacing w:line="360" w:lineRule="auto"/>
        <w:ind w:firstLineChars="200" w:firstLine="480"/>
        <w:rPr>
          <w:rFonts w:ascii="Times New Roman" w:hAnsi="Times New Roman"/>
        </w:rPr>
      </w:pPr>
      <w:r>
        <w:rPr>
          <w:rFonts w:ascii="Times New Roman" w:hAnsi="Times New Roman" w:hint="eastAsia"/>
        </w:rPr>
        <w:t>模拟量控件类，</w:t>
      </w:r>
      <w:r w:rsidR="00F123B7">
        <w:rPr>
          <w:rFonts w:ascii="Times New Roman" w:hAnsi="Times New Roman" w:hint="eastAsia"/>
        </w:rPr>
        <w:t>继承自</w:t>
      </w:r>
      <w:r w:rsidR="00F123B7">
        <w:rPr>
          <w:rFonts w:ascii="Times New Roman" w:hAnsi="Times New Roman" w:hint="eastAsia"/>
        </w:rPr>
        <w:t>SVPanel</w:t>
      </w:r>
      <w:r w:rsidR="008C4BCF">
        <w:rPr>
          <w:rFonts w:ascii="Times New Roman" w:hAnsi="Times New Roman" w:hint="eastAsia"/>
        </w:rPr>
        <w:t>。</w:t>
      </w:r>
      <w:r w:rsidR="00B85F54">
        <w:rPr>
          <w:rFonts w:ascii="Times New Roman" w:hAnsi="Times New Roman" w:hint="eastAsia"/>
        </w:rPr>
        <w:t>对</w:t>
      </w:r>
      <w:r w:rsidR="00B85F54">
        <w:rPr>
          <w:rFonts w:ascii="Times New Roman" w:hAnsi="Times New Roman" w:hint="eastAsia"/>
        </w:rPr>
        <w:t>SVPanel</w:t>
      </w:r>
      <w:r w:rsidR="00B85F54">
        <w:rPr>
          <w:rFonts w:ascii="Times New Roman" w:hAnsi="Times New Roman" w:hint="eastAsia"/>
        </w:rPr>
        <w:t>抽象类的具体实现，</w:t>
      </w:r>
      <w:r w:rsidR="002E08F9">
        <w:rPr>
          <w:rFonts w:ascii="Times New Roman" w:hAnsi="Times New Roman" w:hint="eastAsia"/>
        </w:rPr>
        <w:t>实现抽象类中定义的抽象接口，具体抽象接口详见</w:t>
      </w:r>
      <w:r w:rsidR="002E08F9">
        <w:rPr>
          <w:rFonts w:ascii="Times New Roman" w:hAnsi="Times New Roman" w:hint="eastAsia"/>
        </w:rPr>
        <w:t>SVPanel</w:t>
      </w:r>
      <w:r w:rsidR="002E08F9">
        <w:rPr>
          <w:rFonts w:ascii="Times New Roman" w:hAnsi="Times New Roman" w:hint="eastAsia"/>
        </w:rPr>
        <w:t>类说明。</w:t>
      </w:r>
    </w:p>
    <w:p w:rsidR="00832E17" w:rsidRPr="00937E6B" w:rsidRDefault="00832E17" w:rsidP="00EA1625">
      <w:pPr>
        <w:pStyle w:val="2"/>
      </w:pPr>
      <w:bookmarkStart w:id="357" w:name="_Toc458488409"/>
      <w:bookmarkStart w:id="358" w:name="_Toc464376243"/>
      <w:bookmarkStart w:id="359" w:name="_Toc464376453"/>
      <w:bookmarkStart w:id="360" w:name="_Toc464377072"/>
      <w:bookmarkStart w:id="361" w:name="_Toc464377168"/>
      <w:bookmarkStart w:id="362" w:name="_Toc464377264"/>
      <w:bookmarkStart w:id="363" w:name="_Toc464377386"/>
      <w:bookmarkStart w:id="364" w:name="_Toc464377919"/>
      <w:bookmarkStart w:id="365" w:name="_Toc474657872"/>
      <w:r w:rsidRPr="00937E6B">
        <w:t>SVBinaryProperties</w:t>
      </w:r>
      <w:r w:rsidRPr="00937E6B">
        <w:rPr>
          <w:rFonts w:hint="eastAsia"/>
        </w:rPr>
        <w:t>类</w:t>
      </w:r>
      <w:bookmarkEnd w:id="357"/>
      <w:bookmarkEnd w:id="358"/>
      <w:bookmarkEnd w:id="359"/>
      <w:bookmarkEnd w:id="360"/>
      <w:bookmarkEnd w:id="361"/>
      <w:bookmarkEnd w:id="362"/>
      <w:bookmarkEnd w:id="363"/>
      <w:bookmarkEnd w:id="364"/>
      <w:bookmarkEnd w:id="365"/>
    </w:p>
    <w:p w:rsidR="00832E17" w:rsidRDefault="00E1599B" w:rsidP="006A0B5E">
      <w:pPr>
        <w:spacing w:line="360" w:lineRule="auto"/>
        <w:ind w:firstLineChars="200" w:firstLine="480"/>
        <w:rPr>
          <w:rFonts w:ascii="Times New Roman" w:hAnsi="Times New Roman"/>
        </w:rPr>
      </w:pPr>
      <w:r>
        <w:rPr>
          <w:rFonts w:ascii="Times New Roman" w:hAnsi="Times New Roman" w:hint="eastAsia"/>
        </w:rPr>
        <w:t>开关量控件的属性字段。</w:t>
      </w:r>
    </w:p>
    <w:tbl>
      <w:tblPr>
        <w:tblStyle w:val="af3"/>
        <w:tblW w:w="5000" w:type="pct"/>
        <w:tblLook w:val="04A0" w:firstRow="1" w:lastRow="0" w:firstColumn="1" w:lastColumn="0" w:noHBand="0" w:noVBand="1"/>
      </w:tblPr>
      <w:tblGrid>
        <w:gridCol w:w="922"/>
        <w:gridCol w:w="2667"/>
        <w:gridCol w:w="1202"/>
        <w:gridCol w:w="5177"/>
      </w:tblGrid>
      <w:tr w:rsidR="002A7CC6" w:rsidRPr="00A7385A" w:rsidTr="00092FBF">
        <w:tc>
          <w:tcPr>
            <w:tcW w:w="462" w:type="pct"/>
            <w:shd w:val="pct30" w:color="auto" w:fill="auto"/>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338" w:type="pct"/>
            <w:shd w:val="pct30" w:color="auto" w:fill="auto"/>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603" w:type="pct"/>
            <w:shd w:val="pct30" w:color="auto" w:fill="auto"/>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597" w:type="pct"/>
            <w:shd w:val="pct30" w:color="auto" w:fill="auto"/>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AC62BE" w:rsidRPr="00A7385A" w:rsidTr="00092FBF">
        <w:trPr>
          <w:trHeight w:val="284"/>
        </w:trPr>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338"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603"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597" w:type="pct"/>
            <w:vAlign w:val="bottom"/>
          </w:tcPr>
          <w:p w:rsidR="00AC62BE" w:rsidRPr="007063D6" w:rsidRDefault="00AC62BE" w:rsidP="00A322F9">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A322F9">
              <w:rPr>
                <w:rFonts w:ascii="Times New Roman" w:hAnsi="Times New Roman" w:hint="eastAsia"/>
                <w:kern w:val="0"/>
                <w:sz w:val="21"/>
                <w:szCs w:val="21"/>
              </w:rPr>
              <w:t>开关量</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2</w:t>
            </w:r>
          </w:p>
        </w:tc>
        <w:tc>
          <w:tcPr>
            <w:tcW w:w="1338" w:type="pct"/>
            <w:vAlign w:val="bottom"/>
          </w:tcPr>
          <w:p w:rsidR="00AC62BE" w:rsidRPr="007063D6" w:rsidRDefault="0020514D" w:rsidP="0020514D">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_trueColor</w:t>
            </w:r>
          </w:p>
        </w:tc>
        <w:tc>
          <w:tcPr>
            <w:tcW w:w="603" w:type="pct"/>
            <w:vAlign w:val="bottom"/>
          </w:tcPr>
          <w:p w:rsidR="00AC62BE" w:rsidRPr="007063D6" w:rsidRDefault="00C965A6"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AC62BE" w:rsidRPr="007063D6" w:rsidRDefault="00807835"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hint="eastAsia"/>
                <w:kern w:val="0"/>
                <w:sz w:val="21"/>
                <w:szCs w:val="21"/>
              </w:rPr>
              <w:t>值</w:t>
            </w:r>
            <w:r w:rsidR="00AE567F" w:rsidRPr="002A7CC6">
              <w:rPr>
                <w:rFonts w:ascii="Times New Roman" w:hAnsi="Times New Roman" w:hint="eastAsia"/>
                <w:kern w:val="0"/>
                <w:sz w:val="21"/>
                <w:szCs w:val="21"/>
              </w:rPr>
              <w:t>为真时的颜色</w:t>
            </w:r>
            <w:r w:rsidRPr="002A7CC6">
              <w:rPr>
                <w:rFonts w:ascii="Times New Roman" w:hAnsi="Times New Roman" w:hint="eastAsia"/>
                <w:kern w:val="0"/>
                <w:sz w:val="21"/>
                <w:szCs w:val="21"/>
              </w:rPr>
              <w:t>显示</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3</w:t>
            </w:r>
          </w:p>
        </w:tc>
        <w:tc>
          <w:tcPr>
            <w:tcW w:w="1338" w:type="pct"/>
            <w:vAlign w:val="bottom"/>
          </w:tcPr>
          <w:p w:rsidR="00AC62BE" w:rsidRPr="007063D6" w:rsidRDefault="00807835" w:rsidP="0092009E">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_falseColor</w:t>
            </w:r>
          </w:p>
        </w:tc>
        <w:tc>
          <w:tcPr>
            <w:tcW w:w="603" w:type="pct"/>
            <w:vAlign w:val="bottom"/>
          </w:tcPr>
          <w:p w:rsidR="00AC62BE" w:rsidRPr="007063D6" w:rsidRDefault="00807835"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597" w:type="pct"/>
            <w:vAlign w:val="bottom"/>
          </w:tcPr>
          <w:p w:rsidR="00AC62BE" w:rsidRPr="007063D6" w:rsidRDefault="009E31A9"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hint="eastAsia"/>
                <w:kern w:val="0"/>
                <w:sz w:val="21"/>
                <w:szCs w:val="21"/>
              </w:rPr>
              <w:t>值为假时的颜色显示</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4</w:t>
            </w:r>
          </w:p>
        </w:tc>
        <w:tc>
          <w:tcPr>
            <w:tcW w:w="1338"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_font</w:t>
            </w:r>
          </w:p>
        </w:tc>
        <w:tc>
          <w:tcPr>
            <w:tcW w:w="603"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Font</w:t>
            </w:r>
          </w:p>
        </w:tc>
        <w:tc>
          <w:tcPr>
            <w:tcW w:w="2597"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hint="eastAsia"/>
                <w:kern w:val="0"/>
                <w:sz w:val="21"/>
                <w:szCs w:val="21"/>
              </w:rPr>
              <w:t>当前模拟量显示的字体</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5</w:t>
            </w:r>
          </w:p>
        </w:tc>
        <w:tc>
          <w:tcPr>
            <w:tcW w:w="1338" w:type="pct"/>
            <w:vAlign w:val="bottom"/>
          </w:tcPr>
          <w:p w:rsidR="00AC62BE" w:rsidRPr="002A7CC6" w:rsidRDefault="00F3448F" w:rsidP="00F3448F">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_trueBgColor</w:t>
            </w:r>
          </w:p>
        </w:tc>
        <w:tc>
          <w:tcPr>
            <w:tcW w:w="603"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597" w:type="pct"/>
            <w:vAlign w:val="bottom"/>
          </w:tcPr>
          <w:p w:rsidR="00AC62BE" w:rsidRPr="007063D6" w:rsidRDefault="00F3448F"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hint="eastAsia"/>
                <w:kern w:val="0"/>
                <w:sz w:val="21"/>
                <w:szCs w:val="21"/>
              </w:rPr>
              <w:t>值为真时的背景颜色显示</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6</w:t>
            </w:r>
          </w:p>
        </w:tc>
        <w:tc>
          <w:tcPr>
            <w:tcW w:w="1338" w:type="pct"/>
            <w:vAlign w:val="bottom"/>
          </w:tcPr>
          <w:p w:rsidR="00AC62BE" w:rsidRPr="007063D6" w:rsidRDefault="003A6EDB" w:rsidP="003A6EDB">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_falseBgColor</w:t>
            </w:r>
          </w:p>
        </w:tc>
        <w:tc>
          <w:tcPr>
            <w:tcW w:w="603"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597" w:type="pct"/>
            <w:vAlign w:val="bottom"/>
          </w:tcPr>
          <w:p w:rsidR="00AC62BE" w:rsidRPr="007063D6" w:rsidRDefault="008C7D1A" w:rsidP="008C7D1A">
            <w:pPr>
              <w:autoSpaceDE w:val="0"/>
              <w:autoSpaceDN w:val="0"/>
              <w:adjustRightInd w:val="0"/>
              <w:spacing w:line="360" w:lineRule="auto"/>
              <w:rPr>
                <w:rFonts w:ascii="Times New Roman" w:hAnsi="Times New Roman"/>
                <w:kern w:val="0"/>
                <w:sz w:val="21"/>
                <w:szCs w:val="21"/>
              </w:rPr>
            </w:pPr>
            <w:r w:rsidRPr="002A7CC6">
              <w:rPr>
                <w:rFonts w:ascii="Times New Roman" w:hAnsi="Times New Roman" w:hint="eastAsia"/>
                <w:kern w:val="0"/>
                <w:sz w:val="21"/>
                <w:szCs w:val="21"/>
              </w:rPr>
              <w:t>值为假时的背景颜色显示</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7</w:t>
            </w:r>
          </w:p>
        </w:tc>
        <w:tc>
          <w:tcPr>
            <w:tcW w:w="1338" w:type="pct"/>
            <w:vAlign w:val="bottom"/>
          </w:tcPr>
          <w:p w:rsidR="00AC62BE" w:rsidRPr="002A7CC6" w:rsidRDefault="00D17ED3" w:rsidP="00D17ED3">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_rect</w:t>
            </w:r>
          </w:p>
        </w:tc>
        <w:tc>
          <w:tcPr>
            <w:tcW w:w="603" w:type="pct"/>
            <w:vAlign w:val="bottom"/>
          </w:tcPr>
          <w:p w:rsidR="00AC62BE" w:rsidRPr="002A7CC6" w:rsidRDefault="00D17ED3" w:rsidP="002A7CC6">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597" w:type="pct"/>
            <w:vAlign w:val="bottom"/>
          </w:tcPr>
          <w:p w:rsidR="00AC62BE" w:rsidRPr="007063D6" w:rsidRDefault="00D17ED3"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开关量的控件位置尺寸</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8</w:t>
            </w:r>
          </w:p>
        </w:tc>
        <w:tc>
          <w:tcPr>
            <w:tcW w:w="1338" w:type="pct"/>
            <w:vAlign w:val="bottom"/>
          </w:tcPr>
          <w:p w:rsidR="00AC62BE" w:rsidRPr="002A7CC6" w:rsidRDefault="00F40559" w:rsidP="00410A30">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_type</w:t>
            </w:r>
          </w:p>
        </w:tc>
        <w:tc>
          <w:tcPr>
            <w:tcW w:w="603" w:type="pct"/>
            <w:vAlign w:val="bottom"/>
          </w:tcPr>
          <w:p w:rsidR="00AC62BE" w:rsidRPr="00F16B04" w:rsidRDefault="00410A30"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597" w:type="pct"/>
            <w:vAlign w:val="bottom"/>
          </w:tcPr>
          <w:p w:rsidR="00AC62BE" w:rsidRPr="007063D6" w:rsidRDefault="000E6C0F"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格式显示设置</w:t>
            </w:r>
          </w:p>
        </w:tc>
      </w:tr>
      <w:tr w:rsidR="00AC62BE" w:rsidRPr="00A7385A" w:rsidTr="00092FBF">
        <w:tc>
          <w:tcPr>
            <w:tcW w:w="462" w:type="pct"/>
            <w:vAlign w:val="bottom"/>
          </w:tcPr>
          <w:p w:rsidR="00AC62BE" w:rsidRPr="007063D6" w:rsidRDefault="00AC62BE"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9</w:t>
            </w:r>
          </w:p>
        </w:tc>
        <w:tc>
          <w:tcPr>
            <w:tcW w:w="1338" w:type="pct"/>
            <w:vAlign w:val="bottom"/>
          </w:tcPr>
          <w:p w:rsidR="00AC62BE" w:rsidRPr="002A7CC6" w:rsidRDefault="009B672F" w:rsidP="009B672F">
            <w:pPr>
              <w:autoSpaceDE w:val="0"/>
              <w:autoSpaceDN w:val="0"/>
              <w:adjustRightInd w:val="0"/>
              <w:jc w:val="left"/>
              <w:rPr>
                <w:rFonts w:ascii="Times New Roman" w:hAnsi="Times New Roman"/>
                <w:kern w:val="0"/>
                <w:sz w:val="21"/>
                <w:szCs w:val="21"/>
              </w:rPr>
            </w:pPr>
            <w:r w:rsidRPr="002A7CC6">
              <w:rPr>
                <w:rFonts w:ascii="Times New Roman" w:hAnsi="Times New Roman"/>
                <w:kern w:val="0"/>
                <w:sz w:val="21"/>
                <w:szCs w:val="21"/>
              </w:rPr>
              <w:t>_controlType</w:t>
            </w:r>
          </w:p>
        </w:tc>
        <w:tc>
          <w:tcPr>
            <w:tcW w:w="603" w:type="pct"/>
            <w:vAlign w:val="bottom"/>
          </w:tcPr>
          <w:p w:rsidR="00AC62BE" w:rsidRPr="00F16B04" w:rsidRDefault="009B672F"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597" w:type="pct"/>
            <w:vAlign w:val="bottom"/>
          </w:tcPr>
          <w:p w:rsidR="00AC62BE" w:rsidRPr="007063D6" w:rsidRDefault="00A37C59"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控件</w:t>
            </w:r>
            <w:r w:rsidR="006D45D3">
              <w:rPr>
                <w:rFonts w:ascii="Times New Roman" w:hAnsi="Times New Roman" w:hint="eastAsia"/>
                <w:kern w:val="0"/>
                <w:sz w:val="21"/>
                <w:szCs w:val="21"/>
              </w:rPr>
              <w:t>背景</w:t>
            </w:r>
            <w:r>
              <w:rPr>
                <w:rFonts w:ascii="Times New Roman" w:hAnsi="Times New Roman" w:hint="eastAsia"/>
                <w:kern w:val="0"/>
                <w:sz w:val="21"/>
                <w:szCs w:val="21"/>
              </w:rPr>
              <w:t>显示类型</w:t>
            </w:r>
          </w:p>
        </w:tc>
      </w:tr>
      <w:tr w:rsidR="0092009E" w:rsidRPr="00A7385A" w:rsidTr="00092FBF">
        <w:tc>
          <w:tcPr>
            <w:tcW w:w="462" w:type="pct"/>
            <w:vAlign w:val="bottom"/>
          </w:tcPr>
          <w:p w:rsidR="0092009E" w:rsidRPr="007063D6" w:rsidRDefault="0092009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10</w:t>
            </w:r>
          </w:p>
        </w:tc>
        <w:tc>
          <w:tcPr>
            <w:tcW w:w="1338" w:type="pct"/>
            <w:vAlign w:val="bottom"/>
          </w:tcPr>
          <w:p w:rsidR="0092009E" w:rsidRPr="002A7CC6" w:rsidRDefault="009F1166" w:rsidP="007F1CC3">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_exceptionColor</w:t>
            </w:r>
          </w:p>
        </w:tc>
        <w:tc>
          <w:tcPr>
            <w:tcW w:w="603" w:type="pct"/>
            <w:vAlign w:val="bottom"/>
          </w:tcPr>
          <w:p w:rsidR="0092009E" w:rsidRDefault="002B1CC7"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597" w:type="pct"/>
            <w:vAlign w:val="bottom"/>
          </w:tcPr>
          <w:p w:rsidR="0092009E" w:rsidRDefault="00615C83"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出现异常显示颜色</w:t>
            </w:r>
          </w:p>
        </w:tc>
      </w:tr>
      <w:tr w:rsidR="0092009E" w:rsidRPr="00A7385A" w:rsidTr="00092FBF">
        <w:tc>
          <w:tcPr>
            <w:tcW w:w="462" w:type="pct"/>
            <w:vAlign w:val="bottom"/>
          </w:tcPr>
          <w:p w:rsidR="0092009E" w:rsidRPr="007063D6" w:rsidRDefault="0092009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11</w:t>
            </w:r>
          </w:p>
        </w:tc>
        <w:tc>
          <w:tcPr>
            <w:tcW w:w="1338" w:type="pct"/>
            <w:vAlign w:val="bottom"/>
          </w:tcPr>
          <w:p w:rsidR="0092009E" w:rsidRPr="002A7CC6" w:rsidRDefault="007F1CC3" w:rsidP="007F1CC3">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_exceptionBgColor</w:t>
            </w:r>
          </w:p>
        </w:tc>
        <w:tc>
          <w:tcPr>
            <w:tcW w:w="603" w:type="pct"/>
            <w:vAlign w:val="bottom"/>
          </w:tcPr>
          <w:p w:rsidR="0092009E" w:rsidRDefault="002B1CC7"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597" w:type="pct"/>
            <w:vAlign w:val="bottom"/>
          </w:tcPr>
          <w:p w:rsidR="0092009E" w:rsidRDefault="00615C83"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出现异常背景显示颜色</w:t>
            </w:r>
          </w:p>
        </w:tc>
      </w:tr>
      <w:tr w:rsidR="0092009E" w:rsidRPr="00A7385A" w:rsidTr="00092FBF">
        <w:tc>
          <w:tcPr>
            <w:tcW w:w="462" w:type="pct"/>
            <w:vAlign w:val="bottom"/>
          </w:tcPr>
          <w:p w:rsidR="0092009E" w:rsidRDefault="0092009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12</w:t>
            </w:r>
          </w:p>
        </w:tc>
        <w:tc>
          <w:tcPr>
            <w:tcW w:w="1338" w:type="pct"/>
            <w:vAlign w:val="bottom"/>
          </w:tcPr>
          <w:p w:rsidR="0092009E" w:rsidRPr="002A7CC6" w:rsidRDefault="00D521F5" w:rsidP="00D521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_customTrueText</w:t>
            </w:r>
          </w:p>
        </w:tc>
        <w:tc>
          <w:tcPr>
            <w:tcW w:w="603" w:type="pct"/>
            <w:vAlign w:val="bottom"/>
          </w:tcPr>
          <w:p w:rsidR="0092009E" w:rsidRDefault="002B1CC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597" w:type="pct"/>
            <w:vAlign w:val="bottom"/>
          </w:tcPr>
          <w:p w:rsidR="0092009E" w:rsidRDefault="000E1D9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为真自定义文本</w:t>
            </w:r>
          </w:p>
        </w:tc>
      </w:tr>
      <w:tr w:rsidR="004B54E2" w:rsidRPr="00A7385A" w:rsidTr="00092FBF">
        <w:tc>
          <w:tcPr>
            <w:tcW w:w="462" w:type="pct"/>
            <w:vAlign w:val="bottom"/>
          </w:tcPr>
          <w:p w:rsidR="004B54E2" w:rsidRDefault="004B54E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13</w:t>
            </w:r>
          </w:p>
        </w:tc>
        <w:tc>
          <w:tcPr>
            <w:tcW w:w="1338" w:type="pct"/>
            <w:vAlign w:val="bottom"/>
          </w:tcPr>
          <w:p w:rsidR="004B54E2" w:rsidRPr="002A7CC6" w:rsidRDefault="00D521F5" w:rsidP="00D521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_customFlaseText</w:t>
            </w:r>
          </w:p>
        </w:tc>
        <w:tc>
          <w:tcPr>
            <w:tcW w:w="603" w:type="pct"/>
            <w:vAlign w:val="bottom"/>
          </w:tcPr>
          <w:p w:rsidR="004B54E2" w:rsidRDefault="002B1CC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597" w:type="pct"/>
            <w:vAlign w:val="bottom"/>
          </w:tcPr>
          <w:p w:rsidR="004B54E2" w:rsidRDefault="000E1D9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为假自定义文本</w:t>
            </w:r>
          </w:p>
        </w:tc>
      </w:tr>
      <w:tr w:rsidR="004B54E2" w:rsidRPr="00A7385A" w:rsidTr="00092FBF">
        <w:tc>
          <w:tcPr>
            <w:tcW w:w="462" w:type="pct"/>
            <w:vAlign w:val="bottom"/>
          </w:tcPr>
          <w:p w:rsidR="004B54E2" w:rsidRDefault="004B54E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lastRenderedPageBreak/>
              <w:t>14</w:t>
            </w:r>
          </w:p>
        </w:tc>
        <w:tc>
          <w:tcPr>
            <w:tcW w:w="1338" w:type="pct"/>
            <w:vAlign w:val="bottom"/>
          </w:tcPr>
          <w:p w:rsidR="004B54E2" w:rsidRPr="002A7CC6" w:rsidRDefault="002B1CC7" w:rsidP="004F059F">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603" w:type="pct"/>
            <w:vAlign w:val="bottom"/>
          </w:tcPr>
          <w:p w:rsidR="004B54E2" w:rsidRDefault="0070069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597" w:type="pct"/>
            <w:vAlign w:val="bottom"/>
          </w:tcPr>
          <w:p w:rsidR="004B54E2" w:rsidRDefault="00152E39"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r w:rsidR="00B11519" w:rsidRPr="00A7385A" w:rsidTr="00092FBF">
        <w:tc>
          <w:tcPr>
            <w:tcW w:w="462" w:type="pct"/>
            <w:vAlign w:val="bottom"/>
          </w:tcPr>
          <w:p w:rsidR="00B11519" w:rsidRDefault="00B11519"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15</w:t>
            </w:r>
          </w:p>
        </w:tc>
        <w:tc>
          <w:tcPr>
            <w:tcW w:w="1338" w:type="pct"/>
            <w:vAlign w:val="bottom"/>
          </w:tcPr>
          <w:p w:rsidR="00B11519" w:rsidRPr="00700692" w:rsidRDefault="00DE01E5" w:rsidP="00DE01E5">
            <w:pPr>
              <w:autoSpaceDE w:val="0"/>
              <w:autoSpaceDN w:val="0"/>
              <w:adjustRightInd w:val="0"/>
              <w:spacing w:line="360" w:lineRule="auto"/>
              <w:rPr>
                <w:rFonts w:ascii="Times New Roman" w:hAnsi="Times New Roman"/>
                <w:kern w:val="0"/>
                <w:sz w:val="21"/>
                <w:szCs w:val="21"/>
              </w:rPr>
            </w:pPr>
            <w:r w:rsidRPr="00DE01E5">
              <w:rPr>
                <w:rFonts w:ascii="Times New Roman" w:hAnsi="Times New Roman"/>
                <w:kern w:val="0"/>
                <w:sz w:val="21"/>
                <w:szCs w:val="21"/>
              </w:rPr>
              <w:t>_truePicture</w:t>
            </w:r>
          </w:p>
        </w:tc>
        <w:tc>
          <w:tcPr>
            <w:tcW w:w="603" w:type="pct"/>
            <w:vAlign w:val="bottom"/>
          </w:tcPr>
          <w:p w:rsidR="00B11519" w:rsidRDefault="00DE01E5" w:rsidP="00DE01E5">
            <w:pPr>
              <w:autoSpaceDE w:val="0"/>
              <w:autoSpaceDN w:val="0"/>
              <w:adjustRightInd w:val="0"/>
              <w:spacing w:line="360" w:lineRule="auto"/>
              <w:rPr>
                <w:rFonts w:ascii="Times New Roman" w:hAnsi="Times New Roman" w:hint="eastAsia"/>
                <w:kern w:val="0"/>
                <w:sz w:val="21"/>
                <w:szCs w:val="21"/>
              </w:rPr>
            </w:pPr>
            <w:r w:rsidRPr="00DE01E5">
              <w:rPr>
                <w:rFonts w:ascii="Times New Roman" w:hAnsi="Times New Roman"/>
                <w:kern w:val="0"/>
                <w:sz w:val="21"/>
                <w:szCs w:val="21"/>
              </w:rPr>
              <w:t>SVBitmap</w:t>
            </w:r>
          </w:p>
        </w:tc>
        <w:tc>
          <w:tcPr>
            <w:tcW w:w="2597" w:type="pct"/>
            <w:vAlign w:val="bottom"/>
          </w:tcPr>
          <w:p w:rsidR="00B11519" w:rsidRDefault="00ED03A0"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值为真的背景图片</w:t>
            </w:r>
          </w:p>
        </w:tc>
      </w:tr>
      <w:tr w:rsidR="00B11519" w:rsidRPr="00A7385A" w:rsidTr="00092FBF">
        <w:tc>
          <w:tcPr>
            <w:tcW w:w="462" w:type="pct"/>
            <w:vAlign w:val="bottom"/>
          </w:tcPr>
          <w:p w:rsidR="00B11519" w:rsidRDefault="00B11519"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16</w:t>
            </w:r>
          </w:p>
        </w:tc>
        <w:tc>
          <w:tcPr>
            <w:tcW w:w="1338" w:type="pct"/>
            <w:vAlign w:val="bottom"/>
          </w:tcPr>
          <w:p w:rsidR="00B11519" w:rsidRPr="00700692" w:rsidRDefault="00DE01E5" w:rsidP="00DE01E5">
            <w:pPr>
              <w:autoSpaceDE w:val="0"/>
              <w:autoSpaceDN w:val="0"/>
              <w:adjustRightInd w:val="0"/>
              <w:spacing w:line="360" w:lineRule="auto"/>
              <w:rPr>
                <w:rFonts w:ascii="Times New Roman" w:hAnsi="Times New Roman"/>
                <w:kern w:val="0"/>
                <w:sz w:val="21"/>
                <w:szCs w:val="21"/>
              </w:rPr>
            </w:pPr>
            <w:r w:rsidRPr="00DE01E5">
              <w:rPr>
                <w:rFonts w:ascii="Times New Roman" w:hAnsi="Times New Roman"/>
                <w:kern w:val="0"/>
                <w:sz w:val="21"/>
                <w:szCs w:val="21"/>
              </w:rPr>
              <w:t>_flasePicture</w:t>
            </w:r>
          </w:p>
        </w:tc>
        <w:tc>
          <w:tcPr>
            <w:tcW w:w="603" w:type="pct"/>
            <w:vAlign w:val="bottom"/>
          </w:tcPr>
          <w:p w:rsidR="00B11519" w:rsidRDefault="00DE01E5" w:rsidP="00DE01E5">
            <w:pPr>
              <w:autoSpaceDE w:val="0"/>
              <w:autoSpaceDN w:val="0"/>
              <w:adjustRightInd w:val="0"/>
              <w:spacing w:line="360" w:lineRule="auto"/>
              <w:rPr>
                <w:rFonts w:ascii="Times New Roman" w:hAnsi="Times New Roman" w:hint="eastAsia"/>
                <w:kern w:val="0"/>
                <w:sz w:val="21"/>
                <w:szCs w:val="21"/>
              </w:rPr>
            </w:pPr>
            <w:r w:rsidRPr="00DE01E5">
              <w:rPr>
                <w:rFonts w:ascii="Times New Roman" w:hAnsi="Times New Roman"/>
                <w:kern w:val="0"/>
                <w:sz w:val="21"/>
                <w:szCs w:val="21"/>
              </w:rPr>
              <w:t>SVBitmap</w:t>
            </w:r>
          </w:p>
        </w:tc>
        <w:tc>
          <w:tcPr>
            <w:tcW w:w="2597" w:type="pct"/>
            <w:vAlign w:val="bottom"/>
          </w:tcPr>
          <w:p w:rsidR="00B11519" w:rsidRDefault="00ED03A0"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值为假的背景图片</w:t>
            </w:r>
          </w:p>
        </w:tc>
      </w:tr>
      <w:tr w:rsidR="00B11519" w:rsidRPr="00A7385A" w:rsidTr="00092FBF">
        <w:tc>
          <w:tcPr>
            <w:tcW w:w="462" w:type="pct"/>
            <w:vAlign w:val="bottom"/>
          </w:tcPr>
          <w:p w:rsidR="00B11519" w:rsidRDefault="00B11519"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17</w:t>
            </w:r>
          </w:p>
        </w:tc>
        <w:tc>
          <w:tcPr>
            <w:tcW w:w="1338" w:type="pct"/>
            <w:vAlign w:val="bottom"/>
          </w:tcPr>
          <w:p w:rsidR="00B11519" w:rsidRPr="00700692" w:rsidRDefault="00DE01E5" w:rsidP="00DE01E5">
            <w:pPr>
              <w:autoSpaceDE w:val="0"/>
              <w:autoSpaceDN w:val="0"/>
              <w:adjustRightInd w:val="0"/>
              <w:spacing w:line="360" w:lineRule="auto"/>
              <w:rPr>
                <w:rFonts w:ascii="Times New Roman" w:hAnsi="Times New Roman"/>
                <w:kern w:val="0"/>
                <w:sz w:val="21"/>
                <w:szCs w:val="21"/>
              </w:rPr>
            </w:pPr>
            <w:r w:rsidRPr="00DE01E5">
              <w:rPr>
                <w:rFonts w:ascii="Times New Roman" w:hAnsi="Times New Roman"/>
                <w:kern w:val="0"/>
                <w:sz w:val="21"/>
                <w:szCs w:val="21"/>
              </w:rPr>
              <w:t>_exPicture</w:t>
            </w:r>
          </w:p>
        </w:tc>
        <w:tc>
          <w:tcPr>
            <w:tcW w:w="603" w:type="pct"/>
            <w:vAlign w:val="bottom"/>
          </w:tcPr>
          <w:p w:rsidR="00B11519" w:rsidRDefault="00DE01E5" w:rsidP="00DE01E5">
            <w:pPr>
              <w:autoSpaceDE w:val="0"/>
              <w:autoSpaceDN w:val="0"/>
              <w:adjustRightInd w:val="0"/>
              <w:spacing w:line="360" w:lineRule="auto"/>
              <w:rPr>
                <w:rFonts w:ascii="Times New Roman" w:hAnsi="Times New Roman" w:hint="eastAsia"/>
                <w:kern w:val="0"/>
                <w:sz w:val="21"/>
                <w:szCs w:val="21"/>
              </w:rPr>
            </w:pPr>
            <w:r w:rsidRPr="00DE01E5">
              <w:rPr>
                <w:rFonts w:ascii="Times New Roman" w:hAnsi="Times New Roman"/>
                <w:kern w:val="0"/>
                <w:sz w:val="21"/>
                <w:szCs w:val="21"/>
              </w:rPr>
              <w:t>SVBitmap</w:t>
            </w:r>
          </w:p>
        </w:tc>
        <w:tc>
          <w:tcPr>
            <w:tcW w:w="2597" w:type="pct"/>
            <w:vAlign w:val="bottom"/>
          </w:tcPr>
          <w:p w:rsidR="00B11519" w:rsidRDefault="00ED03A0"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真异常背景图片</w:t>
            </w:r>
          </w:p>
        </w:tc>
      </w:tr>
    </w:tbl>
    <w:p w:rsidR="00AE6779" w:rsidRDefault="00AE6779" w:rsidP="002359AB">
      <w:pPr>
        <w:autoSpaceDE w:val="0"/>
        <w:autoSpaceDN w:val="0"/>
        <w:adjustRightInd w:val="0"/>
        <w:spacing w:line="360" w:lineRule="auto"/>
        <w:jc w:val="left"/>
        <w:rPr>
          <w:rFonts w:ascii="NSimSun" w:hAnsi="NSimSun" w:cs="NSimSun"/>
          <w:kern w:val="0"/>
          <w:szCs w:val="24"/>
        </w:rPr>
      </w:pPr>
    </w:p>
    <w:p w:rsidR="002359AB" w:rsidRDefault="002359AB" w:rsidP="002359AB">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参数：</w:t>
      </w:r>
      <w:r w:rsidRPr="00B9745E">
        <w:rPr>
          <w:rFonts w:ascii="NSimSun" w:hAnsi="NSimSun" w:cs="NSimSun"/>
          <w:kern w:val="0"/>
          <w:szCs w:val="24"/>
        </w:rPr>
        <w:t>pageArrayBin</w:t>
      </w:r>
      <w:r>
        <w:rPr>
          <w:rFonts w:ascii="NSimSun" w:hAnsi="NSimSun" w:cs="NSimSun" w:hint="eastAsia"/>
          <w:kern w:val="0"/>
          <w:szCs w:val="24"/>
        </w:rPr>
        <w:t>当前下装文件格式结构</w:t>
      </w:r>
    </w:p>
    <w:p w:rsidR="002359AB" w:rsidRDefault="002359AB" w:rsidP="002359AB">
      <w:pPr>
        <w:autoSpaceDE w:val="0"/>
        <w:autoSpaceDN w:val="0"/>
        <w:adjustRightInd w:val="0"/>
        <w:spacing w:line="360" w:lineRule="auto"/>
        <w:jc w:val="left"/>
        <w:rPr>
          <w:rFonts w:ascii="NSimSun" w:hAnsi="NSimSun" w:cs="NSimSun"/>
          <w:kern w:val="0"/>
          <w:szCs w:val="24"/>
        </w:rPr>
      </w:pPr>
      <w:r w:rsidRPr="00B9745E">
        <w:rPr>
          <w:rFonts w:ascii="NSimSun" w:hAnsi="NSimSun" w:cs="NSimSun"/>
          <w:kern w:val="0"/>
          <w:szCs w:val="24"/>
        </w:rPr>
        <w:t>Serialize</w:t>
      </w:r>
      <w:r>
        <w:rPr>
          <w:rFonts w:ascii="NSimSun" w:hAnsi="NSimSun" w:cs="NSimSun" w:hint="eastAsia"/>
          <w:kern w:val="0"/>
          <w:szCs w:val="24"/>
        </w:rPr>
        <w:t>当前下装格式图片对象</w:t>
      </w:r>
    </w:p>
    <w:p w:rsidR="002359AB" w:rsidRDefault="002359AB" w:rsidP="002359AB">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返回：</w:t>
      </w:r>
      <w:r>
        <w:rPr>
          <w:rFonts w:ascii="NSimSun" w:hAnsi="NSimSun" w:cs="NSimSun" w:hint="eastAsia"/>
          <w:kern w:val="0"/>
          <w:szCs w:val="24"/>
        </w:rPr>
        <w:t>void</w:t>
      </w:r>
    </w:p>
    <w:p w:rsidR="002359AB" w:rsidRDefault="002359AB" w:rsidP="002359AB">
      <w:pPr>
        <w:autoSpaceDE w:val="0"/>
        <w:autoSpaceDN w:val="0"/>
        <w:adjustRightInd w:val="0"/>
        <w:spacing w:line="360" w:lineRule="auto"/>
        <w:jc w:val="left"/>
        <w:rPr>
          <w:rFonts w:ascii="NSimSun" w:hAnsi="NSimSun" w:cs="NSimSun"/>
          <w:kern w:val="0"/>
          <w:szCs w:val="24"/>
        </w:rPr>
      </w:pPr>
      <w:r>
        <w:rPr>
          <w:rFonts w:ascii="NSimSun" w:hAnsi="NSimSun" w:cs="NSimSun" w:hint="eastAsia"/>
          <w:kern w:val="0"/>
          <w:szCs w:val="24"/>
        </w:rPr>
        <w:t>描述：作用是将当前</w:t>
      </w:r>
      <w:r w:rsidR="00E27D94">
        <w:rPr>
          <w:rFonts w:ascii="NSimSun" w:hAnsi="NSimSun" w:cs="NSimSun" w:hint="eastAsia"/>
          <w:kern w:val="0"/>
          <w:szCs w:val="24"/>
        </w:rPr>
        <w:t>开关</w:t>
      </w:r>
      <w:r>
        <w:rPr>
          <w:rFonts w:ascii="NSimSun" w:hAnsi="NSimSun" w:cs="NSimSun" w:hint="eastAsia"/>
          <w:kern w:val="0"/>
          <w:szCs w:val="24"/>
        </w:rPr>
        <w:t>量属性转换为下装配置文件格式中的数据对应值。</w:t>
      </w:r>
    </w:p>
    <w:p w:rsidR="00E1599B" w:rsidRDefault="002359AB" w:rsidP="00E27D94">
      <w:pPr>
        <w:autoSpaceDE w:val="0"/>
        <w:autoSpaceDN w:val="0"/>
        <w:adjustRightInd w:val="0"/>
        <w:jc w:val="left"/>
        <w:rPr>
          <w:rFonts w:ascii="NSimSun" w:hAnsi="NSimSun" w:cs="NSimSun"/>
          <w:kern w:val="0"/>
          <w:szCs w:val="24"/>
        </w:rPr>
      </w:pPr>
      <w:r w:rsidRPr="00B9745E">
        <w:rPr>
          <w:rFonts w:ascii="NSimSun" w:hAnsi="NSimSun" w:cs="NSimSun"/>
          <w:kern w:val="0"/>
          <w:szCs w:val="24"/>
        </w:rPr>
        <w:t>public void make(ref PageArrayBin pageArrayBin, ref SVSerialize serialize)</w:t>
      </w:r>
    </w:p>
    <w:p w:rsidR="00D86AB3" w:rsidRPr="005123EB" w:rsidRDefault="001D7B4C" w:rsidP="00EA1625">
      <w:pPr>
        <w:pStyle w:val="2"/>
      </w:pPr>
      <w:bookmarkStart w:id="366" w:name="_Toc458488410"/>
      <w:bookmarkStart w:id="367" w:name="_Toc464376244"/>
      <w:bookmarkStart w:id="368" w:name="_Toc464376454"/>
      <w:bookmarkStart w:id="369" w:name="_Toc464377073"/>
      <w:bookmarkStart w:id="370" w:name="_Toc464377169"/>
      <w:bookmarkStart w:id="371" w:name="_Toc464377265"/>
      <w:bookmarkStart w:id="372" w:name="_Toc464377387"/>
      <w:bookmarkStart w:id="373" w:name="_Toc464377920"/>
      <w:bookmarkStart w:id="374" w:name="_Toc474657873"/>
      <w:r>
        <w:rPr>
          <w:rFonts w:hint="eastAsia"/>
        </w:rPr>
        <w:t>SVBinary</w:t>
      </w:r>
      <w:r w:rsidR="00D86AB3" w:rsidRPr="005123EB">
        <w:rPr>
          <w:rFonts w:hint="eastAsia"/>
        </w:rPr>
        <w:t>类</w:t>
      </w:r>
      <w:bookmarkEnd w:id="366"/>
      <w:bookmarkEnd w:id="367"/>
      <w:bookmarkEnd w:id="368"/>
      <w:bookmarkEnd w:id="369"/>
      <w:bookmarkEnd w:id="370"/>
      <w:bookmarkEnd w:id="371"/>
      <w:bookmarkEnd w:id="372"/>
      <w:bookmarkEnd w:id="373"/>
      <w:bookmarkEnd w:id="374"/>
    </w:p>
    <w:p w:rsidR="00D86AB3" w:rsidRDefault="00D86AB3" w:rsidP="00D86AB3">
      <w:pPr>
        <w:spacing w:line="360" w:lineRule="auto"/>
        <w:ind w:firstLineChars="200" w:firstLine="480"/>
        <w:rPr>
          <w:rFonts w:ascii="Times New Roman" w:hAnsi="Times New Roman"/>
        </w:rPr>
      </w:pPr>
      <w:r>
        <w:rPr>
          <w:rFonts w:ascii="Times New Roman" w:hAnsi="Times New Roman" w:hint="eastAsia"/>
        </w:rPr>
        <w:t>模拟量控件类，继承自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D86AB3" w:rsidRDefault="00EF3F77" w:rsidP="00EA1625">
      <w:pPr>
        <w:pStyle w:val="2"/>
      </w:pPr>
      <w:bookmarkStart w:id="375" w:name="_Toc458488411"/>
      <w:bookmarkStart w:id="376" w:name="_Toc464376245"/>
      <w:bookmarkStart w:id="377" w:name="_Toc464376455"/>
      <w:bookmarkStart w:id="378" w:name="_Toc464377074"/>
      <w:bookmarkStart w:id="379" w:name="_Toc464377170"/>
      <w:bookmarkStart w:id="380" w:name="_Toc464377266"/>
      <w:bookmarkStart w:id="381" w:name="_Toc464377388"/>
      <w:bookmarkStart w:id="382" w:name="_Toc464377921"/>
      <w:bookmarkStart w:id="383" w:name="_Toc474657874"/>
      <w:r w:rsidRPr="00ED5353">
        <w:t>SVBinaryTypeConverter</w:t>
      </w:r>
      <w:r w:rsidRPr="00ED5353">
        <w:rPr>
          <w:rFonts w:hint="eastAsia"/>
        </w:rPr>
        <w:t>类</w:t>
      </w:r>
      <w:bookmarkEnd w:id="375"/>
      <w:bookmarkEnd w:id="376"/>
      <w:bookmarkEnd w:id="377"/>
      <w:bookmarkEnd w:id="378"/>
      <w:bookmarkEnd w:id="379"/>
      <w:bookmarkEnd w:id="380"/>
      <w:bookmarkEnd w:id="381"/>
      <w:bookmarkEnd w:id="382"/>
      <w:bookmarkEnd w:id="383"/>
    </w:p>
    <w:p w:rsidR="00ED5353" w:rsidRDefault="00F03B01" w:rsidP="006927C4">
      <w:pPr>
        <w:spacing w:line="360" w:lineRule="auto"/>
        <w:ind w:firstLineChars="200" w:firstLine="480"/>
      </w:pPr>
      <w:r>
        <w:rPr>
          <w:rFonts w:hint="eastAsia"/>
        </w:rPr>
        <w:t>开关量中自定义类型属性选择器，</w:t>
      </w:r>
      <w:r w:rsidR="00FD6E86">
        <w:rPr>
          <w:rFonts w:hint="eastAsia"/>
        </w:rPr>
        <w:t>作用于</w:t>
      </w:r>
      <w:r w:rsidR="00F90DDA">
        <w:rPr>
          <w:rFonts w:hint="eastAsia"/>
        </w:rPr>
        <w:t>_type</w:t>
      </w:r>
      <w:r w:rsidR="00F90DDA">
        <w:rPr>
          <w:rFonts w:hint="eastAsia"/>
        </w:rPr>
        <w:t>属性字段，</w:t>
      </w:r>
      <w:r w:rsidR="00860285">
        <w:rPr>
          <w:rFonts w:hint="eastAsia"/>
        </w:rPr>
        <w:t>限定用户界面</w:t>
      </w:r>
      <w:r w:rsidR="00945BA6">
        <w:rPr>
          <w:rFonts w:hint="eastAsia"/>
        </w:rPr>
        <w:t>开关量的类型选择必须在合法的范围内。</w:t>
      </w:r>
      <w:r w:rsidR="00076344">
        <w:rPr>
          <w:rFonts w:hint="eastAsia"/>
        </w:rPr>
        <w:t>目前开关量的类型选择范围如下：</w:t>
      </w:r>
    </w:p>
    <w:tbl>
      <w:tblPr>
        <w:tblStyle w:val="af3"/>
        <w:tblW w:w="5000" w:type="pct"/>
        <w:tblLook w:val="04A0" w:firstRow="1" w:lastRow="0" w:firstColumn="1" w:lastColumn="0" w:noHBand="0" w:noVBand="1"/>
      </w:tblPr>
      <w:tblGrid>
        <w:gridCol w:w="3322"/>
        <w:gridCol w:w="3323"/>
        <w:gridCol w:w="3323"/>
      </w:tblGrid>
      <w:tr w:rsidR="00C5233E" w:rsidRPr="0073040F" w:rsidTr="0073040F">
        <w:tc>
          <w:tcPr>
            <w:tcW w:w="1666" w:type="pct"/>
            <w:shd w:val="pct30" w:color="auto" w:fill="auto"/>
            <w:vAlign w:val="center"/>
          </w:tcPr>
          <w:p w:rsidR="00C5233E" w:rsidRPr="0073040F" w:rsidRDefault="00C5233E" w:rsidP="00C5233E">
            <w:pPr>
              <w:spacing w:line="360" w:lineRule="auto"/>
              <w:jc w:val="center"/>
              <w:rPr>
                <w:sz w:val="21"/>
                <w:szCs w:val="21"/>
              </w:rPr>
            </w:pPr>
            <w:r w:rsidRPr="0073040F">
              <w:rPr>
                <w:rFonts w:hint="eastAsia"/>
                <w:sz w:val="21"/>
                <w:szCs w:val="21"/>
              </w:rPr>
              <w:t>序号</w:t>
            </w:r>
          </w:p>
        </w:tc>
        <w:tc>
          <w:tcPr>
            <w:tcW w:w="1667" w:type="pct"/>
            <w:shd w:val="pct30" w:color="auto" w:fill="auto"/>
            <w:vAlign w:val="center"/>
          </w:tcPr>
          <w:p w:rsidR="00C5233E" w:rsidRPr="0073040F" w:rsidRDefault="00C5233E" w:rsidP="00AA3E23">
            <w:pPr>
              <w:spacing w:line="360" w:lineRule="auto"/>
              <w:jc w:val="center"/>
              <w:rPr>
                <w:sz w:val="21"/>
                <w:szCs w:val="21"/>
              </w:rPr>
            </w:pPr>
            <w:r w:rsidRPr="0073040F">
              <w:rPr>
                <w:rFonts w:hint="eastAsia"/>
                <w:sz w:val="21"/>
                <w:szCs w:val="21"/>
              </w:rPr>
              <w:t>类型</w:t>
            </w:r>
            <w:r w:rsidR="00AA3E23" w:rsidRPr="0073040F">
              <w:rPr>
                <w:rFonts w:hint="eastAsia"/>
                <w:sz w:val="21"/>
                <w:szCs w:val="21"/>
              </w:rPr>
              <w:t>表示</w:t>
            </w:r>
          </w:p>
        </w:tc>
        <w:tc>
          <w:tcPr>
            <w:tcW w:w="1667" w:type="pct"/>
            <w:shd w:val="pct30" w:color="auto" w:fill="auto"/>
            <w:vAlign w:val="center"/>
          </w:tcPr>
          <w:p w:rsidR="00C5233E" w:rsidRPr="0073040F" w:rsidRDefault="00257552" w:rsidP="00C5233E">
            <w:pPr>
              <w:spacing w:line="360" w:lineRule="auto"/>
              <w:jc w:val="center"/>
              <w:rPr>
                <w:sz w:val="21"/>
                <w:szCs w:val="21"/>
              </w:rPr>
            </w:pPr>
            <w:r w:rsidRPr="0073040F">
              <w:rPr>
                <w:rFonts w:hint="eastAsia"/>
                <w:sz w:val="21"/>
                <w:szCs w:val="21"/>
              </w:rPr>
              <w:t>值</w:t>
            </w:r>
          </w:p>
        </w:tc>
      </w:tr>
      <w:tr w:rsidR="00C5233E" w:rsidRPr="0073040F" w:rsidTr="0073040F">
        <w:tc>
          <w:tcPr>
            <w:tcW w:w="1666" w:type="pct"/>
            <w:vAlign w:val="center"/>
          </w:tcPr>
          <w:p w:rsidR="00C5233E" w:rsidRPr="0073040F" w:rsidRDefault="00EB7ADF" w:rsidP="00C5233E">
            <w:pPr>
              <w:spacing w:line="360" w:lineRule="auto"/>
              <w:jc w:val="center"/>
              <w:rPr>
                <w:sz w:val="21"/>
                <w:szCs w:val="21"/>
              </w:rPr>
            </w:pPr>
            <w:r w:rsidRPr="0073040F">
              <w:rPr>
                <w:rFonts w:hint="eastAsia"/>
                <w:sz w:val="21"/>
                <w:szCs w:val="21"/>
              </w:rPr>
              <w:t>1</w:t>
            </w:r>
          </w:p>
        </w:tc>
        <w:tc>
          <w:tcPr>
            <w:tcW w:w="1667" w:type="pct"/>
            <w:vAlign w:val="center"/>
          </w:tcPr>
          <w:p w:rsidR="00C5233E" w:rsidRPr="0073040F" w:rsidRDefault="003B6A12" w:rsidP="00C5233E">
            <w:pPr>
              <w:spacing w:line="360" w:lineRule="auto"/>
              <w:jc w:val="center"/>
              <w:rPr>
                <w:sz w:val="21"/>
                <w:szCs w:val="21"/>
              </w:rPr>
            </w:pPr>
            <w:r>
              <w:rPr>
                <w:rFonts w:hint="eastAsia"/>
                <w:sz w:val="21"/>
                <w:szCs w:val="21"/>
              </w:rPr>
              <w:t>文本显示</w:t>
            </w:r>
          </w:p>
        </w:tc>
        <w:tc>
          <w:tcPr>
            <w:tcW w:w="1667" w:type="pct"/>
            <w:vAlign w:val="center"/>
          </w:tcPr>
          <w:p w:rsidR="00C5233E" w:rsidRPr="0073040F" w:rsidRDefault="00EB2502" w:rsidP="00C5233E">
            <w:pPr>
              <w:spacing w:line="360" w:lineRule="auto"/>
              <w:jc w:val="center"/>
              <w:rPr>
                <w:sz w:val="21"/>
                <w:szCs w:val="21"/>
              </w:rPr>
            </w:pPr>
            <w:r w:rsidRPr="0073040F">
              <w:rPr>
                <w:rFonts w:hint="eastAsia"/>
                <w:sz w:val="21"/>
                <w:szCs w:val="21"/>
              </w:rPr>
              <w:t>0</w:t>
            </w:r>
          </w:p>
        </w:tc>
      </w:tr>
      <w:tr w:rsidR="00C5233E" w:rsidRPr="0073040F" w:rsidTr="0073040F">
        <w:tc>
          <w:tcPr>
            <w:tcW w:w="1666" w:type="pct"/>
            <w:vAlign w:val="center"/>
          </w:tcPr>
          <w:p w:rsidR="00C5233E" w:rsidRPr="0073040F" w:rsidRDefault="00EB7ADF" w:rsidP="00C5233E">
            <w:pPr>
              <w:spacing w:line="360" w:lineRule="auto"/>
              <w:jc w:val="center"/>
              <w:rPr>
                <w:sz w:val="21"/>
                <w:szCs w:val="21"/>
              </w:rPr>
            </w:pPr>
            <w:r w:rsidRPr="0073040F">
              <w:rPr>
                <w:rFonts w:hint="eastAsia"/>
                <w:sz w:val="21"/>
                <w:szCs w:val="21"/>
              </w:rPr>
              <w:t>2</w:t>
            </w:r>
          </w:p>
        </w:tc>
        <w:tc>
          <w:tcPr>
            <w:tcW w:w="1667" w:type="pct"/>
            <w:vAlign w:val="center"/>
          </w:tcPr>
          <w:p w:rsidR="00C5233E" w:rsidRPr="0073040F" w:rsidRDefault="003B6A12" w:rsidP="00C5233E">
            <w:pPr>
              <w:spacing w:line="360" w:lineRule="auto"/>
              <w:jc w:val="center"/>
              <w:rPr>
                <w:sz w:val="21"/>
                <w:szCs w:val="21"/>
              </w:rPr>
            </w:pPr>
            <w:r>
              <w:rPr>
                <w:rFonts w:hint="eastAsia"/>
                <w:sz w:val="21"/>
                <w:szCs w:val="21"/>
              </w:rPr>
              <w:t>图片显示</w:t>
            </w:r>
          </w:p>
        </w:tc>
        <w:tc>
          <w:tcPr>
            <w:tcW w:w="1667" w:type="pct"/>
            <w:vAlign w:val="center"/>
          </w:tcPr>
          <w:p w:rsidR="00C5233E" w:rsidRPr="0073040F" w:rsidRDefault="00EB2502" w:rsidP="00C5233E">
            <w:pPr>
              <w:spacing w:line="360" w:lineRule="auto"/>
              <w:jc w:val="center"/>
              <w:rPr>
                <w:sz w:val="21"/>
                <w:szCs w:val="21"/>
              </w:rPr>
            </w:pPr>
            <w:r w:rsidRPr="0073040F">
              <w:rPr>
                <w:rFonts w:hint="eastAsia"/>
                <w:sz w:val="21"/>
                <w:szCs w:val="21"/>
              </w:rPr>
              <w:t>1</w:t>
            </w:r>
          </w:p>
        </w:tc>
      </w:tr>
    </w:tbl>
    <w:p w:rsidR="002D7D26" w:rsidRDefault="002D7D26" w:rsidP="00EA1625">
      <w:pPr>
        <w:pStyle w:val="2"/>
      </w:pPr>
      <w:bookmarkStart w:id="384" w:name="_Toc458488412"/>
      <w:bookmarkStart w:id="385" w:name="_Toc464376246"/>
      <w:bookmarkStart w:id="386" w:name="_Toc464376456"/>
      <w:bookmarkStart w:id="387" w:name="_Toc464377075"/>
      <w:bookmarkStart w:id="388" w:name="_Toc464377171"/>
      <w:bookmarkStart w:id="389" w:name="_Toc464377267"/>
      <w:bookmarkStart w:id="390" w:name="_Toc464377389"/>
      <w:bookmarkStart w:id="391" w:name="_Toc464377922"/>
      <w:bookmarkStart w:id="392" w:name="_Toc474657875"/>
      <w:r w:rsidRPr="00CE0BB3">
        <w:t>SVButtonProperties</w:t>
      </w:r>
      <w:r w:rsidRPr="00CE0BB3">
        <w:rPr>
          <w:rFonts w:hint="eastAsia"/>
        </w:rPr>
        <w:t>类</w:t>
      </w:r>
      <w:bookmarkEnd w:id="384"/>
      <w:bookmarkEnd w:id="385"/>
      <w:bookmarkEnd w:id="386"/>
      <w:bookmarkEnd w:id="387"/>
      <w:bookmarkEnd w:id="388"/>
      <w:bookmarkEnd w:id="389"/>
      <w:bookmarkEnd w:id="390"/>
      <w:bookmarkEnd w:id="391"/>
      <w:bookmarkEnd w:id="392"/>
    </w:p>
    <w:p w:rsidR="00CE0BB3" w:rsidRDefault="00DB73F0" w:rsidP="00030B31">
      <w:pPr>
        <w:spacing w:line="360" w:lineRule="auto"/>
        <w:rPr>
          <w:rFonts w:ascii="Times New Roman" w:hAnsi="Times New Roman"/>
        </w:rPr>
      </w:pPr>
      <w:r w:rsidRPr="001461AE">
        <w:rPr>
          <w:rFonts w:ascii="Times New Roman" w:hAnsi="Times New Roman"/>
        </w:rPr>
        <w:t>Button</w:t>
      </w:r>
      <w:r>
        <w:rPr>
          <w:rFonts w:hint="eastAsia"/>
        </w:rPr>
        <w:t>属性类，</w:t>
      </w:r>
      <w:r w:rsidR="00393316">
        <w:rPr>
          <w:rFonts w:hint="eastAsia"/>
        </w:rPr>
        <w:t>记录当前</w:t>
      </w:r>
      <w:r w:rsidR="00981C65" w:rsidRPr="00981C65">
        <w:rPr>
          <w:rFonts w:ascii="Times New Roman" w:hAnsi="Times New Roman" w:hint="eastAsia"/>
        </w:rPr>
        <w:t>Button</w:t>
      </w:r>
      <w:r w:rsidR="006B358A">
        <w:rPr>
          <w:rFonts w:ascii="Times New Roman" w:hAnsi="Times New Roman" w:hint="eastAsia"/>
        </w:rPr>
        <w:t>所有相关属性数据。</w:t>
      </w:r>
      <w:r w:rsidR="003539F0">
        <w:rPr>
          <w:rFonts w:ascii="Times New Roman" w:hAnsi="Times New Roman" w:hint="eastAsia"/>
        </w:rPr>
        <w:t>是</w:t>
      </w:r>
      <w:r w:rsidR="002849AD">
        <w:rPr>
          <w:rFonts w:ascii="Times New Roman" w:hAnsi="Times New Roman" w:hint="eastAsia"/>
        </w:rPr>
        <w:t>与用户界面交互</w:t>
      </w:r>
      <w:r w:rsidR="00F4025E">
        <w:rPr>
          <w:rFonts w:ascii="Times New Roman" w:hAnsi="Times New Roman" w:hint="eastAsia"/>
        </w:rPr>
        <w:t>、</w:t>
      </w:r>
      <w:r w:rsidR="00377DF5">
        <w:rPr>
          <w:rFonts w:ascii="Times New Roman" w:hAnsi="Times New Roman" w:hint="eastAsia"/>
        </w:rPr>
        <w:t>生成下装文件格式的一个中间层。</w:t>
      </w:r>
    </w:p>
    <w:tbl>
      <w:tblPr>
        <w:tblStyle w:val="af3"/>
        <w:tblW w:w="5000" w:type="pct"/>
        <w:tblLook w:val="04A0" w:firstRow="1" w:lastRow="0" w:firstColumn="1" w:lastColumn="0" w:noHBand="0" w:noVBand="1"/>
      </w:tblPr>
      <w:tblGrid>
        <w:gridCol w:w="636"/>
        <w:gridCol w:w="2380"/>
        <w:gridCol w:w="2060"/>
        <w:gridCol w:w="4892"/>
      </w:tblGrid>
      <w:tr w:rsidR="00DB6421" w:rsidRPr="00A7385A" w:rsidTr="00B4153A">
        <w:tc>
          <w:tcPr>
            <w:tcW w:w="319" w:type="pct"/>
            <w:shd w:val="pct30" w:color="auto" w:fill="auto"/>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194" w:type="pct"/>
            <w:shd w:val="pct30" w:color="auto" w:fill="auto"/>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33" w:type="pct"/>
            <w:shd w:val="pct30" w:color="auto" w:fill="auto"/>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454" w:type="pct"/>
            <w:shd w:val="pct30" w:color="auto" w:fill="auto"/>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DB6421" w:rsidRPr="00A7385A" w:rsidTr="00B4153A">
        <w:trPr>
          <w:trHeight w:val="284"/>
        </w:trPr>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194"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454" w:type="pct"/>
            <w:vAlign w:val="bottom"/>
          </w:tcPr>
          <w:p w:rsidR="00DB6421" w:rsidRPr="007063D6" w:rsidRDefault="00DB6421" w:rsidP="00A322F9">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A322F9">
              <w:rPr>
                <w:rFonts w:ascii="Times New Roman" w:hAnsi="Times New Roman" w:hint="eastAsia"/>
                <w:kern w:val="0"/>
                <w:sz w:val="21"/>
                <w:szCs w:val="21"/>
              </w:rPr>
              <w:t>按钮</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2</w:t>
            </w:r>
          </w:p>
        </w:tc>
        <w:tc>
          <w:tcPr>
            <w:tcW w:w="1194" w:type="pct"/>
            <w:vAlign w:val="bottom"/>
          </w:tcPr>
          <w:p w:rsidR="00DB6421" w:rsidRPr="008E7000" w:rsidRDefault="00BE3C3B"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_bgcolor</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454" w:type="pct"/>
            <w:vAlign w:val="bottom"/>
          </w:tcPr>
          <w:p w:rsidR="00DB6421" w:rsidRPr="007063D6" w:rsidRDefault="00BE3C3B"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背景颜色</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3</w:t>
            </w:r>
          </w:p>
        </w:tc>
        <w:tc>
          <w:tcPr>
            <w:tcW w:w="1194" w:type="pct"/>
            <w:vAlign w:val="bottom"/>
          </w:tcPr>
          <w:p w:rsidR="00DB6421" w:rsidRPr="007063D6" w:rsidRDefault="00BE3C3B" w:rsidP="00BE3C3B">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_bgDownColor</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454" w:type="pct"/>
            <w:vAlign w:val="bottom"/>
          </w:tcPr>
          <w:p w:rsidR="00DB6421" w:rsidRPr="007063D6" w:rsidRDefault="00BE3C3B"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按下去的背景显示颜色</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4</w:t>
            </w:r>
          </w:p>
        </w:tc>
        <w:tc>
          <w:tcPr>
            <w:tcW w:w="1194"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_font</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Font</w:t>
            </w:r>
          </w:p>
        </w:tc>
        <w:tc>
          <w:tcPr>
            <w:tcW w:w="2454" w:type="pct"/>
            <w:vAlign w:val="bottom"/>
          </w:tcPr>
          <w:p w:rsidR="00DB6421" w:rsidRPr="007063D6" w:rsidRDefault="00BE3C3B"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文本字体</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5</w:t>
            </w:r>
          </w:p>
        </w:tc>
        <w:tc>
          <w:tcPr>
            <w:tcW w:w="1194" w:type="pct"/>
            <w:vAlign w:val="bottom"/>
          </w:tcPr>
          <w:p w:rsidR="00DB6421" w:rsidRPr="002A7CC6" w:rsidRDefault="00BE3C3B" w:rsidP="00BE3C3B">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_fgcolor</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454" w:type="pct"/>
            <w:vAlign w:val="bottom"/>
          </w:tcPr>
          <w:p w:rsidR="00DB6421" w:rsidRPr="007063D6" w:rsidRDefault="0052076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w:t>
            </w:r>
            <w:r w:rsidR="00BE3C3B">
              <w:rPr>
                <w:rFonts w:ascii="Times New Roman" w:hAnsi="Times New Roman" w:hint="eastAsia"/>
                <w:kern w:val="0"/>
                <w:sz w:val="21"/>
                <w:szCs w:val="21"/>
              </w:rPr>
              <w:t>文本颜色</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6</w:t>
            </w:r>
          </w:p>
        </w:tc>
        <w:tc>
          <w:tcPr>
            <w:tcW w:w="1194" w:type="pct"/>
            <w:vAlign w:val="bottom"/>
          </w:tcPr>
          <w:p w:rsidR="00DB6421" w:rsidRPr="008E7000" w:rsidRDefault="00F8766F"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_text</w:t>
            </w:r>
          </w:p>
        </w:tc>
        <w:tc>
          <w:tcPr>
            <w:tcW w:w="1033"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Color</w:t>
            </w:r>
          </w:p>
        </w:tc>
        <w:tc>
          <w:tcPr>
            <w:tcW w:w="2454" w:type="pct"/>
            <w:vAlign w:val="bottom"/>
          </w:tcPr>
          <w:p w:rsidR="00DB6421" w:rsidRPr="007063D6" w:rsidRDefault="0052076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w:t>
            </w:r>
            <w:r w:rsidR="00F8766F">
              <w:rPr>
                <w:rFonts w:ascii="Times New Roman" w:hAnsi="Times New Roman" w:hint="eastAsia"/>
                <w:kern w:val="0"/>
                <w:sz w:val="21"/>
                <w:szCs w:val="21"/>
              </w:rPr>
              <w:t>文本内容</w:t>
            </w:r>
          </w:p>
        </w:tc>
      </w:tr>
      <w:tr w:rsidR="00DB6421"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7</w:t>
            </w:r>
          </w:p>
        </w:tc>
        <w:tc>
          <w:tcPr>
            <w:tcW w:w="1194" w:type="pct"/>
            <w:vAlign w:val="bottom"/>
          </w:tcPr>
          <w:p w:rsidR="00DB6421" w:rsidRPr="008E7000" w:rsidRDefault="003853CD"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_rect</w:t>
            </w:r>
          </w:p>
        </w:tc>
        <w:tc>
          <w:tcPr>
            <w:tcW w:w="1033" w:type="pct"/>
            <w:vAlign w:val="bottom"/>
          </w:tcPr>
          <w:p w:rsidR="00DB6421" w:rsidRPr="002A7CC6" w:rsidRDefault="00DB642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454" w:type="pct"/>
            <w:vAlign w:val="bottom"/>
          </w:tcPr>
          <w:p w:rsidR="00DB6421" w:rsidRPr="007063D6" w:rsidRDefault="0052076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w:t>
            </w:r>
            <w:r w:rsidR="00B40296">
              <w:rPr>
                <w:rFonts w:ascii="Times New Roman" w:hAnsi="Times New Roman" w:hint="eastAsia"/>
                <w:kern w:val="0"/>
                <w:sz w:val="21"/>
                <w:szCs w:val="21"/>
              </w:rPr>
              <w:t>位置尺寸</w:t>
            </w:r>
          </w:p>
        </w:tc>
      </w:tr>
      <w:tr w:rsidR="00B4153A"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lastRenderedPageBreak/>
              <w:t>8</w:t>
            </w:r>
          </w:p>
        </w:tc>
        <w:tc>
          <w:tcPr>
            <w:tcW w:w="1194" w:type="pct"/>
            <w:vAlign w:val="bottom"/>
          </w:tcPr>
          <w:p w:rsidR="00DB6421" w:rsidRPr="008E7000" w:rsidRDefault="005A7761"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_isConfirm</w:t>
            </w:r>
          </w:p>
        </w:tc>
        <w:tc>
          <w:tcPr>
            <w:tcW w:w="1033" w:type="pct"/>
            <w:vAlign w:val="bottom"/>
          </w:tcPr>
          <w:p w:rsidR="00DB6421" w:rsidRPr="00F16B04" w:rsidRDefault="005A77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Boolean</w:t>
            </w:r>
          </w:p>
        </w:tc>
        <w:tc>
          <w:tcPr>
            <w:tcW w:w="2454" w:type="pct"/>
            <w:vAlign w:val="bottom"/>
          </w:tcPr>
          <w:p w:rsidR="00DB6421" w:rsidRPr="007063D6" w:rsidRDefault="007F0D5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该按钮是否有二次确认对话框</w:t>
            </w:r>
          </w:p>
        </w:tc>
      </w:tr>
      <w:tr w:rsidR="00B4153A" w:rsidRPr="00A7385A" w:rsidTr="00B4153A">
        <w:tc>
          <w:tcPr>
            <w:tcW w:w="319"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9</w:t>
            </w:r>
          </w:p>
        </w:tc>
        <w:tc>
          <w:tcPr>
            <w:tcW w:w="1194" w:type="pct"/>
            <w:vAlign w:val="bottom"/>
          </w:tcPr>
          <w:p w:rsidR="00DB6421" w:rsidRPr="008E7000" w:rsidRDefault="005E3418"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_controlType</w:t>
            </w:r>
          </w:p>
        </w:tc>
        <w:tc>
          <w:tcPr>
            <w:tcW w:w="1033" w:type="pct"/>
            <w:vAlign w:val="bottom"/>
          </w:tcPr>
          <w:p w:rsidR="00DB6421" w:rsidRPr="00F16B04" w:rsidRDefault="00DB642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454" w:type="pct"/>
            <w:vAlign w:val="bottom"/>
          </w:tcPr>
          <w:p w:rsidR="00DB6421" w:rsidRPr="007063D6" w:rsidRDefault="00DB642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控件显示类型</w:t>
            </w:r>
          </w:p>
        </w:tc>
      </w:tr>
      <w:tr w:rsidR="00985F4A" w:rsidRPr="00715C7F" w:rsidTr="00B4153A">
        <w:tc>
          <w:tcPr>
            <w:tcW w:w="319" w:type="pct"/>
            <w:vAlign w:val="bottom"/>
          </w:tcPr>
          <w:p w:rsidR="00985F4A" w:rsidRPr="007063D6" w:rsidRDefault="00985F4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10</w:t>
            </w:r>
          </w:p>
        </w:tc>
        <w:tc>
          <w:tcPr>
            <w:tcW w:w="1194" w:type="pct"/>
            <w:vAlign w:val="bottom"/>
          </w:tcPr>
          <w:p w:rsidR="00985F4A" w:rsidRPr="008E7000" w:rsidRDefault="004D2244"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_btnType</w:t>
            </w:r>
          </w:p>
        </w:tc>
        <w:tc>
          <w:tcPr>
            <w:tcW w:w="1033" w:type="pct"/>
            <w:vAlign w:val="bottom"/>
          </w:tcPr>
          <w:p w:rsidR="00985F4A" w:rsidRPr="008E7000" w:rsidRDefault="004D2244" w:rsidP="008E7000">
            <w:pPr>
              <w:autoSpaceDE w:val="0"/>
              <w:autoSpaceDN w:val="0"/>
              <w:adjustRightInd w:val="0"/>
              <w:spacing w:line="360" w:lineRule="auto"/>
              <w:rPr>
                <w:rFonts w:ascii="Times New Roman" w:hAnsi="Times New Roman"/>
                <w:kern w:val="0"/>
                <w:sz w:val="21"/>
                <w:szCs w:val="21"/>
              </w:rPr>
            </w:pPr>
            <w:r w:rsidRPr="008E7000">
              <w:rPr>
                <w:rFonts w:ascii="Times New Roman" w:hAnsi="Times New Roman"/>
                <w:kern w:val="0"/>
                <w:sz w:val="21"/>
                <w:szCs w:val="21"/>
              </w:rPr>
              <w:t>SVBtnTypeConverter</w:t>
            </w:r>
          </w:p>
        </w:tc>
        <w:tc>
          <w:tcPr>
            <w:tcW w:w="2454" w:type="pct"/>
            <w:vAlign w:val="bottom"/>
          </w:tcPr>
          <w:p w:rsidR="00985F4A" w:rsidRDefault="0029261F"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按钮的类型选择</w:t>
            </w:r>
            <w:r w:rsidR="00C42BDE">
              <w:rPr>
                <w:rFonts w:ascii="Times New Roman" w:hAnsi="Times New Roman" w:hint="eastAsia"/>
                <w:kern w:val="0"/>
                <w:sz w:val="21"/>
                <w:szCs w:val="21"/>
              </w:rPr>
              <w:t>，主要分为跳转页面和操作变量</w:t>
            </w:r>
          </w:p>
        </w:tc>
      </w:tr>
      <w:tr w:rsidR="00715C7F" w:rsidRPr="00715C7F" w:rsidTr="00B4153A">
        <w:tc>
          <w:tcPr>
            <w:tcW w:w="319" w:type="pct"/>
            <w:vAlign w:val="bottom"/>
          </w:tcPr>
          <w:p w:rsidR="00715C7F" w:rsidRDefault="0017542C"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11</w:t>
            </w:r>
          </w:p>
        </w:tc>
        <w:tc>
          <w:tcPr>
            <w:tcW w:w="1194" w:type="pct"/>
            <w:vAlign w:val="bottom"/>
          </w:tcPr>
          <w:p w:rsidR="00715C7F" w:rsidRPr="008E7000" w:rsidRDefault="00715C7F"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_isShowPic</w:t>
            </w:r>
          </w:p>
        </w:tc>
        <w:tc>
          <w:tcPr>
            <w:tcW w:w="1033" w:type="pct"/>
            <w:vAlign w:val="bottom"/>
          </w:tcPr>
          <w:p w:rsidR="00715C7F" w:rsidRPr="008E7000" w:rsidRDefault="00715C7F" w:rsidP="008E7000">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Boolean</w:t>
            </w:r>
          </w:p>
        </w:tc>
        <w:tc>
          <w:tcPr>
            <w:tcW w:w="2454" w:type="pct"/>
            <w:vAlign w:val="bottom"/>
          </w:tcPr>
          <w:p w:rsidR="00715C7F" w:rsidRDefault="00715C7F" w:rsidP="00092FBF">
            <w:pPr>
              <w:autoSpaceDE w:val="0"/>
              <w:autoSpaceDN w:val="0"/>
              <w:adjustRightInd w:val="0"/>
              <w:spacing w:line="360" w:lineRule="auto"/>
              <w:rPr>
                <w:rFonts w:ascii="Times New Roman" w:hAnsi="Times New Roman"/>
                <w:kern w:val="0"/>
                <w:sz w:val="21"/>
                <w:szCs w:val="21"/>
              </w:rPr>
            </w:pPr>
            <w:r>
              <w:rPr>
                <w:rFonts w:ascii="Times New Roman" w:hAnsi="Times New Roman"/>
                <w:kern w:val="0"/>
                <w:sz w:val="21"/>
                <w:szCs w:val="21"/>
              </w:rPr>
              <w:t>T</w:t>
            </w:r>
            <w:r>
              <w:rPr>
                <w:rFonts w:ascii="Times New Roman" w:hAnsi="Times New Roman" w:hint="eastAsia"/>
                <w:kern w:val="0"/>
                <w:sz w:val="21"/>
                <w:szCs w:val="21"/>
              </w:rPr>
              <w:t>rue</w:t>
            </w:r>
            <w:r>
              <w:rPr>
                <w:rFonts w:ascii="Times New Roman" w:hAnsi="Times New Roman" w:hint="eastAsia"/>
                <w:kern w:val="0"/>
                <w:sz w:val="21"/>
                <w:szCs w:val="21"/>
              </w:rPr>
              <w:t>表示显示背景图片，</w:t>
            </w:r>
            <w:r>
              <w:rPr>
                <w:rFonts w:ascii="Times New Roman" w:hAnsi="Times New Roman" w:hint="eastAsia"/>
                <w:kern w:val="0"/>
                <w:sz w:val="21"/>
                <w:szCs w:val="21"/>
              </w:rPr>
              <w:t>false</w:t>
            </w:r>
            <w:r>
              <w:rPr>
                <w:rFonts w:ascii="Times New Roman" w:hAnsi="Times New Roman" w:hint="eastAsia"/>
                <w:kern w:val="0"/>
                <w:sz w:val="21"/>
                <w:szCs w:val="21"/>
              </w:rPr>
              <w:t>表示显示背景颜色值</w:t>
            </w:r>
          </w:p>
        </w:tc>
      </w:tr>
      <w:tr w:rsidR="0017542C" w:rsidRPr="00715C7F" w:rsidTr="00B4153A">
        <w:tc>
          <w:tcPr>
            <w:tcW w:w="319" w:type="pct"/>
            <w:vAlign w:val="bottom"/>
          </w:tcPr>
          <w:p w:rsidR="0017542C" w:rsidRDefault="0017542C"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12</w:t>
            </w:r>
          </w:p>
        </w:tc>
        <w:tc>
          <w:tcPr>
            <w:tcW w:w="1194" w:type="pct"/>
            <w:vAlign w:val="bottom"/>
          </w:tcPr>
          <w:p w:rsidR="0017542C" w:rsidRPr="001A7590" w:rsidRDefault="00EA54FD" w:rsidP="00092FBF">
            <w:pPr>
              <w:autoSpaceDE w:val="0"/>
              <w:autoSpaceDN w:val="0"/>
              <w:adjustRightInd w:val="0"/>
              <w:jc w:val="left"/>
              <w:rPr>
                <w:rFonts w:ascii="Times New Roman" w:hAnsi="Times New Roman"/>
                <w:kern w:val="0"/>
                <w:sz w:val="21"/>
                <w:szCs w:val="21"/>
              </w:rPr>
            </w:pPr>
            <w:r w:rsidRPr="001A7590">
              <w:rPr>
                <w:rFonts w:ascii="Times New Roman" w:hAnsi="Times New Roman"/>
                <w:kern w:val="0"/>
                <w:sz w:val="21"/>
                <w:szCs w:val="21"/>
              </w:rPr>
              <w:t>_btnDownPic</w:t>
            </w:r>
          </w:p>
        </w:tc>
        <w:tc>
          <w:tcPr>
            <w:tcW w:w="1033" w:type="pct"/>
            <w:vAlign w:val="bottom"/>
          </w:tcPr>
          <w:p w:rsidR="0017542C" w:rsidRPr="001A7590" w:rsidRDefault="00EA54FD" w:rsidP="001A7590">
            <w:pPr>
              <w:autoSpaceDE w:val="0"/>
              <w:autoSpaceDN w:val="0"/>
              <w:adjustRightInd w:val="0"/>
              <w:spacing w:line="360" w:lineRule="auto"/>
              <w:rPr>
                <w:rFonts w:ascii="Times New Roman" w:hAnsi="Times New Roman"/>
                <w:kern w:val="0"/>
                <w:sz w:val="21"/>
                <w:szCs w:val="21"/>
              </w:rPr>
            </w:pPr>
            <w:r w:rsidRPr="001A7590">
              <w:rPr>
                <w:rFonts w:ascii="Times New Roman" w:hAnsi="Times New Roman"/>
                <w:kern w:val="0"/>
                <w:sz w:val="21"/>
                <w:szCs w:val="21"/>
              </w:rPr>
              <w:t>SVBitmap</w:t>
            </w:r>
          </w:p>
        </w:tc>
        <w:tc>
          <w:tcPr>
            <w:tcW w:w="2454" w:type="pct"/>
            <w:vAlign w:val="bottom"/>
          </w:tcPr>
          <w:p w:rsidR="0017542C" w:rsidRDefault="00EA54FD" w:rsidP="00EA54FD">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按下去后显示的背景图片</w:t>
            </w:r>
          </w:p>
        </w:tc>
      </w:tr>
      <w:tr w:rsidR="00EA54FD" w:rsidRPr="00715C7F" w:rsidTr="00B4153A">
        <w:tc>
          <w:tcPr>
            <w:tcW w:w="319" w:type="pct"/>
            <w:vAlign w:val="bottom"/>
          </w:tcPr>
          <w:p w:rsidR="00EA54FD" w:rsidRDefault="00EA54F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13</w:t>
            </w:r>
          </w:p>
        </w:tc>
        <w:tc>
          <w:tcPr>
            <w:tcW w:w="1194" w:type="pct"/>
            <w:vAlign w:val="bottom"/>
          </w:tcPr>
          <w:p w:rsidR="00EA54FD" w:rsidRPr="001A7590" w:rsidRDefault="00EA54FD" w:rsidP="00EA54FD">
            <w:pPr>
              <w:autoSpaceDE w:val="0"/>
              <w:autoSpaceDN w:val="0"/>
              <w:adjustRightInd w:val="0"/>
              <w:jc w:val="left"/>
              <w:rPr>
                <w:rFonts w:ascii="Times New Roman" w:hAnsi="Times New Roman"/>
                <w:kern w:val="0"/>
                <w:sz w:val="21"/>
                <w:szCs w:val="21"/>
              </w:rPr>
            </w:pPr>
            <w:r w:rsidRPr="001A7590">
              <w:rPr>
                <w:rFonts w:ascii="Times New Roman" w:hAnsi="Times New Roman"/>
                <w:kern w:val="0"/>
                <w:sz w:val="21"/>
                <w:szCs w:val="21"/>
              </w:rPr>
              <w:t>_btnUpPic</w:t>
            </w:r>
          </w:p>
        </w:tc>
        <w:tc>
          <w:tcPr>
            <w:tcW w:w="1033" w:type="pct"/>
            <w:vAlign w:val="bottom"/>
          </w:tcPr>
          <w:p w:rsidR="00EA54FD" w:rsidRPr="001A7590" w:rsidRDefault="00EA54FD" w:rsidP="001A7590">
            <w:pPr>
              <w:autoSpaceDE w:val="0"/>
              <w:autoSpaceDN w:val="0"/>
              <w:adjustRightInd w:val="0"/>
              <w:spacing w:line="360" w:lineRule="auto"/>
              <w:rPr>
                <w:rFonts w:ascii="Times New Roman" w:hAnsi="Times New Roman"/>
                <w:kern w:val="0"/>
                <w:sz w:val="21"/>
                <w:szCs w:val="21"/>
              </w:rPr>
            </w:pPr>
            <w:r w:rsidRPr="001A7590">
              <w:rPr>
                <w:rFonts w:ascii="Times New Roman" w:hAnsi="Times New Roman"/>
                <w:kern w:val="0"/>
                <w:sz w:val="21"/>
                <w:szCs w:val="21"/>
              </w:rPr>
              <w:t>SVBitmap</w:t>
            </w:r>
          </w:p>
        </w:tc>
        <w:tc>
          <w:tcPr>
            <w:tcW w:w="2454" w:type="pct"/>
            <w:vAlign w:val="bottom"/>
          </w:tcPr>
          <w:p w:rsidR="00EA54FD" w:rsidRDefault="00EA54FD" w:rsidP="00EA54FD">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按钮弹起后显示的背景图片</w:t>
            </w:r>
          </w:p>
        </w:tc>
      </w:tr>
      <w:tr w:rsidR="003C5878" w:rsidRPr="00715C7F" w:rsidTr="00B4153A">
        <w:tc>
          <w:tcPr>
            <w:tcW w:w="319" w:type="pct"/>
            <w:vAlign w:val="bottom"/>
          </w:tcPr>
          <w:p w:rsidR="003C5878" w:rsidRDefault="003C5878"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14</w:t>
            </w:r>
          </w:p>
        </w:tc>
        <w:tc>
          <w:tcPr>
            <w:tcW w:w="1194" w:type="pct"/>
            <w:vAlign w:val="bottom"/>
          </w:tcPr>
          <w:p w:rsidR="003C5878" w:rsidRPr="002A7CC6" w:rsidRDefault="003C5878"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33" w:type="pct"/>
            <w:vAlign w:val="bottom"/>
          </w:tcPr>
          <w:p w:rsidR="003C5878" w:rsidRDefault="003C5878"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454" w:type="pct"/>
            <w:vAlign w:val="bottom"/>
          </w:tcPr>
          <w:p w:rsidR="003C5878" w:rsidRDefault="003C5878"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r w:rsidR="00524444" w:rsidRPr="00715C7F" w:rsidTr="00B4153A">
        <w:tc>
          <w:tcPr>
            <w:tcW w:w="319" w:type="pct"/>
            <w:vAlign w:val="bottom"/>
          </w:tcPr>
          <w:p w:rsidR="00524444" w:rsidRDefault="00524444"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15</w:t>
            </w:r>
          </w:p>
        </w:tc>
        <w:tc>
          <w:tcPr>
            <w:tcW w:w="1194" w:type="pct"/>
            <w:vAlign w:val="bottom"/>
          </w:tcPr>
          <w:p w:rsidR="00524444" w:rsidRPr="00700692" w:rsidRDefault="00DF054A" w:rsidP="00DF054A">
            <w:pPr>
              <w:autoSpaceDE w:val="0"/>
              <w:autoSpaceDN w:val="0"/>
              <w:adjustRightInd w:val="0"/>
              <w:spacing w:line="360" w:lineRule="auto"/>
              <w:rPr>
                <w:rFonts w:ascii="Times New Roman" w:hAnsi="Times New Roman"/>
                <w:kern w:val="0"/>
                <w:sz w:val="21"/>
                <w:szCs w:val="21"/>
              </w:rPr>
            </w:pPr>
            <w:r w:rsidRPr="00DF054A">
              <w:rPr>
                <w:rFonts w:ascii="Times New Roman" w:hAnsi="Times New Roman"/>
                <w:kern w:val="0"/>
                <w:sz w:val="21"/>
                <w:szCs w:val="21"/>
              </w:rPr>
              <w:t>_btnType</w:t>
            </w:r>
          </w:p>
        </w:tc>
        <w:tc>
          <w:tcPr>
            <w:tcW w:w="1033" w:type="pct"/>
            <w:vAlign w:val="bottom"/>
          </w:tcPr>
          <w:p w:rsidR="00524444" w:rsidRPr="00DF054A" w:rsidRDefault="00DF054A" w:rsidP="00DF054A">
            <w:pPr>
              <w:autoSpaceDE w:val="0"/>
              <w:autoSpaceDN w:val="0"/>
              <w:adjustRightInd w:val="0"/>
              <w:spacing w:line="360" w:lineRule="auto"/>
              <w:rPr>
                <w:rFonts w:ascii="Times New Roman" w:hAnsi="Times New Roman"/>
                <w:kern w:val="0"/>
                <w:sz w:val="21"/>
                <w:szCs w:val="21"/>
              </w:rPr>
            </w:pPr>
            <w:r w:rsidRPr="00DF054A">
              <w:rPr>
                <w:rFonts w:ascii="Times New Roman" w:hAnsi="Times New Roman"/>
                <w:kern w:val="0"/>
                <w:sz w:val="21"/>
                <w:szCs w:val="21"/>
              </w:rPr>
              <w:t>SVBtnTypeConverter</w:t>
            </w:r>
          </w:p>
        </w:tc>
        <w:tc>
          <w:tcPr>
            <w:tcW w:w="2454" w:type="pct"/>
            <w:vAlign w:val="bottom"/>
          </w:tcPr>
          <w:p w:rsidR="00524444" w:rsidRDefault="00D72740"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按钮类型，包括页面跳转和设备控制变量</w:t>
            </w:r>
          </w:p>
        </w:tc>
      </w:tr>
      <w:tr w:rsidR="009F1D4F" w:rsidRPr="00715C7F" w:rsidTr="00B4153A">
        <w:tc>
          <w:tcPr>
            <w:tcW w:w="319" w:type="pct"/>
            <w:vAlign w:val="bottom"/>
          </w:tcPr>
          <w:p w:rsidR="009F1D4F" w:rsidRDefault="009F1D4F"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16</w:t>
            </w:r>
          </w:p>
        </w:tc>
        <w:tc>
          <w:tcPr>
            <w:tcW w:w="1194" w:type="pct"/>
            <w:vAlign w:val="bottom"/>
          </w:tcPr>
          <w:p w:rsidR="009F1D4F" w:rsidRPr="00DF054A" w:rsidRDefault="009F1D4F" w:rsidP="009F1D4F">
            <w:pPr>
              <w:autoSpaceDE w:val="0"/>
              <w:autoSpaceDN w:val="0"/>
              <w:adjustRightInd w:val="0"/>
              <w:spacing w:line="360" w:lineRule="auto"/>
              <w:rPr>
                <w:rFonts w:ascii="Times New Roman" w:hAnsi="Times New Roman"/>
                <w:kern w:val="0"/>
                <w:sz w:val="21"/>
                <w:szCs w:val="21"/>
              </w:rPr>
            </w:pPr>
            <w:r w:rsidRPr="009F1D4F">
              <w:rPr>
                <w:rFonts w:ascii="Times New Roman" w:hAnsi="Times New Roman"/>
                <w:kern w:val="0"/>
                <w:sz w:val="21"/>
                <w:szCs w:val="21"/>
              </w:rPr>
              <w:t>_fText</w:t>
            </w:r>
          </w:p>
        </w:tc>
        <w:tc>
          <w:tcPr>
            <w:tcW w:w="1033" w:type="pct"/>
            <w:vAlign w:val="bottom"/>
          </w:tcPr>
          <w:p w:rsidR="009F1D4F" w:rsidRPr="00DF054A" w:rsidRDefault="000A4831" w:rsidP="00DF054A">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454" w:type="pct"/>
            <w:vAlign w:val="bottom"/>
          </w:tcPr>
          <w:p w:rsidR="009F1D4F" w:rsidRDefault="00D4006E" w:rsidP="004859F5">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值为假的时候文本内容</w:t>
            </w:r>
          </w:p>
        </w:tc>
      </w:tr>
      <w:tr w:rsidR="009F1D4F" w:rsidRPr="00715C7F" w:rsidTr="00B4153A">
        <w:tc>
          <w:tcPr>
            <w:tcW w:w="319" w:type="pct"/>
            <w:vAlign w:val="bottom"/>
          </w:tcPr>
          <w:p w:rsidR="009F1D4F" w:rsidRDefault="009F1D4F" w:rsidP="00092FBF">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17</w:t>
            </w:r>
          </w:p>
        </w:tc>
        <w:tc>
          <w:tcPr>
            <w:tcW w:w="1194" w:type="pct"/>
            <w:vAlign w:val="bottom"/>
          </w:tcPr>
          <w:p w:rsidR="009F1D4F" w:rsidRPr="00DF054A" w:rsidRDefault="009F1D4F" w:rsidP="009F1D4F">
            <w:pPr>
              <w:autoSpaceDE w:val="0"/>
              <w:autoSpaceDN w:val="0"/>
              <w:adjustRightInd w:val="0"/>
              <w:spacing w:line="360" w:lineRule="auto"/>
              <w:rPr>
                <w:rFonts w:ascii="Times New Roman" w:hAnsi="Times New Roman"/>
                <w:kern w:val="0"/>
                <w:sz w:val="21"/>
                <w:szCs w:val="21"/>
              </w:rPr>
            </w:pPr>
            <w:r w:rsidRPr="009F1D4F">
              <w:rPr>
                <w:rFonts w:ascii="Times New Roman" w:hAnsi="Times New Roman"/>
                <w:kern w:val="0"/>
                <w:sz w:val="21"/>
                <w:szCs w:val="21"/>
              </w:rPr>
              <w:t>_fMemo</w:t>
            </w:r>
          </w:p>
        </w:tc>
        <w:tc>
          <w:tcPr>
            <w:tcW w:w="1033" w:type="pct"/>
            <w:vAlign w:val="bottom"/>
          </w:tcPr>
          <w:p w:rsidR="009F1D4F" w:rsidRPr="00DF054A" w:rsidRDefault="000A4831" w:rsidP="00DF054A">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454" w:type="pct"/>
            <w:vAlign w:val="bottom"/>
          </w:tcPr>
          <w:p w:rsidR="009F1D4F" w:rsidRDefault="00C7700B" w:rsidP="004859F5">
            <w:pPr>
              <w:autoSpaceDE w:val="0"/>
              <w:autoSpaceDN w:val="0"/>
              <w:adjustRightInd w:val="0"/>
              <w:spacing w:line="360" w:lineRule="auto"/>
              <w:rPr>
                <w:rFonts w:ascii="Times New Roman" w:hAnsi="Times New Roman" w:hint="eastAsia"/>
                <w:kern w:val="0"/>
                <w:sz w:val="21"/>
                <w:szCs w:val="21"/>
              </w:rPr>
            </w:pPr>
            <w:r>
              <w:rPr>
                <w:rFonts w:ascii="Times New Roman" w:hAnsi="Times New Roman" w:hint="eastAsia"/>
                <w:kern w:val="0"/>
                <w:sz w:val="21"/>
                <w:szCs w:val="21"/>
              </w:rPr>
              <w:t>按钮的备注信息</w:t>
            </w:r>
          </w:p>
        </w:tc>
      </w:tr>
    </w:tbl>
    <w:p w:rsidR="00B4153A" w:rsidRDefault="00B4153A" w:rsidP="00EA1625">
      <w:pPr>
        <w:pStyle w:val="2"/>
      </w:pPr>
      <w:bookmarkStart w:id="393" w:name="_Toc458488413"/>
      <w:bookmarkStart w:id="394" w:name="_Toc464376247"/>
      <w:bookmarkStart w:id="395" w:name="_Toc464376457"/>
      <w:bookmarkStart w:id="396" w:name="_Toc464377076"/>
      <w:bookmarkStart w:id="397" w:name="_Toc464377172"/>
      <w:bookmarkStart w:id="398" w:name="_Toc464377268"/>
      <w:bookmarkStart w:id="399" w:name="_Toc464377390"/>
      <w:bookmarkStart w:id="400" w:name="_Toc464377923"/>
      <w:bookmarkStart w:id="401" w:name="_Toc474657876"/>
      <w:r w:rsidRPr="00310146">
        <w:t>SVButton</w:t>
      </w:r>
      <w:r w:rsidRPr="00310146">
        <w:rPr>
          <w:rFonts w:hint="eastAsia"/>
        </w:rPr>
        <w:t>类</w:t>
      </w:r>
      <w:bookmarkEnd w:id="393"/>
      <w:bookmarkEnd w:id="394"/>
      <w:bookmarkEnd w:id="395"/>
      <w:bookmarkEnd w:id="396"/>
      <w:bookmarkEnd w:id="397"/>
      <w:bookmarkEnd w:id="398"/>
      <w:bookmarkEnd w:id="399"/>
      <w:bookmarkEnd w:id="400"/>
      <w:bookmarkEnd w:id="401"/>
    </w:p>
    <w:p w:rsidR="00232BB6" w:rsidRDefault="00232BB6" w:rsidP="00232BB6">
      <w:pPr>
        <w:spacing w:line="360" w:lineRule="auto"/>
        <w:ind w:firstLineChars="200" w:firstLine="480"/>
        <w:rPr>
          <w:rFonts w:ascii="Times New Roman" w:hAnsi="Times New Roman"/>
        </w:rPr>
      </w:pPr>
      <w:r>
        <w:rPr>
          <w:rFonts w:ascii="Times New Roman" w:hAnsi="Times New Roman" w:hint="eastAsia"/>
        </w:rPr>
        <w:t>按钮控件类，继承自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CF3254" w:rsidRDefault="00CF3254" w:rsidP="00232BB6">
      <w:pPr>
        <w:spacing w:line="360" w:lineRule="auto"/>
        <w:ind w:firstLineChars="200" w:firstLine="480"/>
        <w:rPr>
          <w:rFonts w:ascii="Times New Roman" w:hAnsi="Times New Roman"/>
        </w:rPr>
      </w:pPr>
    </w:p>
    <w:p w:rsidR="00C92899" w:rsidRDefault="00C9768B" w:rsidP="00CF3254">
      <w:pPr>
        <w:spacing w:line="360" w:lineRule="auto"/>
        <w:rPr>
          <w:rFonts w:ascii="Times New Roman" w:hAnsi="Times New Roman"/>
        </w:rPr>
      </w:pPr>
      <w:r>
        <w:rPr>
          <w:rFonts w:ascii="Times New Roman" w:hAnsi="Times New Roman" w:hint="eastAsia"/>
        </w:rPr>
        <w:t>按钮控件进行了重新绘制，</w:t>
      </w:r>
      <w:r w:rsidR="00F73E57">
        <w:rPr>
          <w:rFonts w:ascii="Times New Roman" w:hAnsi="Times New Roman" w:hint="eastAsia"/>
        </w:rPr>
        <w:t>以下是单独的绘制接口函数</w:t>
      </w:r>
      <w:r w:rsidR="00CF3254">
        <w:rPr>
          <w:rFonts w:ascii="Times New Roman" w:hAnsi="Times New Roman" w:hint="eastAsia"/>
        </w:rPr>
        <w:t>：</w:t>
      </w:r>
    </w:p>
    <w:p w:rsidR="00C92899" w:rsidRDefault="00C92899" w:rsidP="009E612F">
      <w:pPr>
        <w:spacing w:line="360" w:lineRule="auto"/>
        <w:rPr>
          <w:rFonts w:ascii="Times New Roman" w:hAnsi="Times New Roman"/>
        </w:rPr>
      </w:pPr>
      <w:r>
        <w:rPr>
          <w:rFonts w:ascii="Times New Roman" w:hAnsi="Times New Roman" w:hint="eastAsia"/>
        </w:rPr>
        <w:t>描述：</w:t>
      </w:r>
      <w:r w:rsidR="003B088C">
        <w:rPr>
          <w:rFonts w:ascii="Times New Roman" w:hAnsi="Times New Roman" w:hint="eastAsia"/>
        </w:rPr>
        <w:t>用来绘制按钮在没有任何操作的情况下，</w:t>
      </w:r>
      <w:r w:rsidR="00F54BA8">
        <w:rPr>
          <w:rFonts w:ascii="Times New Roman" w:hAnsi="Times New Roman" w:hint="eastAsia"/>
        </w:rPr>
        <w:t>按钮外观显示。</w:t>
      </w:r>
    </w:p>
    <w:p w:rsidR="00C92899" w:rsidRDefault="00C92899" w:rsidP="009E612F">
      <w:pPr>
        <w:autoSpaceDE w:val="0"/>
        <w:autoSpaceDN w:val="0"/>
        <w:adjustRightInd w:val="0"/>
        <w:spacing w:line="360" w:lineRule="auto"/>
        <w:jc w:val="left"/>
        <w:rPr>
          <w:rFonts w:ascii="Times New Roman" w:hAnsi="Times New Roman"/>
          <w:kern w:val="0"/>
          <w:szCs w:val="24"/>
        </w:rPr>
      </w:pPr>
      <w:r w:rsidRPr="00C92899">
        <w:rPr>
          <w:rFonts w:ascii="Times New Roman" w:hAnsi="Times New Roman"/>
          <w:kern w:val="0"/>
          <w:szCs w:val="24"/>
        </w:rPr>
        <w:t>protected void drawButtonNormal(PaintEventArgs e)</w:t>
      </w:r>
    </w:p>
    <w:p w:rsidR="009433C8" w:rsidRDefault="009433C8" w:rsidP="009E612F">
      <w:pPr>
        <w:autoSpaceDE w:val="0"/>
        <w:autoSpaceDN w:val="0"/>
        <w:adjustRightInd w:val="0"/>
        <w:spacing w:line="360" w:lineRule="auto"/>
        <w:jc w:val="left"/>
        <w:rPr>
          <w:rFonts w:ascii="Times New Roman" w:hAnsi="Times New Roman"/>
          <w:kern w:val="0"/>
          <w:szCs w:val="24"/>
        </w:rPr>
      </w:pPr>
    </w:p>
    <w:p w:rsidR="00556910" w:rsidRPr="000C15E8" w:rsidRDefault="00556910" w:rsidP="000C15E8">
      <w:pPr>
        <w:spacing w:line="360" w:lineRule="auto"/>
        <w:rPr>
          <w:rFonts w:ascii="Times New Roman" w:hAnsi="Times New Roman"/>
        </w:rPr>
      </w:pPr>
      <w:r w:rsidRPr="000C15E8">
        <w:rPr>
          <w:rFonts w:ascii="Times New Roman" w:hAnsi="Times New Roman" w:hint="eastAsia"/>
        </w:rPr>
        <w:t>描述：</w:t>
      </w:r>
      <w:r w:rsidR="000C15E8" w:rsidRPr="000C15E8">
        <w:rPr>
          <w:rFonts w:ascii="Times New Roman" w:hAnsi="Times New Roman" w:hint="eastAsia"/>
        </w:rPr>
        <w:t>用来绘制按钮处于按下状态时的外观显示。</w:t>
      </w:r>
    </w:p>
    <w:p w:rsidR="00556910" w:rsidRPr="000C15E8" w:rsidRDefault="00556910" w:rsidP="000C15E8">
      <w:pPr>
        <w:spacing w:line="360" w:lineRule="auto"/>
        <w:rPr>
          <w:rFonts w:ascii="Times New Roman" w:hAnsi="Times New Roman"/>
        </w:rPr>
      </w:pPr>
      <w:r w:rsidRPr="000C15E8">
        <w:rPr>
          <w:rFonts w:ascii="Times New Roman" w:hAnsi="Times New Roman"/>
        </w:rPr>
        <w:t>protected void drawButtonDown(PaintEventArgs e)</w:t>
      </w:r>
    </w:p>
    <w:p w:rsidR="009433C8" w:rsidRDefault="009433C8" w:rsidP="009E612F">
      <w:pPr>
        <w:autoSpaceDE w:val="0"/>
        <w:autoSpaceDN w:val="0"/>
        <w:adjustRightInd w:val="0"/>
        <w:spacing w:line="360" w:lineRule="auto"/>
        <w:jc w:val="left"/>
        <w:rPr>
          <w:rFonts w:ascii="Times New Roman" w:hAnsi="Times New Roman"/>
          <w:kern w:val="0"/>
          <w:szCs w:val="24"/>
        </w:rPr>
      </w:pPr>
    </w:p>
    <w:p w:rsidR="00954764" w:rsidRPr="00E83C76" w:rsidRDefault="00954764" w:rsidP="00E83C76">
      <w:pPr>
        <w:spacing w:line="360" w:lineRule="auto"/>
        <w:rPr>
          <w:rFonts w:ascii="Times New Roman" w:hAnsi="Times New Roman"/>
        </w:rPr>
      </w:pPr>
      <w:r w:rsidRPr="00E83C76">
        <w:rPr>
          <w:rFonts w:ascii="Times New Roman" w:hAnsi="Times New Roman" w:hint="eastAsia"/>
        </w:rPr>
        <w:t>描述：</w:t>
      </w:r>
      <w:r w:rsidR="00025000" w:rsidRPr="00E83C76">
        <w:rPr>
          <w:rFonts w:ascii="Times New Roman" w:hAnsi="Times New Roman" w:hint="eastAsia"/>
        </w:rPr>
        <w:t>当控件处于自绘制的时候，文本也需要自己重新绘制，该函数为通过自定义的方式显示文本。</w:t>
      </w:r>
    </w:p>
    <w:p w:rsidR="00954764" w:rsidRPr="00E83C76" w:rsidRDefault="00954764" w:rsidP="00E83C76">
      <w:pPr>
        <w:spacing w:line="360" w:lineRule="auto"/>
        <w:rPr>
          <w:rFonts w:ascii="Times New Roman" w:hAnsi="Times New Roman"/>
        </w:rPr>
      </w:pPr>
      <w:r w:rsidRPr="00E83C76">
        <w:rPr>
          <w:rFonts w:ascii="Times New Roman" w:hAnsi="Times New Roman"/>
        </w:rPr>
        <w:t>protected void drawText(PaintEventArgs e)</w:t>
      </w:r>
    </w:p>
    <w:p w:rsidR="00954764" w:rsidRDefault="00954764" w:rsidP="009E612F">
      <w:pPr>
        <w:autoSpaceDE w:val="0"/>
        <w:autoSpaceDN w:val="0"/>
        <w:adjustRightInd w:val="0"/>
        <w:spacing w:line="360" w:lineRule="auto"/>
        <w:jc w:val="left"/>
        <w:rPr>
          <w:rFonts w:ascii="Times New Roman" w:hAnsi="Times New Roman" w:hint="eastAsia"/>
          <w:kern w:val="0"/>
          <w:szCs w:val="24"/>
        </w:rPr>
      </w:pPr>
    </w:p>
    <w:p w:rsidR="004664DB" w:rsidRDefault="004664DB" w:rsidP="009E612F">
      <w:pPr>
        <w:autoSpaceDE w:val="0"/>
        <w:autoSpaceDN w:val="0"/>
        <w:adjustRightInd w:val="0"/>
        <w:spacing w:line="360" w:lineRule="auto"/>
        <w:jc w:val="left"/>
        <w:rPr>
          <w:rFonts w:ascii="Times New Roman" w:hAnsi="Times New Roman" w:hint="eastAsia"/>
          <w:kern w:val="0"/>
          <w:szCs w:val="24"/>
        </w:rPr>
      </w:pPr>
      <w:r>
        <w:rPr>
          <w:rFonts w:ascii="Times New Roman" w:hAnsi="Times New Roman" w:hint="eastAsia"/>
          <w:kern w:val="0"/>
          <w:szCs w:val="24"/>
        </w:rPr>
        <w:t>描述：</w:t>
      </w:r>
      <w:r w:rsidR="00AE318D">
        <w:rPr>
          <w:rFonts w:ascii="Times New Roman" w:hAnsi="Times New Roman" w:hint="eastAsia"/>
          <w:kern w:val="0"/>
          <w:szCs w:val="24"/>
        </w:rPr>
        <w:t>编译之前按钮相关内容的合法性检查</w:t>
      </w:r>
    </w:p>
    <w:p w:rsidR="00F21360" w:rsidRPr="00F21360" w:rsidRDefault="00F21360" w:rsidP="00F21360">
      <w:pPr>
        <w:spacing w:line="360" w:lineRule="auto"/>
        <w:rPr>
          <w:rFonts w:ascii="Times New Roman" w:hAnsi="Times New Roman"/>
        </w:rPr>
      </w:pPr>
      <w:r w:rsidRPr="00F21360">
        <w:rPr>
          <w:rFonts w:ascii="Times New Roman" w:hAnsi="Times New Roman"/>
        </w:rPr>
        <w:t>public override void checkValid()</w:t>
      </w:r>
    </w:p>
    <w:p w:rsidR="00F21360" w:rsidRPr="00954764" w:rsidRDefault="00F21360" w:rsidP="009E612F">
      <w:pPr>
        <w:autoSpaceDE w:val="0"/>
        <w:autoSpaceDN w:val="0"/>
        <w:adjustRightInd w:val="0"/>
        <w:spacing w:line="360" w:lineRule="auto"/>
        <w:jc w:val="left"/>
        <w:rPr>
          <w:rFonts w:ascii="Times New Roman" w:hAnsi="Times New Roman"/>
          <w:kern w:val="0"/>
          <w:szCs w:val="24"/>
        </w:rPr>
      </w:pPr>
    </w:p>
    <w:p w:rsidR="00E767C3" w:rsidRPr="00275B0F" w:rsidRDefault="00E767C3" w:rsidP="00EA1625">
      <w:pPr>
        <w:pStyle w:val="2"/>
      </w:pPr>
      <w:bookmarkStart w:id="402" w:name="_Toc458488414"/>
      <w:bookmarkStart w:id="403" w:name="_Toc464376248"/>
      <w:bookmarkStart w:id="404" w:name="_Toc464376458"/>
      <w:bookmarkStart w:id="405" w:name="_Toc464377077"/>
      <w:bookmarkStart w:id="406" w:name="_Toc464377173"/>
      <w:bookmarkStart w:id="407" w:name="_Toc464377269"/>
      <w:bookmarkStart w:id="408" w:name="_Toc464377391"/>
      <w:bookmarkStart w:id="409" w:name="_Toc464377924"/>
      <w:bookmarkStart w:id="410" w:name="_Toc474657877"/>
      <w:r w:rsidRPr="00275B0F">
        <w:lastRenderedPageBreak/>
        <w:t>SVBitmapTypeEditor</w:t>
      </w:r>
      <w:r w:rsidRPr="00275B0F">
        <w:rPr>
          <w:rFonts w:hint="eastAsia"/>
        </w:rPr>
        <w:t>类</w:t>
      </w:r>
      <w:bookmarkEnd w:id="402"/>
      <w:bookmarkEnd w:id="403"/>
      <w:bookmarkEnd w:id="404"/>
      <w:bookmarkEnd w:id="405"/>
      <w:bookmarkEnd w:id="406"/>
      <w:bookmarkEnd w:id="407"/>
      <w:bookmarkEnd w:id="408"/>
      <w:bookmarkEnd w:id="409"/>
      <w:bookmarkEnd w:id="410"/>
    </w:p>
    <w:p w:rsidR="00C515BB" w:rsidRPr="00DA2231" w:rsidRDefault="000442FD" w:rsidP="00DA2231">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统一图标选择</w:t>
      </w:r>
      <w:r w:rsidR="00AB41A6">
        <w:rPr>
          <w:rFonts w:ascii="Times New Roman" w:hAnsi="Times New Roman" w:hint="eastAsia"/>
        </w:rPr>
        <w:t>方式</w:t>
      </w:r>
      <w:r w:rsidR="00FE777B">
        <w:rPr>
          <w:rFonts w:ascii="Times New Roman" w:hAnsi="Times New Roman" w:hint="eastAsia"/>
        </w:rPr>
        <w:t>。</w:t>
      </w:r>
      <w:r w:rsidR="005A327D">
        <w:rPr>
          <w:rFonts w:ascii="Times New Roman" w:hAnsi="Times New Roman" w:hint="eastAsia"/>
        </w:rPr>
        <w:t>便于在属性窗口中编辑</w:t>
      </w:r>
      <w:r w:rsidR="00035A56">
        <w:rPr>
          <w:rFonts w:ascii="Times New Roman" w:hAnsi="Times New Roman" w:hint="eastAsia"/>
        </w:rPr>
        <w:t>相关的图片属性，</w:t>
      </w:r>
      <w:r w:rsidR="00047C07">
        <w:rPr>
          <w:rFonts w:ascii="Times New Roman" w:hAnsi="Times New Roman" w:hint="eastAsia"/>
        </w:rPr>
        <w:t>重载</w:t>
      </w:r>
      <w:r w:rsidR="00047C07" w:rsidRPr="00DA2231">
        <w:rPr>
          <w:rFonts w:ascii="Times New Roman" w:hAnsi="Times New Roman"/>
        </w:rPr>
        <w:t>UITypeEditor</w:t>
      </w:r>
      <w:r w:rsidR="00966A53" w:rsidRPr="00DA2231">
        <w:rPr>
          <w:rFonts w:ascii="Times New Roman" w:hAnsi="Times New Roman" w:hint="eastAsia"/>
        </w:rPr>
        <w:t>基类，</w:t>
      </w:r>
      <w:r w:rsidR="00B0446A" w:rsidRPr="00DA2231">
        <w:rPr>
          <w:rFonts w:ascii="Times New Roman" w:hAnsi="Times New Roman" w:hint="eastAsia"/>
        </w:rPr>
        <w:t>以窗口</w:t>
      </w:r>
      <w:r w:rsidR="00A8602C" w:rsidRPr="00DA2231">
        <w:rPr>
          <w:rFonts w:ascii="Times New Roman" w:hAnsi="Times New Roman" w:hint="eastAsia"/>
        </w:rPr>
        <w:t>弹出</w:t>
      </w:r>
      <w:r w:rsidR="005A24E2" w:rsidRPr="00A63226">
        <w:rPr>
          <w:rFonts w:ascii="Times New Roman" w:hAnsi="Times New Roman"/>
        </w:rPr>
        <w:t>SVBitmapManagerWindow</w:t>
      </w:r>
      <w:r w:rsidR="00A8602C" w:rsidRPr="00DA2231">
        <w:rPr>
          <w:rFonts w:ascii="Times New Roman" w:hAnsi="Times New Roman" w:hint="eastAsia"/>
        </w:rPr>
        <w:t>类型的对话框，</w:t>
      </w:r>
      <w:r w:rsidR="00DF2171" w:rsidRPr="00DA2231">
        <w:rPr>
          <w:rFonts w:ascii="Times New Roman" w:hAnsi="Times New Roman" w:hint="eastAsia"/>
        </w:rPr>
        <w:t>用于选择</w:t>
      </w:r>
      <w:r w:rsidR="003855DF" w:rsidRPr="00DA2231">
        <w:rPr>
          <w:rFonts w:ascii="Times New Roman" w:hAnsi="Times New Roman" w:hint="eastAsia"/>
        </w:rPr>
        <w:t>图标库中的相关图标</w:t>
      </w:r>
      <w:r w:rsidR="00B9688A" w:rsidRPr="00DA2231">
        <w:rPr>
          <w:rFonts w:ascii="Times New Roman" w:hAnsi="Times New Roman" w:hint="eastAsia"/>
        </w:rPr>
        <w:t>与当前属性关联</w:t>
      </w:r>
      <w:r w:rsidR="003855DF" w:rsidRPr="00DA2231">
        <w:rPr>
          <w:rFonts w:ascii="Times New Roman" w:hAnsi="Times New Roman" w:hint="eastAsia"/>
        </w:rPr>
        <w:t>。</w:t>
      </w:r>
    </w:p>
    <w:p w:rsidR="004B13AD" w:rsidRPr="004B13AD" w:rsidRDefault="006747BA" w:rsidP="00EA1625">
      <w:pPr>
        <w:pStyle w:val="2"/>
      </w:pPr>
      <w:bookmarkStart w:id="411" w:name="_Toc458488415"/>
      <w:bookmarkStart w:id="412" w:name="_Toc464376249"/>
      <w:bookmarkStart w:id="413" w:name="_Toc464376459"/>
      <w:bookmarkStart w:id="414" w:name="_Toc464377078"/>
      <w:bookmarkStart w:id="415" w:name="_Toc464377174"/>
      <w:bookmarkStart w:id="416" w:name="_Toc464377270"/>
      <w:bookmarkStart w:id="417" w:name="_Toc464377392"/>
      <w:bookmarkStart w:id="418" w:name="_Toc464377925"/>
      <w:bookmarkStart w:id="419" w:name="_Toc474657878"/>
      <w:r w:rsidRPr="009D4259">
        <w:t>SVBitmapManagerWindow</w:t>
      </w:r>
      <w:r w:rsidR="004B13AD" w:rsidRPr="004B13AD">
        <w:rPr>
          <w:rFonts w:hint="eastAsia"/>
        </w:rPr>
        <w:t>类</w:t>
      </w:r>
      <w:bookmarkEnd w:id="411"/>
      <w:bookmarkEnd w:id="412"/>
      <w:bookmarkEnd w:id="413"/>
      <w:bookmarkEnd w:id="414"/>
      <w:bookmarkEnd w:id="415"/>
      <w:bookmarkEnd w:id="416"/>
      <w:bookmarkEnd w:id="417"/>
      <w:bookmarkEnd w:id="418"/>
      <w:bookmarkEnd w:id="419"/>
    </w:p>
    <w:p w:rsidR="004B13AD" w:rsidRDefault="00E266A3" w:rsidP="00AD09B2">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自定义图标选择窗口类，</w:t>
      </w:r>
      <w:r w:rsidR="006564E9">
        <w:rPr>
          <w:rFonts w:ascii="Times New Roman" w:hAnsi="Times New Roman" w:hint="eastAsia"/>
        </w:rPr>
        <w:t>首先是统一图标的用户选择方式；其次</w:t>
      </w:r>
      <w:r w:rsidR="00016685">
        <w:rPr>
          <w:rFonts w:ascii="Times New Roman" w:hAnsi="Times New Roman" w:hint="eastAsia"/>
        </w:rPr>
        <w:t>是</w:t>
      </w:r>
      <w:r w:rsidR="00FE168A">
        <w:rPr>
          <w:rFonts w:ascii="Times New Roman" w:hAnsi="Times New Roman" w:hint="eastAsia"/>
        </w:rPr>
        <w:t>添加部分图标管理功能，</w:t>
      </w:r>
      <w:r w:rsidR="001A1F94">
        <w:rPr>
          <w:rFonts w:ascii="Times New Roman" w:hAnsi="Times New Roman" w:hint="eastAsia"/>
        </w:rPr>
        <w:t>方便用户在选择图标库中的图标时，</w:t>
      </w:r>
      <w:r w:rsidR="00BA046A">
        <w:rPr>
          <w:rFonts w:ascii="Times New Roman" w:hAnsi="Times New Roman" w:hint="eastAsia"/>
        </w:rPr>
        <w:t>可以方便的添加新增加图标</w:t>
      </w:r>
      <w:r w:rsidR="00222D3C">
        <w:rPr>
          <w:rFonts w:ascii="Times New Roman" w:hAnsi="Times New Roman" w:hint="eastAsia"/>
        </w:rPr>
        <w:t>，增强用户的交互方式，减少操作过程。</w:t>
      </w:r>
    </w:p>
    <w:p w:rsidR="00327F29" w:rsidRDefault="00327F29" w:rsidP="00AD09B2">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该窗口的功能主要包含：</w:t>
      </w:r>
    </w:p>
    <w:p w:rsidR="00327F29" w:rsidRDefault="00805E5A" w:rsidP="003365CC">
      <w:pPr>
        <w:pStyle w:val="af4"/>
        <w:numPr>
          <w:ilvl w:val="0"/>
          <w:numId w:val="8"/>
        </w:numPr>
        <w:autoSpaceDE w:val="0"/>
        <w:autoSpaceDN w:val="0"/>
        <w:adjustRightInd w:val="0"/>
        <w:spacing w:line="360" w:lineRule="auto"/>
        <w:ind w:firstLineChars="0"/>
        <w:jc w:val="left"/>
        <w:rPr>
          <w:rFonts w:ascii="Times New Roman" w:hAnsi="Times New Roman"/>
        </w:rPr>
      </w:pPr>
      <w:r w:rsidRPr="001160E1">
        <w:rPr>
          <w:rFonts w:ascii="Times New Roman" w:hAnsi="Times New Roman" w:hint="eastAsia"/>
        </w:rPr>
        <w:t>管理图标分类，包括图标分类的创建、</w:t>
      </w:r>
      <w:r w:rsidR="006A25A9" w:rsidRPr="001160E1">
        <w:rPr>
          <w:rFonts w:ascii="Times New Roman" w:hAnsi="Times New Roman" w:hint="eastAsia"/>
        </w:rPr>
        <w:t>修改名称、删除（分类删除对应分类中的图标也会一并被删除）；</w:t>
      </w:r>
    </w:p>
    <w:p w:rsidR="00B73BD5" w:rsidRPr="001160E1" w:rsidRDefault="0034439B" w:rsidP="003365CC">
      <w:pPr>
        <w:pStyle w:val="af4"/>
        <w:numPr>
          <w:ilvl w:val="0"/>
          <w:numId w:val="8"/>
        </w:numPr>
        <w:autoSpaceDE w:val="0"/>
        <w:autoSpaceDN w:val="0"/>
        <w:adjustRightInd w:val="0"/>
        <w:spacing w:line="360" w:lineRule="auto"/>
        <w:ind w:firstLineChars="0"/>
        <w:jc w:val="left"/>
        <w:rPr>
          <w:rFonts w:ascii="Times New Roman" w:hAnsi="Times New Roman"/>
        </w:rPr>
      </w:pPr>
      <w:r>
        <w:rPr>
          <w:rFonts w:ascii="Times New Roman" w:hAnsi="Times New Roman" w:hint="eastAsia"/>
        </w:rPr>
        <w:t>图标分类的重命名功能；</w:t>
      </w:r>
    </w:p>
    <w:p w:rsidR="006A25A9" w:rsidRDefault="00777B22" w:rsidP="003365CC">
      <w:pPr>
        <w:pStyle w:val="af4"/>
        <w:numPr>
          <w:ilvl w:val="0"/>
          <w:numId w:val="8"/>
        </w:numPr>
        <w:autoSpaceDE w:val="0"/>
        <w:autoSpaceDN w:val="0"/>
        <w:adjustRightInd w:val="0"/>
        <w:spacing w:line="360" w:lineRule="auto"/>
        <w:ind w:firstLineChars="0"/>
        <w:jc w:val="left"/>
        <w:rPr>
          <w:rFonts w:ascii="Times New Roman" w:hAnsi="Times New Roman"/>
        </w:rPr>
      </w:pPr>
      <w:r>
        <w:rPr>
          <w:rFonts w:ascii="Times New Roman" w:hAnsi="Times New Roman" w:hint="eastAsia"/>
        </w:rPr>
        <w:t>用户选择图片添加或者批量选取图片进行添加</w:t>
      </w:r>
      <w:r w:rsidR="00171B42">
        <w:rPr>
          <w:rFonts w:ascii="Times New Roman" w:hAnsi="Times New Roman" w:hint="eastAsia"/>
        </w:rPr>
        <w:t>；</w:t>
      </w:r>
    </w:p>
    <w:p w:rsidR="00987306" w:rsidRDefault="00777B22" w:rsidP="003365CC">
      <w:pPr>
        <w:pStyle w:val="af4"/>
        <w:numPr>
          <w:ilvl w:val="0"/>
          <w:numId w:val="8"/>
        </w:numPr>
        <w:autoSpaceDE w:val="0"/>
        <w:autoSpaceDN w:val="0"/>
        <w:adjustRightInd w:val="0"/>
        <w:spacing w:line="360" w:lineRule="auto"/>
        <w:ind w:firstLineChars="0"/>
        <w:jc w:val="left"/>
        <w:rPr>
          <w:rFonts w:ascii="Times New Roman" w:hAnsi="Times New Roman"/>
        </w:rPr>
      </w:pPr>
      <w:r>
        <w:rPr>
          <w:rFonts w:ascii="Times New Roman" w:hAnsi="Times New Roman" w:hint="eastAsia"/>
        </w:rPr>
        <w:t>图标项的重命名及删除功能；</w:t>
      </w:r>
    </w:p>
    <w:p w:rsidR="00777B22" w:rsidRDefault="00F5400B" w:rsidP="003365CC">
      <w:pPr>
        <w:pStyle w:val="af4"/>
        <w:numPr>
          <w:ilvl w:val="0"/>
          <w:numId w:val="8"/>
        </w:numPr>
        <w:autoSpaceDE w:val="0"/>
        <w:autoSpaceDN w:val="0"/>
        <w:adjustRightInd w:val="0"/>
        <w:spacing w:line="360" w:lineRule="auto"/>
        <w:ind w:firstLineChars="0"/>
        <w:jc w:val="left"/>
        <w:rPr>
          <w:rFonts w:ascii="Times New Roman" w:hAnsi="Times New Roman"/>
        </w:rPr>
      </w:pPr>
      <w:r>
        <w:rPr>
          <w:rFonts w:ascii="Times New Roman" w:hAnsi="Times New Roman" w:hint="eastAsia"/>
        </w:rPr>
        <w:t>对图标项名称的重复性检查；</w:t>
      </w:r>
    </w:p>
    <w:p w:rsidR="00F5400B" w:rsidRPr="006A25A9" w:rsidRDefault="00F5400B" w:rsidP="003365CC">
      <w:pPr>
        <w:pStyle w:val="af4"/>
        <w:numPr>
          <w:ilvl w:val="0"/>
          <w:numId w:val="8"/>
        </w:numPr>
        <w:autoSpaceDE w:val="0"/>
        <w:autoSpaceDN w:val="0"/>
        <w:adjustRightInd w:val="0"/>
        <w:spacing w:line="360" w:lineRule="auto"/>
        <w:ind w:firstLineChars="0"/>
        <w:jc w:val="left"/>
        <w:rPr>
          <w:rFonts w:ascii="Times New Roman" w:hAnsi="Times New Roman"/>
        </w:rPr>
      </w:pPr>
      <w:r>
        <w:rPr>
          <w:rFonts w:ascii="Times New Roman" w:hAnsi="Times New Roman" w:hint="eastAsia"/>
        </w:rPr>
        <w:t>显示分类列表中图标项列表和缩略图显示，显示当前选中图标的详细信息及</w:t>
      </w:r>
      <w:r w:rsidR="00767744">
        <w:rPr>
          <w:rFonts w:ascii="Times New Roman" w:hAnsi="Times New Roman" w:hint="eastAsia"/>
        </w:rPr>
        <w:t>图标预览</w:t>
      </w:r>
      <w:r>
        <w:rPr>
          <w:rFonts w:ascii="Times New Roman" w:hAnsi="Times New Roman" w:hint="eastAsia"/>
        </w:rPr>
        <w:t>。</w:t>
      </w:r>
    </w:p>
    <w:p w:rsidR="00CE2B30" w:rsidRPr="00CE2B30" w:rsidRDefault="00CE2B30" w:rsidP="00EA1625">
      <w:pPr>
        <w:pStyle w:val="2"/>
      </w:pPr>
      <w:bookmarkStart w:id="420" w:name="_Toc458488417"/>
      <w:bookmarkStart w:id="421" w:name="_Toc464376250"/>
      <w:bookmarkStart w:id="422" w:name="_Toc464376460"/>
      <w:bookmarkStart w:id="423" w:name="_Toc464377079"/>
      <w:bookmarkStart w:id="424" w:name="_Toc464377175"/>
      <w:bookmarkStart w:id="425" w:name="_Toc464377271"/>
      <w:bookmarkStart w:id="426" w:name="_Toc464377393"/>
      <w:bookmarkStart w:id="427" w:name="_Toc464377926"/>
      <w:bookmarkStart w:id="428" w:name="_Toc474657879"/>
      <w:r w:rsidRPr="00CE2B30">
        <w:t>SVBtnTypeConverter</w:t>
      </w:r>
      <w:r w:rsidRPr="00CE2B30">
        <w:rPr>
          <w:rFonts w:hint="eastAsia"/>
        </w:rPr>
        <w:t>类</w:t>
      </w:r>
      <w:bookmarkEnd w:id="420"/>
      <w:bookmarkEnd w:id="421"/>
      <w:bookmarkEnd w:id="422"/>
      <w:bookmarkEnd w:id="423"/>
      <w:bookmarkEnd w:id="424"/>
      <w:bookmarkEnd w:id="425"/>
      <w:bookmarkEnd w:id="426"/>
      <w:bookmarkEnd w:id="427"/>
      <w:bookmarkEnd w:id="428"/>
    </w:p>
    <w:p w:rsidR="00CE2B30" w:rsidRDefault="00467BBE" w:rsidP="00AD09B2">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按钮的类型</w:t>
      </w:r>
      <w:r w:rsidR="00736E2D">
        <w:rPr>
          <w:rFonts w:ascii="Times New Roman" w:hAnsi="Times New Roman" w:hint="eastAsia"/>
        </w:rPr>
        <w:t>申明类，</w:t>
      </w:r>
      <w:r w:rsidR="00DE2413">
        <w:rPr>
          <w:rFonts w:ascii="Times New Roman" w:hAnsi="Times New Roman" w:hint="eastAsia"/>
        </w:rPr>
        <w:t>一种自定义类型，</w:t>
      </w:r>
      <w:r w:rsidR="00E80109">
        <w:rPr>
          <w:rFonts w:ascii="Times New Roman" w:hAnsi="Times New Roman" w:hint="eastAsia"/>
        </w:rPr>
        <w:t>用来记录当前按钮的状态及对应的值，</w:t>
      </w:r>
      <w:r w:rsidR="003A5362">
        <w:rPr>
          <w:rFonts w:ascii="Times New Roman" w:hAnsi="Times New Roman" w:hint="eastAsia"/>
        </w:rPr>
        <w:t>区分按钮处于不同类型的时候，记录当前按钮关联的</w:t>
      </w:r>
      <w:r w:rsidR="002F0A18">
        <w:rPr>
          <w:rFonts w:ascii="Times New Roman" w:hAnsi="Times New Roman" w:hint="eastAsia"/>
        </w:rPr>
        <w:t>页面相关信息。用于</w:t>
      </w:r>
      <w:r w:rsidR="00AA406D">
        <w:rPr>
          <w:rFonts w:ascii="Times New Roman" w:hAnsi="Times New Roman" w:hint="eastAsia"/>
        </w:rPr>
        <w:t>提供</w:t>
      </w:r>
      <w:r w:rsidR="002F0A18">
        <w:rPr>
          <w:rFonts w:ascii="Times New Roman" w:hAnsi="Times New Roman" w:hint="eastAsia"/>
        </w:rPr>
        <w:t>生成下装文件之前</w:t>
      </w:r>
      <w:r w:rsidR="00AA406D">
        <w:rPr>
          <w:rFonts w:ascii="Times New Roman" w:hAnsi="Times New Roman" w:hint="eastAsia"/>
        </w:rPr>
        <w:t>必要的信息来源。</w:t>
      </w:r>
    </w:p>
    <w:p w:rsidR="00887C87" w:rsidRPr="00B7077D" w:rsidRDefault="00887C87" w:rsidP="00EA1625">
      <w:pPr>
        <w:pStyle w:val="2"/>
      </w:pPr>
      <w:bookmarkStart w:id="429" w:name="_Toc458488418"/>
      <w:bookmarkStart w:id="430" w:name="_Toc464376251"/>
      <w:bookmarkStart w:id="431" w:name="_Toc464376461"/>
      <w:bookmarkStart w:id="432" w:name="_Toc464377080"/>
      <w:bookmarkStart w:id="433" w:name="_Toc464377176"/>
      <w:bookmarkStart w:id="434" w:name="_Toc464377272"/>
      <w:bookmarkStart w:id="435" w:name="_Toc464377394"/>
      <w:bookmarkStart w:id="436" w:name="_Toc464377927"/>
      <w:bookmarkStart w:id="437" w:name="_Toc474657880"/>
      <w:r w:rsidRPr="00B7077D">
        <w:t>SVBtnTypeEditor</w:t>
      </w:r>
      <w:r w:rsidRPr="00B7077D">
        <w:rPr>
          <w:rFonts w:hint="eastAsia"/>
        </w:rPr>
        <w:t>类</w:t>
      </w:r>
      <w:bookmarkEnd w:id="429"/>
      <w:bookmarkEnd w:id="430"/>
      <w:bookmarkEnd w:id="431"/>
      <w:bookmarkEnd w:id="432"/>
      <w:bookmarkEnd w:id="433"/>
      <w:bookmarkEnd w:id="434"/>
      <w:bookmarkEnd w:id="435"/>
      <w:bookmarkEnd w:id="436"/>
      <w:bookmarkEnd w:id="437"/>
    </w:p>
    <w:p w:rsidR="00887C87" w:rsidRDefault="001A248B" w:rsidP="00AD09B2">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用于在属性窗口</w:t>
      </w:r>
      <w:r w:rsidR="006F5A09">
        <w:rPr>
          <w:rFonts w:ascii="Times New Roman" w:hAnsi="Times New Roman" w:hint="eastAsia"/>
        </w:rPr>
        <w:t>与按钮动作属性相关联</w:t>
      </w:r>
      <w:r>
        <w:rPr>
          <w:rFonts w:ascii="Times New Roman" w:hAnsi="Times New Roman" w:hint="eastAsia"/>
        </w:rPr>
        <w:t>中，</w:t>
      </w:r>
      <w:r w:rsidR="00694D1B">
        <w:rPr>
          <w:rFonts w:ascii="Times New Roman" w:hAnsi="Times New Roman" w:hint="eastAsia"/>
        </w:rPr>
        <w:t>对于按钮的类型字段的选择，</w:t>
      </w:r>
      <w:r w:rsidR="006E53C1">
        <w:rPr>
          <w:rFonts w:ascii="Times New Roman" w:hAnsi="Times New Roman" w:hint="eastAsia"/>
        </w:rPr>
        <w:t>采用自定义的方式弹出对话框。</w:t>
      </w:r>
    </w:p>
    <w:p w:rsidR="008E50FC" w:rsidRPr="008E50FC" w:rsidRDefault="008E50FC" w:rsidP="00EA1625">
      <w:pPr>
        <w:pStyle w:val="2"/>
      </w:pPr>
      <w:bookmarkStart w:id="438" w:name="_Toc458488419"/>
      <w:bookmarkStart w:id="439" w:name="_Toc464376252"/>
      <w:bookmarkStart w:id="440" w:name="_Toc464376462"/>
      <w:bookmarkStart w:id="441" w:name="_Toc464377081"/>
      <w:bookmarkStart w:id="442" w:name="_Toc464377177"/>
      <w:bookmarkStart w:id="443" w:name="_Toc464377273"/>
      <w:bookmarkStart w:id="444" w:name="_Toc464377395"/>
      <w:bookmarkStart w:id="445" w:name="_Toc464377928"/>
      <w:bookmarkStart w:id="446" w:name="_Toc474657881"/>
      <w:r w:rsidRPr="008E50FC">
        <w:t>SVCurveProperties</w:t>
      </w:r>
      <w:r w:rsidRPr="008E50FC">
        <w:rPr>
          <w:rFonts w:hint="eastAsia"/>
        </w:rPr>
        <w:t>类</w:t>
      </w:r>
      <w:bookmarkEnd w:id="438"/>
      <w:bookmarkEnd w:id="439"/>
      <w:bookmarkEnd w:id="440"/>
      <w:bookmarkEnd w:id="441"/>
      <w:bookmarkEnd w:id="442"/>
      <w:bookmarkEnd w:id="443"/>
      <w:bookmarkEnd w:id="444"/>
      <w:bookmarkEnd w:id="445"/>
      <w:bookmarkEnd w:id="446"/>
    </w:p>
    <w:p w:rsidR="008E50FC" w:rsidRDefault="00867A94" w:rsidP="00AD09B2">
      <w:pPr>
        <w:autoSpaceDE w:val="0"/>
        <w:autoSpaceDN w:val="0"/>
        <w:adjustRightInd w:val="0"/>
        <w:spacing w:line="360" w:lineRule="auto"/>
        <w:ind w:firstLineChars="200" w:firstLine="480"/>
        <w:jc w:val="left"/>
        <w:rPr>
          <w:rFonts w:ascii="Times New Roman" w:hAnsi="Times New Roman"/>
        </w:rPr>
      </w:pPr>
      <w:r>
        <w:rPr>
          <w:rFonts w:ascii="Times New Roman" w:hAnsi="Times New Roman" w:hint="eastAsia"/>
        </w:rPr>
        <w:t>趋势图属性类，</w:t>
      </w:r>
      <w:r w:rsidR="003D4B89">
        <w:rPr>
          <w:rFonts w:ascii="Times New Roman" w:hAnsi="Times New Roman" w:hint="eastAsia"/>
        </w:rPr>
        <w:t>包含了当前趋势图控件拥有的所有属性字段。</w:t>
      </w:r>
    </w:p>
    <w:tbl>
      <w:tblPr>
        <w:tblStyle w:val="af3"/>
        <w:tblW w:w="5000" w:type="pct"/>
        <w:tblLook w:val="04A0" w:firstRow="1" w:lastRow="0" w:firstColumn="1" w:lastColumn="0" w:noHBand="0" w:noVBand="1"/>
      </w:tblPr>
      <w:tblGrid>
        <w:gridCol w:w="639"/>
        <w:gridCol w:w="2386"/>
        <w:gridCol w:w="2057"/>
        <w:gridCol w:w="4886"/>
      </w:tblGrid>
      <w:tr w:rsidR="00242736" w:rsidRPr="00A7385A" w:rsidTr="00536DDD">
        <w:tc>
          <w:tcPr>
            <w:tcW w:w="320" w:type="pct"/>
            <w:shd w:val="pct30" w:color="auto" w:fill="auto"/>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197" w:type="pct"/>
            <w:shd w:val="pct30" w:color="auto" w:fill="auto"/>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32" w:type="pct"/>
            <w:shd w:val="pct30" w:color="auto" w:fill="auto"/>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452" w:type="pct"/>
            <w:shd w:val="pct30" w:color="auto" w:fill="auto"/>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242736" w:rsidRPr="00A7385A" w:rsidTr="00536DDD">
        <w:trPr>
          <w:trHeight w:val="284"/>
        </w:trPr>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197"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3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452" w:type="pct"/>
            <w:vAlign w:val="bottom"/>
          </w:tcPr>
          <w:p w:rsidR="00242736" w:rsidRPr="007063D6" w:rsidRDefault="00242736" w:rsidP="00A322F9">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A322F9">
              <w:rPr>
                <w:rFonts w:ascii="Times New Roman" w:hAnsi="Times New Roman" w:hint="eastAsia"/>
                <w:kern w:val="0"/>
                <w:sz w:val="21"/>
                <w:szCs w:val="21"/>
              </w:rPr>
              <w:t>趋势图</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lastRenderedPageBreak/>
              <w:t>2</w:t>
            </w:r>
          </w:p>
        </w:tc>
        <w:tc>
          <w:tcPr>
            <w:tcW w:w="1197" w:type="pct"/>
            <w:vAlign w:val="bottom"/>
          </w:tcPr>
          <w:p w:rsidR="00242736" w:rsidRPr="008E7000" w:rsidRDefault="00242736"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_bgcolor</w:t>
            </w:r>
          </w:p>
        </w:tc>
        <w:tc>
          <w:tcPr>
            <w:tcW w:w="103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45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背景颜色</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3</w:t>
            </w:r>
          </w:p>
        </w:tc>
        <w:tc>
          <w:tcPr>
            <w:tcW w:w="1197" w:type="pct"/>
            <w:vAlign w:val="bottom"/>
          </w:tcPr>
          <w:p w:rsidR="00242736" w:rsidRPr="0096432D" w:rsidRDefault="00B06A4B" w:rsidP="00092FBF">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_fgcolor</w:t>
            </w:r>
          </w:p>
        </w:tc>
        <w:tc>
          <w:tcPr>
            <w:tcW w:w="103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F16B04">
              <w:rPr>
                <w:rFonts w:ascii="Times New Roman" w:hAnsi="Times New Roman"/>
                <w:kern w:val="0"/>
                <w:sz w:val="21"/>
                <w:szCs w:val="21"/>
              </w:rPr>
              <w:t>Color</w:t>
            </w:r>
          </w:p>
        </w:tc>
        <w:tc>
          <w:tcPr>
            <w:tcW w:w="2452" w:type="pct"/>
            <w:vAlign w:val="bottom"/>
          </w:tcPr>
          <w:p w:rsidR="00242736" w:rsidRPr="007063D6" w:rsidRDefault="00B06A4B"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趋势图显示颜色</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4</w:t>
            </w:r>
          </w:p>
        </w:tc>
        <w:tc>
          <w:tcPr>
            <w:tcW w:w="1197"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_font</w:t>
            </w:r>
          </w:p>
        </w:tc>
        <w:tc>
          <w:tcPr>
            <w:tcW w:w="103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Font</w:t>
            </w:r>
          </w:p>
        </w:tc>
        <w:tc>
          <w:tcPr>
            <w:tcW w:w="245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文本字体</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5</w:t>
            </w:r>
          </w:p>
        </w:tc>
        <w:tc>
          <w:tcPr>
            <w:tcW w:w="1197" w:type="pct"/>
            <w:vAlign w:val="bottom"/>
          </w:tcPr>
          <w:p w:rsidR="00242736" w:rsidRPr="0096432D" w:rsidRDefault="00545B38" w:rsidP="00092FBF">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_max</w:t>
            </w:r>
          </w:p>
        </w:tc>
        <w:tc>
          <w:tcPr>
            <w:tcW w:w="1032" w:type="pct"/>
            <w:vAlign w:val="bottom"/>
          </w:tcPr>
          <w:p w:rsidR="00242736" w:rsidRPr="0096432D" w:rsidRDefault="00545B38" w:rsidP="0096432D">
            <w:pPr>
              <w:autoSpaceDE w:val="0"/>
              <w:autoSpaceDN w:val="0"/>
              <w:adjustRightInd w:val="0"/>
              <w:spacing w:line="360" w:lineRule="auto"/>
              <w:rPr>
                <w:rFonts w:ascii="Times New Roman" w:hAnsi="Times New Roman"/>
                <w:kern w:val="0"/>
                <w:sz w:val="21"/>
                <w:szCs w:val="21"/>
              </w:rPr>
            </w:pPr>
            <w:r w:rsidRPr="0096432D">
              <w:rPr>
                <w:rFonts w:ascii="Times New Roman" w:hAnsi="Times New Roman"/>
                <w:kern w:val="0"/>
                <w:sz w:val="21"/>
                <w:szCs w:val="21"/>
              </w:rPr>
              <w:t>Single</w:t>
            </w:r>
          </w:p>
        </w:tc>
        <w:tc>
          <w:tcPr>
            <w:tcW w:w="2452" w:type="pct"/>
            <w:vAlign w:val="bottom"/>
          </w:tcPr>
          <w:p w:rsidR="00242736" w:rsidRPr="007063D6" w:rsidRDefault="00545B38"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纵坐标最大值</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6</w:t>
            </w:r>
          </w:p>
        </w:tc>
        <w:tc>
          <w:tcPr>
            <w:tcW w:w="1197" w:type="pct"/>
            <w:vAlign w:val="bottom"/>
          </w:tcPr>
          <w:p w:rsidR="00242736" w:rsidRPr="008E7000" w:rsidRDefault="0015179E" w:rsidP="0015179E">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_min</w:t>
            </w:r>
          </w:p>
        </w:tc>
        <w:tc>
          <w:tcPr>
            <w:tcW w:w="1032" w:type="pct"/>
            <w:vAlign w:val="bottom"/>
          </w:tcPr>
          <w:p w:rsidR="00242736" w:rsidRPr="007063D6" w:rsidRDefault="0015179E" w:rsidP="00092FBF">
            <w:pPr>
              <w:autoSpaceDE w:val="0"/>
              <w:autoSpaceDN w:val="0"/>
              <w:adjustRightInd w:val="0"/>
              <w:spacing w:line="360" w:lineRule="auto"/>
              <w:rPr>
                <w:rFonts w:ascii="Times New Roman" w:hAnsi="Times New Roman"/>
                <w:kern w:val="0"/>
                <w:sz w:val="21"/>
                <w:szCs w:val="21"/>
              </w:rPr>
            </w:pPr>
            <w:r w:rsidRPr="0096432D">
              <w:rPr>
                <w:rFonts w:ascii="Times New Roman" w:hAnsi="Times New Roman"/>
                <w:kern w:val="0"/>
                <w:sz w:val="21"/>
                <w:szCs w:val="21"/>
              </w:rPr>
              <w:t>Single</w:t>
            </w:r>
          </w:p>
        </w:tc>
        <w:tc>
          <w:tcPr>
            <w:tcW w:w="2452" w:type="pct"/>
            <w:vAlign w:val="bottom"/>
          </w:tcPr>
          <w:p w:rsidR="00242736" w:rsidRPr="007063D6" w:rsidRDefault="00545B38"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纵坐标最小值</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7</w:t>
            </w:r>
          </w:p>
        </w:tc>
        <w:tc>
          <w:tcPr>
            <w:tcW w:w="1197" w:type="pct"/>
            <w:vAlign w:val="bottom"/>
          </w:tcPr>
          <w:p w:rsidR="00242736" w:rsidRPr="008E7000" w:rsidRDefault="00242736"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_rect</w:t>
            </w:r>
          </w:p>
        </w:tc>
        <w:tc>
          <w:tcPr>
            <w:tcW w:w="1032" w:type="pct"/>
            <w:vAlign w:val="bottom"/>
          </w:tcPr>
          <w:p w:rsidR="00242736" w:rsidRPr="002A7CC6" w:rsidRDefault="00242736"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45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按钮位置尺寸</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8</w:t>
            </w:r>
          </w:p>
        </w:tc>
        <w:tc>
          <w:tcPr>
            <w:tcW w:w="1197" w:type="pct"/>
            <w:vAlign w:val="bottom"/>
          </w:tcPr>
          <w:p w:rsidR="00242736" w:rsidRPr="008E7000" w:rsidRDefault="002E5554" w:rsidP="002E5554">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_interval</w:t>
            </w:r>
          </w:p>
        </w:tc>
        <w:tc>
          <w:tcPr>
            <w:tcW w:w="1032" w:type="pct"/>
            <w:vAlign w:val="bottom"/>
          </w:tcPr>
          <w:p w:rsidR="00242736" w:rsidRPr="0096432D" w:rsidRDefault="002E5554" w:rsidP="0096432D">
            <w:pPr>
              <w:autoSpaceDE w:val="0"/>
              <w:autoSpaceDN w:val="0"/>
              <w:adjustRightInd w:val="0"/>
              <w:spacing w:line="360" w:lineRule="auto"/>
              <w:rPr>
                <w:rFonts w:ascii="Times New Roman" w:hAnsi="Times New Roman"/>
                <w:kern w:val="0"/>
                <w:sz w:val="21"/>
                <w:szCs w:val="21"/>
              </w:rPr>
            </w:pPr>
            <w:r w:rsidRPr="0096432D">
              <w:rPr>
                <w:rFonts w:ascii="Times New Roman" w:hAnsi="Times New Roman"/>
                <w:kern w:val="0"/>
                <w:sz w:val="21"/>
                <w:szCs w:val="21"/>
              </w:rPr>
              <w:t>UInt16</w:t>
            </w:r>
          </w:p>
        </w:tc>
        <w:tc>
          <w:tcPr>
            <w:tcW w:w="2452" w:type="pct"/>
            <w:vAlign w:val="bottom"/>
          </w:tcPr>
          <w:p w:rsidR="00242736" w:rsidRPr="007063D6" w:rsidRDefault="002E5554"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趋势图的横坐标范围</w:t>
            </w:r>
          </w:p>
        </w:tc>
      </w:tr>
      <w:tr w:rsidR="00242736" w:rsidRPr="00A7385A"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9</w:t>
            </w:r>
          </w:p>
        </w:tc>
        <w:tc>
          <w:tcPr>
            <w:tcW w:w="1197" w:type="pct"/>
            <w:vAlign w:val="bottom"/>
          </w:tcPr>
          <w:p w:rsidR="00242736" w:rsidRPr="008E7000" w:rsidRDefault="00242736" w:rsidP="00092FBF">
            <w:pPr>
              <w:autoSpaceDE w:val="0"/>
              <w:autoSpaceDN w:val="0"/>
              <w:adjustRightInd w:val="0"/>
              <w:jc w:val="left"/>
              <w:rPr>
                <w:rFonts w:ascii="Times New Roman" w:hAnsi="Times New Roman"/>
                <w:kern w:val="0"/>
                <w:sz w:val="21"/>
                <w:szCs w:val="21"/>
              </w:rPr>
            </w:pPr>
            <w:r w:rsidRPr="008E7000">
              <w:rPr>
                <w:rFonts w:ascii="Times New Roman" w:hAnsi="Times New Roman"/>
                <w:kern w:val="0"/>
                <w:sz w:val="21"/>
                <w:szCs w:val="21"/>
              </w:rPr>
              <w:t>_controlType</w:t>
            </w:r>
          </w:p>
        </w:tc>
        <w:tc>
          <w:tcPr>
            <w:tcW w:w="1032" w:type="pct"/>
            <w:vAlign w:val="bottom"/>
          </w:tcPr>
          <w:p w:rsidR="00242736" w:rsidRPr="00F16B04"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452"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控件显示类型</w:t>
            </w:r>
          </w:p>
        </w:tc>
      </w:tr>
      <w:tr w:rsidR="00242736" w:rsidRPr="00715C7F" w:rsidTr="00536DDD">
        <w:tc>
          <w:tcPr>
            <w:tcW w:w="320" w:type="pct"/>
            <w:vAlign w:val="bottom"/>
          </w:tcPr>
          <w:p w:rsidR="00242736" w:rsidRPr="007063D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10</w:t>
            </w:r>
          </w:p>
        </w:tc>
        <w:tc>
          <w:tcPr>
            <w:tcW w:w="1197" w:type="pct"/>
            <w:vAlign w:val="bottom"/>
          </w:tcPr>
          <w:p w:rsidR="00242736" w:rsidRPr="0096432D" w:rsidRDefault="003E456C" w:rsidP="00092FBF">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_varArray</w:t>
            </w:r>
          </w:p>
        </w:tc>
        <w:tc>
          <w:tcPr>
            <w:tcW w:w="1032" w:type="pct"/>
            <w:vAlign w:val="bottom"/>
          </w:tcPr>
          <w:p w:rsidR="00242736" w:rsidRPr="008E7000" w:rsidRDefault="003E456C"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452" w:type="pct"/>
            <w:vAlign w:val="bottom"/>
          </w:tcPr>
          <w:p w:rsidR="00242736" w:rsidRDefault="004D2667" w:rsidP="00E835EB">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趋势图关联变量</w:t>
            </w:r>
            <w:r w:rsidR="00E835EB">
              <w:rPr>
                <w:rFonts w:ascii="Times New Roman" w:hAnsi="Times New Roman" w:hint="eastAsia"/>
                <w:kern w:val="0"/>
                <w:sz w:val="21"/>
                <w:szCs w:val="21"/>
              </w:rPr>
              <w:t>数组</w:t>
            </w:r>
          </w:p>
        </w:tc>
      </w:tr>
      <w:tr w:rsidR="00242736" w:rsidRPr="00715C7F" w:rsidTr="00536DDD">
        <w:tc>
          <w:tcPr>
            <w:tcW w:w="320" w:type="pct"/>
            <w:vAlign w:val="bottom"/>
          </w:tcPr>
          <w:p w:rsidR="0024273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11</w:t>
            </w:r>
          </w:p>
        </w:tc>
        <w:tc>
          <w:tcPr>
            <w:tcW w:w="1197" w:type="pct"/>
            <w:vAlign w:val="bottom"/>
          </w:tcPr>
          <w:p w:rsidR="00242736" w:rsidRPr="0096432D" w:rsidRDefault="00201C49" w:rsidP="00092FBF">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_varColorArray</w:t>
            </w:r>
          </w:p>
        </w:tc>
        <w:tc>
          <w:tcPr>
            <w:tcW w:w="1032" w:type="pct"/>
            <w:vAlign w:val="bottom"/>
          </w:tcPr>
          <w:p w:rsidR="00242736" w:rsidRPr="0096432D" w:rsidRDefault="00201C49" w:rsidP="0096432D">
            <w:pPr>
              <w:autoSpaceDE w:val="0"/>
              <w:autoSpaceDN w:val="0"/>
              <w:adjustRightInd w:val="0"/>
              <w:spacing w:line="360" w:lineRule="auto"/>
              <w:rPr>
                <w:rFonts w:ascii="Times New Roman" w:hAnsi="Times New Roman"/>
                <w:kern w:val="0"/>
                <w:sz w:val="21"/>
                <w:szCs w:val="21"/>
              </w:rPr>
            </w:pPr>
            <w:r w:rsidRPr="0096432D">
              <w:rPr>
                <w:rFonts w:ascii="Times New Roman" w:hAnsi="Times New Roman"/>
                <w:kern w:val="0"/>
                <w:sz w:val="21"/>
                <w:szCs w:val="21"/>
              </w:rPr>
              <w:t>Color[]</w:t>
            </w:r>
          </w:p>
        </w:tc>
        <w:tc>
          <w:tcPr>
            <w:tcW w:w="2452" w:type="pct"/>
            <w:vAlign w:val="bottom"/>
          </w:tcPr>
          <w:p w:rsidR="00242736" w:rsidRDefault="00201C49"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趋势图线条颜色数组</w:t>
            </w:r>
          </w:p>
        </w:tc>
      </w:tr>
      <w:tr w:rsidR="00242736" w:rsidRPr="00715C7F" w:rsidTr="00536DDD">
        <w:tc>
          <w:tcPr>
            <w:tcW w:w="320" w:type="pct"/>
            <w:vAlign w:val="bottom"/>
          </w:tcPr>
          <w:p w:rsidR="00242736" w:rsidRDefault="00242736"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12</w:t>
            </w:r>
          </w:p>
        </w:tc>
        <w:tc>
          <w:tcPr>
            <w:tcW w:w="1197" w:type="pct"/>
            <w:vAlign w:val="bottom"/>
          </w:tcPr>
          <w:p w:rsidR="00242736" w:rsidRPr="0096432D" w:rsidRDefault="00FA3B1C" w:rsidP="00484888">
            <w:pPr>
              <w:autoSpaceDE w:val="0"/>
              <w:autoSpaceDN w:val="0"/>
              <w:adjustRightInd w:val="0"/>
              <w:jc w:val="left"/>
              <w:rPr>
                <w:rFonts w:ascii="Times New Roman" w:hAnsi="Times New Roman"/>
                <w:kern w:val="0"/>
                <w:sz w:val="21"/>
                <w:szCs w:val="21"/>
              </w:rPr>
            </w:pPr>
            <w:r w:rsidRPr="0096432D">
              <w:rPr>
                <w:rFonts w:ascii="Times New Roman" w:hAnsi="Times New Roman"/>
                <w:kern w:val="0"/>
                <w:sz w:val="21"/>
                <w:szCs w:val="21"/>
              </w:rPr>
              <w:t>_line</w:t>
            </w:r>
            <w:r w:rsidR="00484888">
              <w:rPr>
                <w:rFonts w:ascii="Times New Roman" w:hAnsi="Times New Roman" w:hint="eastAsia"/>
                <w:kern w:val="0"/>
                <w:sz w:val="21"/>
                <w:szCs w:val="21"/>
              </w:rPr>
              <w:t>Enabled</w:t>
            </w:r>
          </w:p>
        </w:tc>
        <w:tc>
          <w:tcPr>
            <w:tcW w:w="1032" w:type="pct"/>
            <w:vAlign w:val="bottom"/>
          </w:tcPr>
          <w:p w:rsidR="00242736" w:rsidRPr="0096432D" w:rsidRDefault="0061460A" w:rsidP="0096432D">
            <w:pPr>
              <w:autoSpaceDE w:val="0"/>
              <w:autoSpaceDN w:val="0"/>
              <w:adjustRightInd w:val="0"/>
              <w:spacing w:line="360" w:lineRule="auto"/>
              <w:rPr>
                <w:rFonts w:ascii="Times New Roman" w:hAnsi="Times New Roman"/>
                <w:kern w:val="0"/>
                <w:sz w:val="21"/>
                <w:szCs w:val="21"/>
              </w:rPr>
            </w:pPr>
            <w:r w:rsidRPr="0096432D">
              <w:rPr>
                <w:rFonts w:ascii="Times New Roman" w:hAnsi="Times New Roman"/>
                <w:kern w:val="0"/>
                <w:sz w:val="21"/>
                <w:szCs w:val="21"/>
              </w:rPr>
              <w:t>Byte[]</w:t>
            </w:r>
          </w:p>
        </w:tc>
        <w:tc>
          <w:tcPr>
            <w:tcW w:w="2452" w:type="pct"/>
            <w:vAlign w:val="bottom"/>
          </w:tcPr>
          <w:p w:rsidR="00242736" w:rsidRDefault="00081AD1" w:rsidP="00824BCA">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趋势图</w:t>
            </w:r>
            <w:r w:rsidR="00824BCA">
              <w:rPr>
                <w:rFonts w:ascii="Times New Roman" w:hAnsi="Times New Roman" w:hint="eastAsia"/>
                <w:kern w:val="0"/>
                <w:sz w:val="21"/>
                <w:szCs w:val="21"/>
              </w:rPr>
              <w:t>变量数组使能标志</w:t>
            </w:r>
          </w:p>
        </w:tc>
      </w:tr>
      <w:tr w:rsidR="00536DDD" w:rsidRPr="00715C7F" w:rsidTr="00536DDD">
        <w:tc>
          <w:tcPr>
            <w:tcW w:w="320" w:type="pct"/>
            <w:vAlign w:val="bottom"/>
          </w:tcPr>
          <w:p w:rsidR="00536DDD" w:rsidRDefault="00536D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13</w:t>
            </w:r>
          </w:p>
        </w:tc>
        <w:tc>
          <w:tcPr>
            <w:tcW w:w="1197" w:type="pct"/>
            <w:vAlign w:val="bottom"/>
          </w:tcPr>
          <w:p w:rsidR="00536DDD" w:rsidRPr="002A7CC6" w:rsidRDefault="00536DDD"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32" w:type="pct"/>
            <w:vAlign w:val="bottom"/>
          </w:tcPr>
          <w:p w:rsidR="00536DDD" w:rsidRDefault="00536DD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452" w:type="pct"/>
            <w:vAlign w:val="bottom"/>
          </w:tcPr>
          <w:p w:rsidR="00536DDD" w:rsidRDefault="00536DD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7D7512" w:rsidRDefault="007D7512" w:rsidP="00EA1625">
      <w:pPr>
        <w:pStyle w:val="2"/>
      </w:pPr>
      <w:bookmarkStart w:id="447" w:name="_Toc458488420"/>
      <w:bookmarkStart w:id="448" w:name="_Toc464376253"/>
      <w:bookmarkStart w:id="449" w:name="_Toc464376463"/>
      <w:bookmarkStart w:id="450" w:name="_Toc464377082"/>
      <w:bookmarkStart w:id="451" w:name="_Toc464377178"/>
      <w:bookmarkStart w:id="452" w:name="_Toc464377274"/>
      <w:bookmarkStart w:id="453" w:name="_Toc464377396"/>
      <w:bookmarkStart w:id="454" w:name="_Toc464377929"/>
      <w:bookmarkStart w:id="455" w:name="_Toc474657882"/>
      <w:r w:rsidRPr="007D7512">
        <w:t>SVCurve</w:t>
      </w:r>
      <w:r w:rsidRPr="007D7512">
        <w:rPr>
          <w:rFonts w:hint="eastAsia"/>
        </w:rPr>
        <w:t>类</w:t>
      </w:r>
      <w:bookmarkEnd w:id="447"/>
      <w:bookmarkEnd w:id="448"/>
      <w:bookmarkEnd w:id="449"/>
      <w:bookmarkEnd w:id="450"/>
      <w:bookmarkEnd w:id="451"/>
      <w:bookmarkEnd w:id="452"/>
      <w:bookmarkEnd w:id="453"/>
      <w:bookmarkEnd w:id="454"/>
      <w:bookmarkEnd w:id="455"/>
    </w:p>
    <w:p w:rsidR="007718F1" w:rsidRDefault="007718F1" w:rsidP="007718F1">
      <w:pPr>
        <w:spacing w:line="360" w:lineRule="auto"/>
        <w:ind w:firstLineChars="200" w:firstLine="480"/>
        <w:rPr>
          <w:rFonts w:ascii="Times New Roman" w:hAnsi="Times New Roman"/>
        </w:rPr>
      </w:pPr>
      <w:r>
        <w:rPr>
          <w:rFonts w:ascii="Times New Roman" w:hAnsi="Times New Roman" w:hint="eastAsia"/>
        </w:rPr>
        <w:t>趋势图控件类，继承自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9F76BC" w:rsidRDefault="009F76BC" w:rsidP="007718F1">
      <w:pPr>
        <w:spacing w:line="360" w:lineRule="auto"/>
        <w:ind w:firstLineChars="200" w:firstLine="480"/>
        <w:rPr>
          <w:rFonts w:ascii="Times New Roman" w:hAnsi="Times New Roman"/>
        </w:rPr>
      </w:pPr>
    </w:p>
    <w:p w:rsidR="009F76BC" w:rsidRDefault="00A6121D" w:rsidP="009F76BC">
      <w:pPr>
        <w:spacing w:line="360" w:lineRule="auto"/>
        <w:rPr>
          <w:rFonts w:ascii="Times New Roman" w:hAnsi="Times New Roman"/>
        </w:rPr>
      </w:pPr>
      <w:r>
        <w:rPr>
          <w:rFonts w:ascii="Times New Roman" w:hAnsi="Times New Roman" w:hint="eastAsia"/>
        </w:rPr>
        <w:t>对趋势图</w:t>
      </w:r>
      <w:r w:rsidR="009F76BC">
        <w:rPr>
          <w:rFonts w:ascii="Times New Roman" w:hAnsi="Times New Roman" w:hint="eastAsia"/>
        </w:rPr>
        <w:t>控件进行了重新绘制，以下是单独的绘制接口函数：</w:t>
      </w:r>
    </w:p>
    <w:p w:rsidR="009F76BC" w:rsidRDefault="009F76BC" w:rsidP="009F76BC">
      <w:pPr>
        <w:spacing w:line="360" w:lineRule="auto"/>
        <w:rPr>
          <w:rFonts w:ascii="Times New Roman" w:hAnsi="Times New Roman"/>
        </w:rPr>
      </w:pPr>
      <w:r>
        <w:rPr>
          <w:rFonts w:ascii="Times New Roman" w:hAnsi="Times New Roman" w:hint="eastAsia"/>
        </w:rPr>
        <w:t>描述：</w:t>
      </w:r>
      <w:r w:rsidR="00592755">
        <w:rPr>
          <w:rFonts w:ascii="Times New Roman" w:hAnsi="Times New Roman" w:hint="eastAsia"/>
        </w:rPr>
        <w:t>为保持与下位机运行结果一致，</w:t>
      </w:r>
      <w:r w:rsidR="00DC0548">
        <w:rPr>
          <w:rFonts w:ascii="Times New Roman" w:hAnsi="Times New Roman" w:hint="eastAsia"/>
        </w:rPr>
        <w:t>这里对趋势图控件的外观进行了重绘</w:t>
      </w:r>
      <w:r>
        <w:rPr>
          <w:rFonts w:ascii="Times New Roman" w:hAnsi="Times New Roman" w:hint="eastAsia"/>
        </w:rPr>
        <w:t>。</w:t>
      </w:r>
    </w:p>
    <w:p w:rsidR="00242736" w:rsidRDefault="00A6121D" w:rsidP="00B066AD">
      <w:pPr>
        <w:spacing w:line="360" w:lineRule="auto"/>
        <w:rPr>
          <w:rFonts w:ascii="Times New Roman" w:hAnsi="Times New Roman"/>
        </w:rPr>
      </w:pPr>
      <w:r w:rsidRPr="00A6121D">
        <w:rPr>
          <w:rFonts w:ascii="Times New Roman" w:hAnsi="Times New Roman"/>
        </w:rPr>
        <w:t>protected void drawCurve(PaintEventArgs e)</w:t>
      </w:r>
    </w:p>
    <w:p w:rsidR="009E6639" w:rsidRPr="004D622D" w:rsidRDefault="009E6639" w:rsidP="00EA1625">
      <w:pPr>
        <w:pStyle w:val="2"/>
      </w:pPr>
      <w:bookmarkStart w:id="456" w:name="_Toc458488421"/>
      <w:bookmarkStart w:id="457" w:name="_Toc464376254"/>
      <w:bookmarkStart w:id="458" w:name="_Toc464376464"/>
      <w:bookmarkStart w:id="459" w:name="_Toc464377083"/>
      <w:bookmarkStart w:id="460" w:name="_Toc464377179"/>
      <w:bookmarkStart w:id="461" w:name="_Toc464377275"/>
      <w:bookmarkStart w:id="462" w:name="_Toc464377397"/>
      <w:bookmarkStart w:id="463" w:name="_Toc464377930"/>
      <w:bookmarkStart w:id="464" w:name="_Toc474657883"/>
      <w:r w:rsidRPr="004D622D">
        <w:t>SVGifProperties</w:t>
      </w:r>
      <w:r w:rsidRPr="004D622D">
        <w:rPr>
          <w:rFonts w:hint="eastAsia"/>
        </w:rPr>
        <w:t>类</w:t>
      </w:r>
      <w:bookmarkEnd w:id="456"/>
      <w:bookmarkEnd w:id="457"/>
      <w:bookmarkEnd w:id="458"/>
      <w:bookmarkEnd w:id="459"/>
      <w:bookmarkEnd w:id="460"/>
      <w:bookmarkEnd w:id="461"/>
      <w:bookmarkEnd w:id="462"/>
      <w:bookmarkEnd w:id="463"/>
      <w:bookmarkEnd w:id="464"/>
    </w:p>
    <w:p w:rsidR="009E6639" w:rsidRDefault="004F05FC" w:rsidP="00BE2319">
      <w:pPr>
        <w:spacing w:line="360" w:lineRule="auto"/>
        <w:ind w:firstLineChars="200" w:firstLine="480"/>
        <w:rPr>
          <w:rFonts w:ascii="Times New Roman" w:hAnsi="Times New Roman"/>
        </w:rPr>
      </w:pPr>
      <w:r>
        <w:rPr>
          <w:rFonts w:ascii="Times New Roman" w:hAnsi="Times New Roman" w:hint="eastAsia"/>
        </w:rPr>
        <w:t>动态图属性类。</w:t>
      </w:r>
    </w:p>
    <w:tbl>
      <w:tblPr>
        <w:tblStyle w:val="af3"/>
        <w:tblW w:w="5000" w:type="pct"/>
        <w:tblLook w:val="04A0" w:firstRow="1" w:lastRow="0" w:firstColumn="1" w:lastColumn="0" w:noHBand="0" w:noVBand="1"/>
      </w:tblPr>
      <w:tblGrid>
        <w:gridCol w:w="1101"/>
        <w:gridCol w:w="1808"/>
        <w:gridCol w:w="2231"/>
        <w:gridCol w:w="4828"/>
      </w:tblGrid>
      <w:tr w:rsidR="00DA24B7" w:rsidRPr="00A7385A" w:rsidTr="005A68A7">
        <w:tc>
          <w:tcPr>
            <w:tcW w:w="552" w:type="pct"/>
            <w:shd w:val="pct30" w:color="auto" w:fill="auto"/>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907" w:type="pct"/>
            <w:shd w:val="pct30" w:color="auto" w:fill="auto"/>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119" w:type="pct"/>
            <w:shd w:val="pct30" w:color="auto" w:fill="auto"/>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422" w:type="pct"/>
            <w:shd w:val="pct30" w:color="auto" w:fill="auto"/>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EC59AF" w:rsidRPr="00A7385A" w:rsidTr="005A68A7">
        <w:trPr>
          <w:trHeight w:val="284"/>
        </w:trPr>
        <w:tc>
          <w:tcPr>
            <w:tcW w:w="552" w:type="pct"/>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907" w:type="pct"/>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119" w:type="pct"/>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422" w:type="pct"/>
            <w:vAlign w:val="bottom"/>
          </w:tcPr>
          <w:p w:rsidR="00DA24B7" w:rsidRPr="007063D6" w:rsidRDefault="00DA24B7" w:rsidP="00A322F9">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A322F9">
              <w:rPr>
                <w:rFonts w:ascii="Times New Roman" w:hAnsi="Times New Roman" w:hint="eastAsia"/>
                <w:kern w:val="0"/>
                <w:sz w:val="21"/>
                <w:szCs w:val="21"/>
              </w:rPr>
              <w:t>动态图</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EC59AF" w:rsidRPr="00A7385A" w:rsidTr="005A68A7">
        <w:tc>
          <w:tcPr>
            <w:tcW w:w="552" w:type="pct"/>
            <w:vAlign w:val="bottom"/>
          </w:tcPr>
          <w:p w:rsidR="00DA24B7" w:rsidRPr="007063D6" w:rsidRDefault="00622B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2</w:t>
            </w:r>
          </w:p>
        </w:tc>
        <w:tc>
          <w:tcPr>
            <w:tcW w:w="907" w:type="pct"/>
            <w:vAlign w:val="bottom"/>
          </w:tcPr>
          <w:p w:rsidR="00DA24B7" w:rsidRPr="008E7000" w:rsidRDefault="00DA24B7" w:rsidP="00D6131F">
            <w:pPr>
              <w:autoSpaceDE w:val="0"/>
              <w:autoSpaceDN w:val="0"/>
              <w:adjustRightInd w:val="0"/>
              <w:spacing w:line="360" w:lineRule="auto"/>
              <w:rPr>
                <w:rFonts w:ascii="Times New Roman" w:hAnsi="Times New Roman"/>
                <w:kern w:val="0"/>
                <w:sz w:val="21"/>
                <w:szCs w:val="21"/>
              </w:rPr>
            </w:pPr>
            <w:r w:rsidRPr="008E7000">
              <w:rPr>
                <w:rFonts w:ascii="Times New Roman" w:hAnsi="Times New Roman"/>
                <w:kern w:val="0"/>
                <w:sz w:val="21"/>
                <w:szCs w:val="21"/>
              </w:rPr>
              <w:t>_rect</w:t>
            </w:r>
          </w:p>
        </w:tc>
        <w:tc>
          <w:tcPr>
            <w:tcW w:w="1119" w:type="pct"/>
            <w:vAlign w:val="bottom"/>
          </w:tcPr>
          <w:p w:rsidR="00DA24B7" w:rsidRPr="002A7CC6" w:rsidRDefault="00DA24B7"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422" w:type="pct"/>
            <w:vAlign w:val="bottom"/>
          </w:tcPr>
          <w:p w:rsidR="00DA24B7" w:rsidRPr="007063D6" w:rsidRDefault="00DA24B7"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位置尺寸</w:t>
            </w:r>
          </w:p>
        </w:tc>
      </w:tr>
      <w:tr w:rsidR="005A68A7" w:rsidRPr="00A7385A" w:rsidTr="005A68A7">
        <w:tc>
          <w:tcPr>
            <w:tcW w:w="552" w:type="pct"/>
            <w:vAlign w:val="bottom"/>
          </w:tcPr>
          <w:p w:rsidR="00DA24B7" w:rsidRPr="007063D6" w:rsidRDefault="00622B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3</w:t>
            </w:r>
          </w:p>
        </w:tc>
        <w:tc>
          <w:tcPr>
            <w:tcW w:w="907" w:type="pct"/>
            <w:vAlign w:val="bottom"/>
          </w:tcPr>
          <w:p w:rsidR="00DA24B7" w:rsidRPr="00D6131F" w:rsidRDefault="00EC59AF"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_var</w:t>
            </w:r>
          </w:p>
        </w:tc>
        <w:tc>
          <w:tcPr>
            <w:tcW w:w="1119" w:type="pct"/>
            <w:vAlign w:val="bottom"/>
          </w:tcPr>
          <w:p w:rsidR="00DA24B7" w:rsidRPr="00D6131F" w:rsidRDefault="00A87A21"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String[]</w:t>
            </w:r>
          </w:p>
        </w:tc>
        <w:tc>
          <w:tcPr>
            <w:tcW w:w="2422" w:type="pct"/>
            <w:vAlign w:val="bottom"/>
          </w:tcPr>
          <w:p w:rsidR="00DA24B7" w:rsidRPr="007063D6" w:rsidRDefault="00A87A2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关联的变量数组</w:t>
            </w:r>
          </w:p>
        </w:tc>
      </w:tr>
      <w:tr w:rsidR="005A68A7" w:rsidRPr="00A7385A" w:rsidTr="005A68A7">
        <w:tc>
          <w:tcPr>
            <w:tcW w:w="552" w:type="pct"/>
            <w:vAlign w:val="bottom"/>
          </w:tcPr>
          <w:p w:rsidR="00DA24B7" w:rsidRPr="007063D6" w:rsidRDefault="00622B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4</w:t>
            </w:r>
          </w:p>
        </w:tc>
        <w:tc>
          <w:tcPr>
            <w:tcW w:w="907" w:type="pct"/>
            <w:vAlign w:val="bottom"/>
          </w:tcPr>
          <w:p w:rsidR="00DA24B7" w:rsidRPr="00D6131F" w:rsidRDefault="00B924D2"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_pic</w:t>
            </w:r>
          </w:p>
        </w:tc>
        <w:tc>
          <w:tcPr>
            <w:tcW w:w="1119" w:type="pct"/>
            <w:vAlign w:val="bottom"/>
          </w:tcPr>
          <w:p w:rsidR="00DA24B7" w:rsidRPr="00D6131F" w:rsidRDefault="00B924D2"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SVBitmapArray</w:t>
            </w:r>
          </w:p>
        </w:tc>
        <w:tc>
          <w:tcPr>
            <w:tcW w:w="2422" w:type="pct"/>
            <w:vAlign w:val="bottom"/>
          </w:tcPr>
          <w:p w:rsidR="00DA24B7" w:rsidRPr="007063D6" w:rsidRDefault="00B924D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图标数组</w:t>
            </w:r>
          </w:p>
        </w:tc>
      </w:tr>
      <w:tr w:rsidR="00EC59AF" w:rsidRPr="00715C7F" w:rsidTr="005A68A7">
        <w:tc>
          <w:tcPr>
            <w:tcW w:w="552" w:type="pct"/>
            <w:vAlign w:val="bottom"/>
          </w:tcPr>
          <w:p w:rsidR="00DA24B7" w:rsidRPr="007063D6" w:rsidRDefault="00622B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5</w:t>
            </w:r>
          </w:p>
        </w:tc>
        <w:tc>
          <w:tcPr>
            <w:tcW w:w="907" w:type="pct"/>
            <w:vAlign w:val="bottom"/>
          </w:tcPr>
          <w:p w:rsidR="00DA24B7" w:rsidRPr="00D6131F" w:rsidRDefault="00380EED"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_picError</w:t>
            </w:r>
          </w:p>
        </w:tc>
        <w:tc>
          <w:tcPr>
            <w:tcW w:w="1119" w:type="pct"/>
            <w:vAlign w:val="bottom"/>
          </w:tcPr>
          <w:p w:rsidR="00DA24B7" w:rsidRPr="00D6131F" w:rsidRDefault="00380EED"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SVBitmap</w:t>
            </w:r>
          </w:p>
        </w:tc>
        <w:tc>
          <w:tcPr>
            <w:tcW w:w="2422" w:type="pct"/>
            <w:vAlign w:val="bottom"/>
          </w:tcPr>
          <w:p w:rsidR="00DA24B7" w:rsidRDefault="00380EE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发生错误时候对应的图标</w:t>
            </w:r>
          </w:p>
        </w:tc>
      </w:tr>
      <w:tr w:rsidR="00B924D2" w:rsidRPr="00715C7F" w:rsidTr="005A68A7">
        <w:tc>
          <w:tcPr>
            <w:tcW w:w="552" w:type="pct"/>
            <w:vAlign w:val="bottom"/>
          </w:tcPr>
          <w:p w:rsidR="00DA24B7" w:rsidRDefault="00622B6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6</w:t>
            </w:r>
          </w:p>
        </w:tc>
        <w:tc>
          <w:tcPr>
            <w:tcW w:w="907" w:type="pct"/>
            <w:vAlign w:val="bottom"/>
          </w:tcPr>
          <w:p w:rsidR="00DA24B7" w:rsidRPr="00D6131F" w:rsidRDefault="005E0DE8"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_controlType</w:t>
            </w:r>
          </w:p>
        </w:tc>
        <w:tc>
          <w:tcPr>
            <w:tcW w:w="1119" w:type="pct"/>
            <w:vAlign w:val="bottom"/>
          </w:tcPr>
          <w:p w:rsidR="00DA24B7" w:rsidRPr="00D6131F" w:rsidRDefault="005E0DE8" w:rsidP="00D6131F">
            <w:pPr>
              <w:autoSpaceDE w:val="0"/>
              <w:autoSpaceDN w:val="0"/>
              <w:adjustRightInd w:val="0"/>
              <w:spacing w:line="360" w:lineRule="auto"/>
              <w:rPr>
                <w:rFonts w:ascii="Times New Roman" w:hAnsi="Times New Roman"/>
                <w:kern w:val="0"/>
                <w:sz w:val="21"/>
                <w:szCs w:val="21"/>
              </w:rPr>
            </w:pPr>
            <w:r w:rsidRPr="00D6131F">
              <w:rPr>
                <w:rFonts w:ascii="Times New Roman" w:hAnsi="Times New Roman"/>
                <w:kern w:val="0"/>
                <w:sz w:val="21"/>
                <w:szCs w:val="21"/>
              </w:rPr>
              <w:t>String</w:t>
            </w:r>
          </w:p>
        </w:tc>
        <w:tc>
          <w:tcPr>
            <w:tcW w:w="2422" w:type="pct"/>
            <w:vAlign w:val="bottom"/>
          </w:tcPr>
          <w:p w:rsidR="00DA24B7" w:rsidRDefault="005E0DE8"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显示控件类型</w:t>
            </w:r>
          </w:p>
        </w:tc>
      </w:tr>
      <w:tr w:rsidR="007B68CE" w:rsidRPr="00715C7F" w:rsidTr="005A68A7">
        <w:tc>
          <w:tcPr>
            <w:tcW w:w="552" w:type="pct"/>
            <w:vAlign w:val="bottom"/>
          </w:tcPr>
          <w:p w:rsidR="007B68CE" w:rsidRDefault="007B68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7</w:t>
            </w:r>
          </w:p>
        </w:tc>
        <w:tc>
          <w:tcPr>
            <w:tcW w:w="907" w:type="pct"/>
            <w:vAlign w:val="bottom"/>
          </w:tcPr>
          <w:p w:rsidR="007B68CE" w:rsidRPr="002A7CC6" w:rsidRDefault="007B68CE"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119" w:type="pct"/>
            <w:vAlign w:val="bottom"/>
          </w:tcPr>
          <w:p w:rsidR="007B68CE" w:rsidRDefault="007B68CE"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422" w:type="pct"/>
            <w:vAlign w:val="bottom"/>
          </w:tcPr>
          <w:p w:rsidR="007B68CE" w:rsidRDefault="007B68CE"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4F05FC" w:rsidRDefault="00CE0FB2" w:rsidP="00EA1625">
      <w:pPr>
        <w:pStyle w:val="2"/>
      </w:pPr>
      <w:bookmarkStart w:id="465" w:name="_Toc458488422"/>
      <w:bookmarkStart w:id="466" w:name="_Toc464376255"/>
      <w:bookmarkStart w:id="467" w:name="_Toc464376465"/>
      <w:bookmarkStart w:id="468" w:name="_Toc464377084"/>
      <w:bookmarkStart w:id="469" w:name="_Toc464377180"/>
      <w:bookmarkStart w:id="470" w:name="_Toc464377276"/>
      <w:bookmarkStart w:id="471" w:name="_Toc464377398"/>
      <w:bookmarkStart w:id="472" w:name="_Toc464377931"/>
      <w:bookmarkStart w:id="473" w:name="_Toc474657884"/>
      <w:r w:rsidRPr="00C55A91">
        <w:lastRenderedPageBreak/>
        <w:t>SVGif</w:t>
      </w:r>
      <w:r w:rsidRPr="00C55A91">
        <w:rPr>
          <w:rFonts w:hint="eastAsia"/>
        </w:rPr>
        <w:t>类</w:t>
      </w:r>
      <w:bookmarkEnd w:id="465"/>
      <w:bookmarkEnd w:id="466"/>
      <w:bookmarkEnd w:id="467"/>
      <w:bookmarkEnd w:id="468"/>
      <w:bookmarkEnd w:id="469"/>
      <w:bookmarkEnd w:id="470"/>
      <w:bookmarkEnd w:id="471"/>
      <w:bookmarkEnd w:id="472"/>
      <w:bookmarkEnd w:id="473"/>
    </w:p>
    <w:p w:rsidR="00E553A8" w:rsidRDefault="00211A88" w:rsidP="00E553A8">
      <w:pPr>
        <w:spacing w:line="360" w:lineRule="auto"/>
        <w:ind w:firstLineChars="200" w:firstLine="480"/>
        <w:rPr>
          <w:rFonts w:ascii="Times New Roman" w:hAnsi="Times New Roman" w:hint="eastAsia"/>
        </w:rPr>
      </w:pPr>
      <w:r>
        <w:rPr>
          <w:rFonts w:ascii="Times New Roman" w:hAnsi="Times New Roman" w:hint="eastAsia"/>
        </w:rPr>
        <w:t>动态</w:t>
      </w:r>
      <w:r w:rsidR="00E553A8">
        <w:rPr>
          <w:rFonts w:ascii="Times New Roman" w:hAnsi="Times New Roman" w:hint="eastAsia"/>
        </w:rPr>
        <w:t>图控件类，继承自</w:t>
      </w:r>
      <w:r w:rsidR="00E553A8">
        <w:rPr>
          <w:rFonts w:ascii="Times New Roman" w:hAnsi="Times New Roman" w:hint="eastAsia"/>
        </w:rPr>
        <w:t>SVPanel</w:t>
      </w:r>
      <w:r w:rsidR="00E553A8">
        <w:rPr>
          <w:rFonts w:ascii="Times New Roman" w:hAnsi="Times New Roman" w:hint="eastAsia"/>
        </w:rPr>
        <w:t>。对</w:t>
      </w:r>
      <w:r w:rsidR="00E553A8">
        <w:rPr>
          <w:rFonts w:ascii="Times New Roman" w:hAnsi="Times New Roman" w:hint="eastAsia"/>
        </w:rPr>
        <w:t>SVPanel</w:t>
      </w:r>
      <w:r w:rsidR="00E553A8">
        <w:rPr>
          <w:rFonts w:ascii="Times New Roman" w:hAnsi="Times New Roman" w:hint="eastAsia"/>
        </w:rPr>
        <w:t>抽象类的具体实现，实现抽象类中定义的抽象接口，具体抽象接口详见</w:t>
      </w:r>
      <w:r w:rsidR="00E553A8">
        <w:rPr>
          <w:rFonts w:ascii="Times New Roman" w:hAnsi="Times New Roman" w:hint="eastAsia"/>
        </w:rPr>
        <w:t>SVPanel</w:t>
      </w:r>
      <w:r w:rsidR="00E553A8">
        <w:rPr>
          <w:rFonts w:ascii="Times New Roman" w:hAnsi="Times New Roman" w:hint="eastAsia"/>
        </w:rPr>
        <w:t>类说明。</w:t>
      </w:r>
    </w:p>
    <w:p w:rsidR="00046D5B" w:rsidRPr="00046D5B" w:rsidRDefault="00046D5B" w:rsidP="00046D5B">
      <w:pPr>
        <w:pStyle w:val="2"/>
        <w:rPr>
          <w:rFonts w:hint="eastAsia"/>
        </w:rPr>
      </w:pPr>
      <w:bookmarkStart w:id="474" w:name="_Toc474657885"/>
      <w:r w:rsidRPr="00046D5B">
        <w:t>SVGifWindow</w:t>
      </w:r>
      <w:r w:rsidRPr="00046D5B">
        <w:rPr>
          <w:rFonts w:hint="eastAsia"/>
        </w:rPr>
        <w:t>类</w:t>
      </w:r>
      <w:bookmarkEnd w:id="474"/>
    </w:p>
    <w:p w:rsidR="00046D5B" w:rsidRDefault="00250253" w:rsidP="00E553A8">
      <w:pPr>
        <w:spacing w:line="360" w:lineRule="auto"/>
        <w:ind w:firstLineChars="200" w:firstLine="480"/>
        <w:rPr>
          <w:rFonts w:ascii="Times New Roman" w:hAnsi="Times New Roman" w:hint="eastAsia"/>
        </w:rPr>
      </w:pPr>
      <w:r>
        <w:rPr>
          <w:rFonts w:ascii="Times New Roman" w:hAnsi="Times New Roman" w:hint="eastAsia"/>
        </w:rPr>
        <w:t>用来编辑当前动态图数组的对话框。</w:t>
      </w:r>
    </w:p>
    <w:p w:rsidR="001411FD" w:rsidRDefault="001411FD" w:rsidP="00EA1625">
      <w:pPr>
        <w:pStyle w:val="2"/>
      </w:pPr>
      <w:bookmarkStart w:id="475" w:name="_Toc458488423"/>
      <w:bookmarkStart w:id="476" w:name="_Toc464376256"/>
      <w:bookmarkStart w:id="477" w:name="_Toc464376466"/>
      <w:bookmarkStart w:id="478" w:name="_Toc464377085"/>
      <w:bookmarkStart w:id="479" w:name="_Toc464377181"/>
      <w:bookmarkStart w:id="480" w:name="_Toc464377277"/>
      <w:bookmarkStart w:id="481" w:name="_Toc464377399"/>
      <w:bookmarkStart w:id="482" w:name="_Toc464377932"/>
      <w:bookmarkStart w:id="483" w:name="_Toc474657886"/>
      <w:r w:rsidRPr="001411FD">
        <w:t>SVIconProperties</w:t>
      </w:r>
      <w:r w:rsidRPr="001411FD">
        <w:rPr>
          <w:rFonts w:hint="eastAsia"/>
        </w:rPr>
        <w:t>类</w:t>
      </w:r>
      <w:bookmarkEnd w:id="475"/>
      <w:bookmarkEnd w:id="476"/>
      <w:bookmarkEnd w:id="477"/>
      <w:bookmarkEnd w:id="478"/>
      <w:bookmarkEnd w:id="479"/>
      <w:bookmarkEnd w:id="480"/>
      <w:bookmarkEnd w:id="481"/>
      <w:bookmarkEnd w:id="482"/>
      <w:bookmarkEnd w:id="483"/>
    </w:p>
    <w:p w:rsidR="007F6DAE" w:rsidRPr="007F6DAE" w:rsidRDefault="004A46E1" w:rsidP="006D5EEB">
      <w:pPr>
        <w:spacing w:line="360" w:lineRule="auto"/>
        <w:ind w:firstLineChars="200" w:firstLine="480"/>
      </w:pPr>
      <w:r>
        <w:rPr>
          <w:rFonts w:hint="eastAsia"/>
        </w:rPr>
        <w:t>静态图属性字段如下表：</w:t>
      </w:r>
    </w:p>
    <w:tbl>
      <w:tblPr>
        <w:tblStyle w:val="af3"/>
        <w:tblW w:w="5000" w:type="pct"/>
        <w:tblLook w:val="04A0" w:firstRow="1" w:lastRow="0" w:firstColumn="1" w:lastColumn="0" w:noHBand="0" w:noVBand="1"/>
      </w:tblPr>
      <w:tblGrid>
        <w:gridCol w:w="1013"/>
        <w:gridCol w:w="2075"/>
        <w:gridCol w:w="2141"/>
        <w:gridCol w:w="4739"/>
      </w:tblGrid>
      <w:tr w:rsidR="0067587A" w:rsidRPr="00A7385A" w:rsidTr="00A9548A">
        <w:tc>
          <w:tcPr>
            <w:tcW w:w="508" w:type="pct"/>
            <w:shd w:val="pct30" w:color="auto" w:fill="auto"/>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041" w:type="pct"/>
            <w:shd w:val="pct30" w:color="auto" w:fill="auto"/>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74" w:type="pct"/>
            <w:shd w:val="pct30" w:color="auto" w:fill="auto"/>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377" w:type="pct"/>
            <w:shd w:val="pct30" w:color="auto" w:fill="auto"/>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67587A" w:rsidRPr="00A7385A" w:rsidTr="00A9548A">
        <w:trPr>
          <w:trHeight w:val="284"/>
        </w:trPr>
        <w:tc>
          <w:tcPr>
            <w:tcW w:w="508"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041"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74"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377"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当前模拟量的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67587A" w:rsidRPr="00A7385A" w:rsidTr="00A9548A">
        <w:tc>
          <w:tcPr>
            <w:tcW w:w="508"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2</w:t>
            </w:r>
          </w:p>
        </w:tc>
        <w:tc>
          <w:tcPr>
            <w:tcW w:w="1041" w:type="pct"/>
            <w:vAlign w:val="bottom"/>
          </w:tcPr>
          <w:p w:rsidR="0067587A" w:rsidRPr="008E7000" w:rsidRDefault="0067587A" w:rsidP="00092FBF">
            <w:pPr>
              <w:autoSpaceDE w:val="0"/>
              <w:autoSpaceDN w:val="0"/>
              <w:adjustRightInd w:val="0"/>
              <w:spacing w:line="360" w:lineRule="auto"/>
              <w:rPr>
                <w:rFonts w:ascii="Times New Roman" w:hAnsi="Times New Roman"/>
                <w:kern w:val="0"/>
                <w:sz w:val="21"/>
                <w:szCs w:val="21"/>
              </w:rPr>
            </w:pPr>
            <w:r w:rsidRPr="008E7000">
              <w:rPr>
                <w:rFonts w:ascii="Times New Roman" w:hAnsi="Times New Roman"/>
                <w:kern w:val="0"/>
                <w:sz w:val="21"/>
                <w:szCs w:val="21"/>
              </w:rPr>
              <w:t>_rect</w:t>
            </w:r>
          </w:p>
        </w:tc>
        <w:tc>
          <w:tcPr>
            <w:tcW w:w="1074" w:type="pct"/>
            <w:vAlign w:val="bottom"/>
          </w:tcPr>
          <w:p w:rsidR="0067587A" w:rsidRPr="002A7CC6" w:rsidRDefault="0067587A"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377"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位置尺寸</w:t>
            </w:r>
          </w:p>
        </w:tc>
      </w:tr>
      <w:tr w:rsidR="0067587A" w:rsidRPr="00A7385A" w:rsidTr="00A9548A">
        <w:tc>
          <w:tcPr>
            <w:tcW w:w="508"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3</w:t>
            </w:r>
          </w:p>
        </w:tc>
        <w:tc>
          <w:tcPr>
            <w:tcW w:w="1041" w:type="pct"/>
            <w:vAlign w:val="bottom"/>
          </w:tcPr>
          <w:p w:rsidR="0067587A" w:rsidRPr="007B6F6F" w:rsidRDefault="00217C42" w:rsidP="00217C42">
            <w:pPr>
              <w:autoSpaceDE w:val="0"/>
              <w:autoSpaceDN w:val="0"/>
              <w:adjustRightInd w:val="0"/>
              <w:jc w:val="left"/>
              <w:rPr>
                <w:rFonts w:ascii="Times New Roman" w:hAnsi="Times New Roman"/>
                <w:kern w:val="0"/>
                <w:sz w:val="21"/>
                <w:szCs w:val="21"/>
              </w:rPr>
            </w:pPr>
            <w:r w:rsidRPr="007B6F6F">
              <w:rPr>
                <w:rFonts w:ascii="Times New Roman" w:hAnsi="Times New Roman"/>
                <w:kern w:val="0"/>
                <w:sz w:val="21"/>
                <w:szCs w:val="21"/>
              </w:rPr>
              <w:t>_iconData</w:t>
            </w:r>
          </w:p>
        </w:tc>
        <w:tc>
          <w:tcPr>
            <w:tcW w:w="1074" w:type="pct"/>
            <w:vAlign w:val="bottom"/>
          </w:tcPr>
          <w:p w:rsidR="0067587A" w:rsidRPr="007B6F6F" w:rsidRDefault="00353567" w:rsidP="007B6F6F">
            <w:pPr>
              <w:autoSpaceDE w:val="0"/>
              <w:autoSpaceDN w:val="0"/>
              <w:adjustRightInd w:val="0"/>
              <w:spacing w:line="360" w:lineRule="auto"/>
              <w:rPr>
                <w:rFonts w:ascii="Times New Roman" w:hAnsi="Times New Roman"/>
                <w:kern w:val="0"/>
                <w:sz w:val="21"/>
                <w:szCs w:val="21"/>
              </w:rPr>
            </w:pPr>
            <w:r w:rsidRPr="007B6F6F">
              <w:rPr>
                <w:rFonts w:ascii="Times New Roman" w:hAnsi="Times New Roman"/>
                <w:kern w:val="0"/>
                <w:sz w:val="21"/>
                <w:szCs w:val="21"/>
              </w:rPr>
              <w:t>SVBitmap</w:t>
            </w:r>
          </w:p>
        </w:tc>
        <w:tc>
          <w:tcPr>
            <w:tcW w:w="2377"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关联的变量数组</w:t>
            </w:r>
          </w:p>
        </w:tc>
      </w:tr>
      <w:tr w:rsidR="0067587A" w:rsidRPr="00A7385A" w:rsidTr="00A9548A">
        <w:tc>
          <w:tcPr>
            <w:tcW w:w="508" w:type="pct"/>
            <w:vAlign w:val="bottom"/>
          </w:tcPr>
          <w:p w:rsidR="0067587A" w:rsidRPr="007063D6" w:rsidRDefault="0067587A"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4</w:t>
            </w:r>
          </w:p>
        </w:tc>
        <w:tc>
          <w:tcPr>
            <w:tcW w:w="1041" w:type="pct"/>
            <w:vAlign w:val="bottom"/>
          </w:tcPr>
          <w:p w:rsidR="0067587A" w:rsidRPr="007B6F6F" w:rsidRDefault="004F2322" w:rsidP="004F2322">
            <w:pPr>
              <w:autoSpaceDE w:val="0"/>
              <w:autoSpaceDN w:val="0"/>
              <w:adjustRightInd w:val="0"/>
              <w:jc w:val="left"/>
              <w:rPr>
                <w:rFonts w:ascii="Times New Roman" w:hAnsi="Times New Roman"/>
                <w:kern w:val="0"/>
                <w:sz w:val="21"/>
                <w:szCs w:val="21"/>
              </w:rPr>
            </w:pPr>
            <w:r w:rsidRPr="007B6F6F">
              <w:rPr>
                <w:rFonts w:ascii="Times New Roman" w:hAnsi="Times New Roman"/>
                <w:kern w:val="0"/>
                <w:sz w:val="21"/>
                <w:szCs w:val="21"/>
              </w:rPr>
              <w:t>_controlType</w:t>
            </w:r>
          </w:p>
        </w:tc>
        <w:tc>
          <w:tcPr>
            <w:tcW w:w="1074" w:type="pct"/>
            <w:vAlign w:val="bottom"/>
          </w:tcPr>
          <w:p w:rsidR="0067587A" w:rsidRPr="00D6131F" w:rsidRDefault="004F232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377" w:type="pct"/>
            <w:vAlign w:val="bottom"/>
          </w:tcPr>
          <w:p w:rsidR="0067587A" w:rsidRPr="007063D6" w:rsidRDefault="00CE776B"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显示图标</w:t>
            </w:r>
          </w:p>
        </w:tc>
      </w:tr>
      <w:tr w:rsidR="0086004D" w:rsidRPr="00A7385A" w:rsidTr="00A9548A">
        <w:tc>
          <w:tcPr>
            <w:tcW w:w="508" w:type="pct"/>
            <w:vAlign w:val="bottom"/>
          </w:tcPr>
          <w:p w:rsidR="0086004D" w:rsidRDefault="0086004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5</w:t>
            </w:r>
          </w:p>
        </w:tc>
        <w:tc>
          <w:tcPr>
            <w:tcW w:w="1041" w:type="pct"/>
            <w:vAlign w:val="bottom"/>
          </w:tcPr>
          <w:p w:rsidR="0086004D" w:rsidRPr="002A7CC6" w:rsidRDefault="0086004D"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74" w:type="pct"/>
            <w:vAlign w:val="bottom"/>
          </w:tcPr>
          <w:p w:rsidR="0086004D" w:rsidRDefault="0086004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377" w:type="pct"/>
            <w:vAlign w:val="bottom"/>
          </w:tcPr>
          <w:p w:rsidR="0086004D" w:rsidRDefault="0086004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F30951" w:rsidRDefault="00A9548A" w:rsidP="00EA1625">
      <w:pPr>
        <w:pStyle w:val="2"/>
      </w:pPr>
      <w:bookmarkStart w:id="484" w:name="_Toc458488424"/>
      <w:bookmarkStart w:id="485" w:name="_Toc464376257"/>
      <w:bookmarkStart w:id="486" w:name="_Toc464376467"/>
      <w:bookmarkStart w:id="487" w:name="_Toc464377086"/>
      <w:bookmarkStart w:id="488" w:name="_Toc464377182"/>
      <w:bookmarkStart w:id="489" w:name="_Toc464377278"/>
      <w:bookmarkStart w:id="490" w:name="_Toc464377400"/>
      <w:bookmarkStart w:id="491" w:name="_Toc464377933"/>
      <w:bookmarkStart w:id="492" w:name="_Toc474657887"/>
      <w:r w:rsidRPr="00A9548A">
        <w:t>SVIcon</w:t>
      </w:r>
      <w:r w:rsidRPr="00A9548A">
        <w:rPr>
          <w:rFonts w:hint="eastAsia"/>
        </w:rPr>
        <w:t>类</w:t>
      </w:r>
      <w:bookmarkEnd w:id="484"/>
      <w:bookmarkEnd w:id="485"/>
      <w:bookmarkEnd w:id="486"/>
      <w:bookmarkEnd w:id="487"/>
      <w:bookmarkEnd w:id="488"/>
      <w:bookmarkEnd w:id="489"/>
      <w:bookmarkEnd w:id="490"/>
      <w:bookmarkEnd w:id="491"/>
      <w:bookmarkEnd w:id="492"/>
    </w:p>
    <w:p w:rsidR="00A9548A" w:rsidRDefault="007D762F" w:rsidP="0037233E">
      <w:pPr>
        <w:spacing w:line="360" w:lineRule="auto"/>
        <w:ind w:firstLineChars="200" w:firstLine="480"/>
        <w:rPr>
          <w:rFonts w:ascii="Times New Roman" w:hAnsi="Times New Roman"/>
        </w:rPr>
      </w:pPr>
      <w:r>
        <w:rPr>
          <w:rFonts w:ascii="Times New Roman" w:hAnsi="Times New Roman" w:hint="eastAsia"/>
        </w:rPr>
        <w:t>静态图控件类，继承自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95422E" w:rsidRPr="0011456F" w:rsidRDefault="0095422E" w:rsidP="00EA1625">
      <w:pPr>
        <w:pStyle w:val="2"/>
      </w:pPr>
      <w:bookmarkStart w:id="493" w:name="_Toc458488425"/>
      <w:bookmarkStart w:id="494" w:name="_Toc464376258"/>
      <w:bookmarkStart w:id="495" w:name="_Toc464376468"/>
      <w:bookmarkStart w:id="496" w:name="_Toc464377087"/>
      <w:bookmarkStart w:id="497" w:name="_Toc464377183"/>
      <w:bookmarkStart w:id="498" w:name="_Toc464377279"/>
      <w:bookmarkStart w:id="499" w:name="_Toc464377401"/>
      <w:bookmarkStart w:id="500" w:name="_Toc464377934"/>
      <w:bookmarkStart w:id="501" w:name="_Toc474657888"/>
      <w:r w:rsidRPr="0011456F">
        <w:t>SVLabelProperties</w:t>
      </w:r>
      <w:r w:rsidRPr="0011456F">
        <w:rPr>
          <w:rFonts w:hint="eastAsia"/>
        </w:rPr>
        <w:t>类</w:t>
      </w:r>
      <w:bookmarkEnd w:id="493"/>
      <w:bookmarkEnd w:id="494"/>
      <w:bookmarkEnd w:id="495"/>
      <w:bookmarkEnd w:id="496"/>
      <w:bookmarkEnd w:id="497"/>
      <w:bookmarkEnd w:id="498"/>
      <w:bookmarkEnd w:id="499"/>
      <w:bookmarkEnd w:id="500"/>
      <w:bookmarkEnd w:id="501"/>
    </w:p>
    <w:p w:rsidR="0095422E" w:rsidRDefault="002D272D" w:rsidP="0037233E">
      <w:pPr>
        <w:spacing w:line="360" w:lineRule="auto"/>
        <w:ind w:firstLineChars="200" w:firstLine="480"/>
      </w:pPr>
      <w:r>
        <w:rPr>
          <w:rFonts w:hint="eastAsia"/>
        </w:rPr>
        <w:t>文本控件对应属性字段，在属性窗口中查看或者编辑的所有值。</w:t>
      </w:r>
    </w:p>
    <w:tbl>
      <w:tblPr>
        <w:tblStyle w:val="af3"/>
        <w:tblW w:w="5000" w:type="pct"/>
        <w:tblLook w:val="04A0" w:firstRow="1" w:lastRow="0" w:firstColumn="1" w:lastColumn="0" w:noHBand="0" w:noVBand="1"/>
      </w:tblPr>
      <w:tblGrid>
        <w:gridCol w:w="1013"/>
        <w:gridCol w:w="2075"/>
        <w:gridCol w:w="2141"/>
        <w:gridCol w:w="4739"/>
      </w:tblGrid>
      <w:tr w:rsidR="00C44B31" w:rsidRPr="00A7385A" w:rsidTr="00092FBF">
        <w:tc>
          <w:tcPr>
            <w:tcW w:w="508" w:type="pct"/>
            <w:shd w:val="pct30" w:color="auto" w:fill="auto"/>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041" w:type="pct"/>
            <w:shd w:val="pct30" w:color="auto" w:fill="auto"/>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74" w:type="pct"/>
            <w:shd w:val="pct30" w:color="auto" w:fill="auto"/>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377" w:type="pct"/>
            <w:shd w:val="pct30" w:color="auto" w:fill="auto"/>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C44B31" w:rsidRPr="00A7385A" w:rsidTr="00092FBF">
        <w:trPr>
          <w:trHeight w:val="284"/>
        </w:trPr>
        <w:tc>
          <w:tcPr>
            <w:tcW w:w="508"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041"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74"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377" w:type="pct"/>
            <w:vAlign w:val="bottom"/>
          </w:tcPr>
          <w:p w:rsidR="00C44B31" w:rsidRPr="007063D6" w:rsidRDefault="00C44B31" w:rsidP="00E30D3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E30D35">
              <w:rPr>
                <w:rFonts w:ascii="Times New Roman" w:hAnsi="Times New Roman" w:hint="eastAsia"/>
                <w:kern w:val="0"/>
                <w:sz w:val="21"/>
                <w:szCs w:val="21"/>
              </w:rPr>
              <w:t>文本控件</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C44B31" w:rsidRPr="00A7385A" w:rsidTr="00092FBF">
        <w:tc>
          <w:tcPr>
            <w:tcW w:w="508"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2</w:t>
            </w:r>
          </w:p>
        </w:tc>
        <w:tc>
          <w:tcPr>
            <w:tcW w:w="1041" w:type="pct"/>
            <w:vAlign w:val="bottom"/>
          </w:tcPr>
          <w:p w:rsidR="00C44B31" w:rsidRPr="008E7000" w:rsidRDefault="00C44B31" w:rsidP="00092FBF">
            <w:pPr>
              <w:autoSpaceDE w:val="0"/>
              <w:autoSpaceDN w:val="0"/>
              <w:adjustRightInd w:val="0"/>
              <w:spacing w:line="360" w:lineRule="auto"/>
              <w:rPr>
                <w:rFonts w:ascii="Times New Roman" w:hAnsi="Times New Roman"/>
                <w:kern w:val="0"/>
                <w:sz w:val="21"/>
                <w:szCs w:val="21"/>
              </w:rPr>
            </w:pPr>
            <w:r w:rsidRPr="008E7000">
              <w:rPr>
                <w:rFonts w:ascii="Times New Roman" w:hAnsi="Times New Roman"/>
                <w:kern w:val="0"/>
                <w:sz w:val="21"/>
                <w:szCs w:val="21"/>
              </w:rPr>
              <w:t>_rect</w:t>
            </w:r>
          </w:p>
        </w:tc>
        <w:tc>
          <w:tcPr>
            <w:tcW w:w="1074" w:type="pct"/>
            <w:vAlign w:val="bottom"/>
          </w:tcPr>
          <w:p w:rsidR="00C44B31" w:rsidRPr="002A7CC6" w:rsidRDefault="00C44B31" w:rsidP="00092FBF">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377"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位置尺寸</w:t>
            </w:r>
          </w:p>
        </w:tc>
      </w:tr>
      <w:tr w:rsidR="00C44B31" w:rsidRPr="00A7385A" w:rsidTr="00092FBF">
        <w:tc>
          <w:tcPr>
            <w:tcW w:w="508" w:type="pct"/>
            <w:vAlign w:val="bottom"/>
          </w:tcPr>
          <w:p w:rsidR="00C44B31" w:rsidRPr="007063D6"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3</w:t>
            </w:r>
          </w:p>
        </w:tc>
        <w:tc>
          <w:tcPr>
            <w:tcW w:w="1041" w:type="pct"/>
            <w:vAlign w:val="bottom"/>
          </w:tcPr>
          <w:p w:rsidR="00C44B31" w:rsidRPr="007B6F6F" w:rsidRDefault="00C44B31" w:rsidP="00092FBF">
            <w:pPr>
              <w:autoSpaceDE w:val="0"/>
              <w:autoSpaceDN w:val="0"/>
              <w:adjustRightInd w:val="0"/>
              <w:jc w:val="left"/>
              <w:rPr>
                <w:rFonts w:ascii="Times New Roman" w:hAnsi="Times New Roman"/>
                <w:kern w:val="0"/>
                <w:sz w:val="21"/>
                <w:szCs w:val="21"/>
              </w:rPr>
            </w:pPr>
            <w:r w:rsidRPr="007B6F6F">
              <w:rPr>
                <w:rFonts w:ascii="Times New Roman" w:hAnsi="Times New Roman"/>
                <w:kern w:val="0"/>
                <w:sz w:val="21"/>
                <w:szCs w:val="21"/>
              </w:rPr>
              <w:t>_controlType</w:t>
            </w:r>
          </w:p>
        </w:tc>
        <w:tc>
          <w:tcPr>
            <w:tcW w:w="1074" w:type="pct"/>
            <w:vAlign w:val="bottom"/>
          </w:tcPr>
          <w:p w:rsidR="00C44B31" w:rsidRPr="00D6131F" w:rsidRDefault="00C44B3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377" w:type="pct"/>
            <w:vAlign w:val="bottom"/>
          </w:tcPr>
          <w:p w:rsidR="00C44B31" w:rsidRPr="007063D6" w:rsidRDefault="00C44B3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显示图标</w:t>
            </w:r>
          </w:p>
        </w:tc>
      </w:tr>
      <w:tr w:rsidR="00E30D35" w:rsidRPr="00A7385A" w:rsidTr="00092FBF">
        <w:tc>
          <w:tcPr>
            <w:tcW w:w="508" w:type="pct"/>
            <w:vAlign w:val="bottom"/>
          </w:tcPr>
          <w:p w:rsidR="00E30D35"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4</w:t>
            </w:r>
          </w:p>
        </w:tc>
        <w:tc>
          <w:tcPr>
            <w:tcW w:w="1041" w:type="pct"/>
            <w:vAlign w:val="bottom"/>
          </w:tcPr>
          <w:p w:rsidR="00E30D35" w:rsidRPr="007B6F6F" w:rsidRDefault="00E30D35" w:rsidP="00A879A6">
            <w:pPr>
              <w:autoSpaceDE w:val="0"/>
              <w:autoSpaceDN w:val="0"/>
              <w:adjustRightInd w:val="0"/>
              <w:jc w:val="left"/>
              <w:rPr>
                <w:rFonts w:ascii="Times New Roman" w:hAnsi="Times New Roman"/>
                <w:kern w:val="0"/>
                <w:sz w:val="21"/>
                <w:szCs w:val="21"/>
              </w:rPr>
            </w:pPr>
            <w:r w:rsidRPr="00522DCE">
              <w:rPr>
                <w:rFonts w:ascii="Times New Roman" w:hAnsi="Times New Roman"/>
                <w:kern w:val="0"/>
                <w:sz w:val="21"/>
                <w:szCs w:val="21"/>
              </w:rPr>
              <w:t>_bgcolor</w:t>
            </w:r>
          </w:p>
        </w:tc>
        <w:tc>
          <w:tcPr>
            <w:tcW w:w="1074" w:type="pct"/>
            <w:vAlign w:val="bottom"/>
          </w:tcPr>
          <w:p w:rsidR="00E30D35" w:rsidRDefault="00E30D35"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Color</w:t>
            </w:r>
          </w:p>
        </w:tc>
        <w:tc>
          <w:tcPr>
            <w:tcW w:w="2377" w:type="pct"/>
            <w:vAlign w:val="bottom"/>
          </w:tcPr>
          <w:p w:rsidR="00E30D35" w:rsidRDefault="00E30D35"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文本背景显示颜色</w:t>
            </w:r>
          </w:p>
        </w:tc>
      </w:tr>
      <w:tr w:rsidR="00E30D35" w:rsidRPr="00A7385A" w:rsidTr="00092FBF">
        <w:tc>
          <w:tcPr>
            <w:tcW w:w="508" w:type="pct"/>
            <w:vAlign w:val="bottom"/>
          </w:tcPr>
          <w:p w:rsidR="00E30D35"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5</w:t>
            </w:r>
          </w:p>
        </w:tc>
        <w:tc>
          <w:tcPr>
            <w:tcW w:w="1041" w:type="pct"/>
            <w:vAlign w:val="bottom"/>
          </w:tcPr>
          <w:p w:rsidR="00E30D35" w:rsidRPr="00522DCE" w:rsidRDefault="00E30D35" w:rsidP="00092FBF">
            <w:pPr>
              <w:autoSpaceDE w:val="0"/>
              <w:autoSpaceDN w:val="0"/>
              <w:adjustRightInd w:val="0"/>
              <w:jc w:val="left"/>
              <w:rPr>
                <w:rFonts w:ascii="Times New Roman" w:hAnsi="Times New Roman"/>
                <w:kern w:val="0"/>
                <w:sz w:val="21"/>
                <w:szCs w:val="21"/>
              </w:rPr>
            </w:pPr>
            <w:r w:rsidRPr="00522DCE">
              <w:rPr>
                <w:rFonts w:ascii="Times New Roman" w:hAnsi="Times New Roman"/>
                <w:kern w:val="0"/>
                <w:sz w:val="21"/>
                <w:szCs w:val="21"/>
              </w:rPr>
              <w:t>_fgcolor</w:t>
            </w:r>
          </w:p>
        </w:tc>
        <w:tc>
          <w:tcPr>
            <w:tcW w:w="1074" w:type="pct"/>
            <w:vAlign w:val="bottom"/>
          </w:tcPr>
          <w:p w:rsidR="00E30D35" w:rsidRDefault="00E30D35"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Color</w:t>
            </w:r>
          </w:p>
        </w:tc>
        <w:tc>
          <w:tcPr>
            <w:tcW w:w="2377" w:type="pct"/>
            <w:vAlign w:val="bottom"/>
          </w:tcPr>
          <w:p w:rsidR="00E30D35" w:rsidRDefault="00E30D35"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文本显示颜色</w:t>
            </w:r>
          </w:p>
        </w:tc>
      </w:tr>
      <w:tr w:rsidR="00D260BD" w:rsidRPr="00A7385A" w:rsidTr="00092FBF">
        <w:tc>
          <w:tcPr>
            <w:tcW w:w="508" w:type="pct"/>
            <w:vAlign w:val="bottom"/>
          </w:tcPr>
          <w:p w:rsidR="00D260BD"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6</w:t>
            </w:r>
          </w:p>
        </w:tc>
        <w:tc>
          <w:tcPr>
            <w:tcW w:w="1041" w:type="pct"/>
            <w:vAlign w:val="bottom"/>
          </w:tcPr>
          <w:p w:rsidR="00D260BD" w:rsidRPr="00522DCE" w:rsidRDefault="00D260BD" w:rsidP="00092FBF">
            <w:pPr>
              <w:autoSpaceDE w:val="0"/>
              <w:autoSpaceDN w:val="0"/>
              <w:adjustRightInd w:val="0"/>
              <w:jc w:val="left"/>
              <w:rPr>
                <w:rFonts w:ascii="Times New Roman" w:hAnsi="Times New Roman"/>
                <w:kern w:val="0"/>
                <w:sz w:val="21"/>
                <w:szCs w:val="21"/>
              </w:rPr>
            </w:pPr>
            <w:r w:rsidRPr="00522DCE">
              <w:rPr>
                <w:rFonts w:ascii="Times New Roman" w:hAnsi="Times New Roman"/>
                <w:kern w:val="0"/>
                <w:sz w:val="21"/>
                <w:szCs w:val="21"/>
              </w:rPr>
              <w:t>_font</w:t>
            </w:r>
          </w:p>
        </w:tc>
        <w:tc>
          <w:tcPr>
            <w:tcW w:w="1074" w:type="pct"/>
            <w:vAlign w:val="bottom"/>
          </w:tcPr>
          <w:p w:rsidR="00D260BD" w:rsidRDefault="00D260B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Font</w:t>
            </w:r>
          </w:p>
        </w:tc>
        <w:tc>
          <w:tcPr>
            <w:tcW w:w="2377" w:type="pct"/>
            <w:vAlign w:val="bottom"/>
          </w:tcPr>
          <w:p w:rsidR="00D260BD" w:rsidRDefault="00D260B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文本字体</w:t>
            </w:r>
          </w:p>
        </w:tc>
      </w:tr>
      <w:tr w:rsidR="001104D3" w:rsidRPr="00A7385A" w:rsidTr="00092FBF">
        <w:tc>
          <w:tcPr>
            <w:tcW w:w="508" w:type="pct"/>
            <w:vAlign w:val="bottom"/>
          </w:tcPr>
          <w:p w:rsidR="001104D3"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7</w:t>
            </w:r>
          </w:p>
        </w:tc>
        <w:tc>
          <w:tcPr>
            <w:tcW w:w="1041" w:type="pct"/>
            <w:vAlign w:val="bottom"/>
          </w:tcPr>
          <w:p w:rsidR="001104D3" w:rsidRPr="00522DCE" w:rsidRDefault="001104D3" w:rsidP="00A879A6">
            <w:pPr>
              <w:autoSpaceDE w:val="0"/>
              <w:autoSpaceDN w:val="0"/>
              <w:adjustRightInd w:val="0"/>
              <w:jc w:val="left"/>
              <w:rPr>
                <w:rFonts w:ascii="Times New Roman" w:hAnsi="Times New Roman"/>
                <w:kern w:val="0"/>
                <w:sz w:val="21"/>
                <w:szCs w:val="21"/>
              </w:rPr>
            </w:pPr>
            <w:r w:rsidRPr="00522DCE">
              <w:rPr>
                <w:rFonts w:ascii="Times New Roman" w:hAnsi="Times New Roman"/>
                <w:kern w:val="0"/>
                <w:sz w:val="21"/>
                <w:szCs w:val="21"/>
              </w:rPr>
              <w:t>_align</w:t>
            </w:r>
          </w:p>
        </w:tc>
        <w:tc>
          <w:tcPr>
            <w:tcW w:w="1074" w:type="pct"/>
            <w:vAlign w:val="bottom"/>
          </w:tcPr>
          <w:p w:rsidR="001104D3" w:rsidRDefault="001104D3" w:rsidP="00A879A6">
            <w:pPr>
              <w:autoSpaceDE w:val="0"/>
              <w:autoSpaceDN w:val="0"/>
              <w:adjustRightInd w:val="0"/>
              <w:spacing w:line="360" w:lineRule="auto"/>
              <w:rPr>
                <w:rFonts w:ascii="Times New Roman" w:hAnsi="Times New Roman"/>
                <w:kern w:val="0"/>
                <w:sz w:val="21"/>
                <w:szCs w:val="21"/>
              </w:rPr>
            </w:pPr>
            <w:r w:rsidRPr="00522DCE">
              <w:rPr>
                <w:rFonts w:ascii="Times New Roman" w:hAnsi="Times New Roman"/>
                <w:kern w:val="0"/>
                <w:sz w:val="21"/>
                <w:szCs w:val="21"/>
              </w:rPr>
              <w:t>String</w:t>
            </w:r>
          </w:p>
        </w:tc>
        <w:tc>
          <w:tcPr>
            <w:tcW w:w="2377" w:type="pct"/>
            <w:vAlign w:val="bottom"/>
          </w:tcPr>
          <w:p w:rsidR="001104D3" w:rsidRDefault="001104D3"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文本的对齐方式</w:t>
            </w:r>
          </w:p>
        </w:tc>
      </w:tr>
      <w:tr w:rsidR="00BD5990" w:rsidRPr="00A7385A" w:rsidTr="00092FBF">
        <w:tc>
          <w:tcPr>
            <w:tcW w:w="508" w:type="pct"/>
            <w:vAlign w:val="bottom"/>
          </w:tcPr>
          <w:p w:rsidR="00BD5990" w:rsidRDefault="00522DCE"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8</w:t>
            </w:r>
          </w:p>
        </w:tc>
        <w:tc>
          <w:tcPr>
            <w:tcW w:w="1041" w:type="pct"/>
            <w:vAlign w:val="bottom"/>
          </w:tcPr>
          <w:p w:rsidR="00BD5990" w:rsidRPr="00522DCE" w:rsidRDefault="00BD5990" w:rsidP="00A879A6">
            <w:pPr>
              <w:autoSpaceDE w:val="0"/>
              <w:autoSpaceDN w:val="0"/>
              <w:adjustRightInd w:val="0"/>
              <w:jc w:val="left"/>
              <w:rPr>
                <w:rFonts w:ascii="Times New Roman" w:hAnsi="Times New Roman"/>
                <w:kern w:val="0"/>
                <w:sz w:val="21"/>
                <w:szCs w:val="21"/>
              </w:rPr>
            </w:pPr>
            <w:r w:rsidRPr="00522DCE">
              <w:rPr>
                <w:rFonts w:ascii="Times New Roman" w:hAnsi="Times New Roman"/>
                <w:kern w:val="0"/>
                <w:sz w:val="21"/>
                <w:szCs w:val="21"/>
              </w:rPr>
              <w:t>_transparent</w:t>
            </w:r>
          </w:p>
        </w:tc>
        <w:tc>
          <w:tcPr>
            <w:tcW w:w="1074" w:type="pct"/>
            <w:vAlign w:val="bottom"/>
          </w:tcPr>
          <w:p w:rsidR="00BD5990" w:rsidRPr="00522DCE" w:rsidRDefault="00BD5990" w:rsidP="00522DCE">
            <w:pPr>
              <w:autoSpaceDE w:val="0"/>
              <w:autoSpaceDN w:val="0"/>
              <w:adjustRightInd w:val="0"/>
              <w:spacing w:line="360" w:lineRule="auto"/>
              <w:rPr>
                <w:rFonts w:ascii="Times New Roman" w:hAnsi="Times New Roman"/>
                <w:kern w:val="0"/>
                <w:sz w:val="21"/>
                <w:szCs w:val="21"/>
              </w:rPr>
            </w:pPr>
            <w:r w:rsidRPr="00522DCE">
              <w:rPr>
                <w:rFonts w:ascii="Times New Roman" w:hAnsi="Times New Roman" w:hint="eastAsia"/>
                <w:kern w:val="0"/>
                <w:sz w:val="21"/>
                <w:szCs w:val="21"/>
              </w:rPr>
              <w:t>Boolean</w:t>
            </w:r>
          </w:p>
        </w:tc>
        <w:tc>
          <w:tcPr>
            <w:tcW w:w="2377" w:type="pct"/>
            <w:vAlign w:val="bottom"/>
          </w:tcPr>
          <w:p w:rsidR="00BD5990" w:rsidRDefault="00BD5990"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文本背景是否透明</w:t>
            </w:r>
          </w:p>
        </w:tc>
      </w:tr>
      <w:tr w:rsidR="00744F49" w:rsidRPr="00A7385A" w:rsidTr="00092FBF">
        <w:tc>
          <w:tcPr>
            <w:tcW w:w="508" w:type="pct"/>
            <w:vAlign w:val="bottom"/>
          </w:tcPr>
          <w:p w:rsidR="00744F49" w:rsidRDefault="00744F49"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9</w:t>
            </w:r>
          </w:p>
        </w:tc>
        <w:tc>
          <w:tcPr>
            <w:tcW w:w="1041" w:type="pct"/>
            <w:vAlign w:val="bottom"/>
          </w:tcPr>
          <w:p w:rsidR="00744F49" w:rsidRPr="00522DCE" w:rsidRDefault="00744F49" w:rsidP="00A879A6">
            <w:pPr>
              <w:autoSpaceDE w:val="0"/>
              <w:autoSpaceDN w:val="0"/>
              <w:adjustRightInd w:val="0"/>
              <w:jc w:val="left"/>
              <w:rPr>
                <w:rFonts w:ascii="Times New Roman" w:hAnsi="Times New Roman"/>
                <w:kern w:val="0"/>
                <w:sz w:val="21"/>
                <w:szCs w:val="21"/>
              </w:rPr>
            </w:pPr>
            <w:r w:rsidRPr="00A879A6">
              <w:rPr>
                <w:rFonts w:ascii="Times New Roman" w:hAnsi="Times New Roman"/>
                <w:kern w:val="0"/>
                <w:sz w:val="21"/>
                <w:szCs w:val="21"/>
              </w:rPr>
              <w:t>_text</w:t>
            </w:r>
          </w:p>
        </w:tc>
        <w:tc>
          <w:tcPr>
            <w:tcW w:w="1074" w:type="pct"/>
            <w:vAlign w:val="bottom"/>
          </w:tcPr>
          <w:p w:rsidR="00744F49" w:rsidRPr="00522DCE" w:rsidRDefault="00744F49" w:rsidP="00522DCE">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String</w:t>
            </w:r>
          </w:p>
        </w:tc>
        <w:tc>
          <w:tcPr>
            <w:tcW w:w="2377" w:type="pct"/>
            <w:vAlign w:val="bottom"/>
          </w:tcPr>
          <w:p w:rsidR="00744F49" w:rsidRDefault="00744F49"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文本内容</w:t>
            </w:r>
          </w:p>
        </w:tc>
      </w:tr>
      <w:tr w:rsidR="000164FD" w:rsidRPr="00A7385A" w:rsidTr="00092FBF">
        <w:tc>
          <w:tcPr>
            <w:tcW w:w="508" w:type="pct"/>
            <w:vAlign w:val="bottom"/>
          </w:tcPr>
          <w:p w:rsidR="000164FD" w:rsidRDefault="000164F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10</w:t>
            </w:r>
          </w:p>
        </w:tc>
        <w:tc>
          <w:tcPr>
            <w:tcW w:w="1041" w:type="pct"/>
            <w:vAlign w:val="bottom"/>
          </w:tcPr>
          <w:p w:rsidR="000164FD" w:rsidRPr="002A7CC6" w:rsidRDefault="000164FD"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74" w:type="pct"/>
            <w:vAlign w:val="bottom"/>
          </w:tcPr>
          <w:p w:rsidR="000164FD" w:rsidRDefault="000164F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377" w:type="pct"/>
            <w:vAlign w:val="bottom"/>
          </w:tcPr>
          <w:p w:rsidR="000164FD" w:rsidRDefault="000164FD"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487183" w:rsidRPr="00237A45" w:rsidRDefault="00487183" w:rsidP="00EA1625">
      <w:pPr>
        <w:pStyle w:val="2"/>
      </w:pPr>
      <w:bookmarkStart w:id="502" w:name="_Toc458488426"/>
      <w:bookmarkStart w:id="503" w:name="_Toc464376259"/>
      <w:bookmarkStart w:id="504" w:name="_Toc464376469"/>
      <w:bookmarkStart w:id="505" w:name="_Toc464377088"/>
      <w:bookmarkStart w:id="506" w:name="_Toc464377184"/>
      <w:bookmarkStart w:id="507" w:name="_Toc464377280"/>
      <w:bookmarkStart w:id="508" w:name="_Toc464377402"/>
      <w:bookmarkStart w:id="509" w:name="_Toc464377935"/>
      <w:bookmarkStart w:id="510" w:name="_Toc474657889"/>
      <w:r w:rsidRPr="00237A45">
        <w:lastRenderedPageBreak/>
        <w:t>SVLabel</w:t>
      </w:r>
      <w:r w:rsidRPr="00237A45">
        <w:rPr>
          <w:rFonts w:hint="eastAsia"/>
        </w:rPr>
        <w:t>类</w:t>
      </w:r>
      <w:bookmarkEnd w:id="502"/>
      <w:bookmarkEnd w:id="503"/>
      <w:bookmarkEnd w:id="504"/>
      <w:bookmarkEnd w:id="505"/>
      <w:bookmarkEnd w:id="506"/>
      <w:bookmarkEnd w:id="507"/>
      <w:bookmarkEnd w:id="508"/>
      <w:bookmarkEnd w:id="509"/>
      <w:bookmarkEnd w:id="510"/>
    </w:p>
    <w:p w:rsidR="002D272D" w:rsidRDefault="00237A45" w:rsidP="00237A45">
      <w:pPr>
        <w:spacing w:line="360" w:lineRule="auto"/>
        <w:ind w:firstLineChars="200" w:firstLine="480"/>
        <w:rPr>
          <w:rFonts w:ascii="Times New Roman" w:hAnsi="Times New Roman"/>
        </w:rPr>
      </w:pPr>
      <w:r w:rsidRPr="00237A45">
        <w:rPr>
          <w:rFonts w:ascii="Times New Roman" w:hAnsi="Times New Roman" w:hint="eastAsia"/>
        </w:rPr>
        <w:t>文本控件类，</w:t>
      </w:r>
      <w:r>
        <w:rPr>
          <w:rFonts w:ascii="Times New Roman" w:hAnsi="Times New Roman" w:hint="eastAsia"/>
        </w:rPr>
        <w:t>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95301D" w:rsidRPr="00C652FB" w:rsidRDefault="0095301D" w:rsidP="00EA1625">
      <w:pPr>
        <w:pStyle w:val="2"/>
      </w:pPr>
      <w:bookmarkStart w:id="511" w:name="_Toc458488427"/>
      <w:bookmarkStart w:id="512" w:name="_Toc464376260"/>
      <w:bookmarkStart w:id="513" w:name="_Toc464376470"/>
      <w:bookmarkStart w:id="514" w:name="_Toc464377089"/>
      <w:bookmarkStart w:id="515" w:name="_Toc464377185"/>
      <w:bookmarkStart w:id="516" w:name="_Toc464377281"/>
      <w:bookmarkStart w:id="517" w:name="_Toc464377403"/>
      <w:bookmarkStart w:id="518" w:name="_Toc464377936"/>
      <w:bookmarkStart w:id="519" w:name="_Toc474657890"/>
      <w:r w:rsidRPr="00C652FB">
        <w:t>SVLineProperties</w:t>
      </w:r>
      <w:r w:rsidRPr="00C652FB">
        <w:rPr>
          <w:rFonts w:hint="eastAsia"/>
        </w:rPr>
        <w:t>类</w:t>
      </w:r>
      <w:bookmarkEnd w:id="511"/>
      <w:bookmarkEnd w:id="512"/>
      <w:bookmarkEnd w:id="513"/>
      <w:bookmarkEnd w:id="514"/>
      <w:bookmarkEnd w:id="515"/>
      <w:bookmarkEnd w:id="516"/>
      <w:bookmarkEnd w:id="517"/>
      <w:bookmarkEnd w:id="518"/>
      <w:bookmarkEnd w:id="519"/>
    </w:p>
    <w:p w:rsidR="0095301D" w:rsidRDefault="008373F3" w:rsidP="00237A45">
      <w:pPr>
        <w:spacing w:line="360" w:lineRule="auto"/>
        <w:ind w:firstLineChars="200" w:firstLine="480"/>
        <w:rPr>
          <w:rFonts w:ascii="Times New Roman" w:hAnsi="Times New Roman"/>
        </w:rPr>
      </w:pPr>
      <w:r>
        <w:rPr>
          <w:rFonts w:ascii="Times New Roman" w:hAnsi="Times New Roman" w:hint="eastAsia"/>
        </w:rPr>
        <w:t>线条属性，</w:t>
      </w:r>
      <w:r w:rsidR="00C226E7">
        <w:rPr>
          <w:rFonts w:ascii="Times New Roman" w:hAnsi="Times New Roman" w:hint="eastAsia"/>
        </w:rPr>
        <w:t>在属性窗口中仅显示当前当前线条属性中的字段。</w:t>
      </w:r>
    </w:p>
    <w:tbl>
      <w:tblPr>
        <w:tblStyle w:val="af3"/>
        <w:tblW w:w="5000" w:type="pct"/>
        <w:tblLook w:val="04A0" w:firstRow="1" w:lastRow="0" w:firstColumn="1" w:lastColumn="0" w:noHBand="0" w:noVBand="1"/>
      </w:tblPr>
      <w:tblGrid>
        <w:gridCol w:w="1013"/>
        <w:gridCol w:w="2075"/>
        <w:gridCol w:w="2141"/>
        <w:gridCol w:w="4739"/>
      </w:tblGrid>
      <w:tr w:rsidR="00336BDD" w:rsidRPr="00A7385A" w:rsidTr="00092FBF">
        <w:tc>
          <w:tcPr>
            <w:tcW w:w="508" w:type="pct"/>
            <w:shd w:val="pct30" w:color="auto" w:fill="auto"/>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041" w:type="pct"/>
            <w:shd w:val="pct30" w:color="auto" w:fill="auto"/>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74" w:type="pct"/>
            <w:shd w:val="pct30" w:color="auto" w:fill="auto"/>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377" w:type="pct"/>
            <w:shd w:val="pct30" w:color="auto" w:fill="auto"/>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336BDD" w:rsidRPr="00A7385A" w:rsidTr="00092FBF">
        <w:trPr>
          <w:trHeight w:val="284"/>
        </w:trPr>
        <w:tc>
          <w:tcPr>
            <w:tcW w:w="508" w:type="pct"/>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041" w:type="pct"/>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74" w:type="pct"/>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377" w:type="pct"/>
            <w:vAlign w:val="bottom"/>
          </w:tcPr>
          <w:p w:rsidR="00336BDD" w:rsidRPr="007063D6" w:rsidRDefault="00336BDD" w:rsidP="00D61339">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sidR="00D61339">
              <w:rPr>
                <w:rFonts w:ascii="Times New Roman" w:hAnsi="Times New Roman" w:hint="eastAsia"/>
                <w:kern w:val="0"/>
                <w:sz w:val="21"/>
                <w:szCs w:val="21"/>
              </w:rPr>
              <w:t>线条</w:t>
            </w:r>
            <w:r>
              <w:rPr>
                <w:rFonts w:ascii="Times New Roman" w:hAnsi="Times New Roman" w:hint="eastAsia"/>
                <w:kern w:val="0"/>
                <w:sz w:val="21"/>
                <w:szCs w:val="21"/>
              </w:rPr>
              <w:t>控件</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336BDD" w:rsidRPr="00A7385A" w:rsidTr="00092FBF">
        <w:tc>
          <w:tcPr>
            <w:tcW w:w="508" w:type="pct"/>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2</w:t>
            </w:r>
          </w:p>
        </w:tc>
        <w:tc>
          <w:tcPr>
            <w:tcW w:w="1041" w:type="pct"/>
            <w:vAlign w:val="bottom"/>
          </w:tcPr>
          <w:p w:rsidR="00336BDD" w:rsidRPr="00384D83" w:rsidRDefault="00D61339" w:rsidP="00D61339">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_lineColor</w:t>
            </w:r>
          </w:p>
        </w:tc>
        <w:tc>
          <w:tcPr>
            <w:tcW w:w="1074" w:type="pct"/>
            <w:vAlign w:val="bottom"/>
          </w:tcPr>
          <w:p w:rsidR="00336BDD" w:rsidRPr="00384D83" w:rsidRDefault="00D61339" w:rsidP="00384D83">
            <w:pPr>
              <w:autoSpaceDE w:val="0"/>
              <w:autoSpaceDN w:val="0"/>
              <w:adjustRightInd w:val="0"/>
              <w:spacing w:line="360" w:lineRule="auto"/>
              <w:rPr>
                <w:rFonts w:ascii="Times New Roman" w:hAnsi="Times New Roman"/>
                <w:kern w:val="0"/>
                <w:sz w:val="21"/>
                <w:szCs w:val="21"/>
              </w:rPr>
            </w:pPr>
            <w:r w:rsidRPr="00384D83">
              <w:rPr>
                <w:rFonts w:ascii="Times New Roman" w:hAnsi="Times New Roman"/>
                <w:kern w:val="0"/>
                <w:sz w:val="21"/>
                <w:szCs w:val="21"/>
              </w:rPr>
              <w:t>Color</w:t>
            </w:r>
          </w:p>
        </w:tc>
        <w:tc>
          <w:tcPr>
            <w:tcW w:w="2377" w:type="pct"/>
            <w:vAlign w:val="bottom"/>
          </w:tcPr>
          <w:p w:rsidR="00336BDD" w:rsidRPr="007063D6" w:rsidRDefault="009931B5"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记录当前线条的颜色</w:t>
            </w:r>
          </w:p>
        </w:tc>
      </w:tr>
      <w:tr w:rsidR="00336BDD" w:rsidRPr="00A7385A" w:rsidTr="00092FBF">
        <w:tc>
          <w:tcPr>
            <w:tcW w:w="508" w:type="pct"/>
            <w:vAlign w:val="bottom"/>
          </w:tcPr>
          <w:p w:rsidR="00336BDD" w:rsidRPr="007063D6" w:rsidRDefault="00336B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3</w:t>
            </w:r>
          </w:p>
        </w:tc>
        <w:tc>
          <w:tcPr>
            <w:tcW w:w="1041" w:type="pct"/>
            <w:vAlign w:val="bottom"/>
          </w:tcPr>
          <w:p w:rsidR="00336BDD" w:rsidRPr="00384D83" w:rsidRDefault="00C102C8" w:rsidP="00092FBF">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_lineWidth</w:t>
            </w:r>
          </w:p>
        </w:tc>
        <w:tc>
          <w:tcPr>
            <w:tcW w:w="1074" w:type="pct"/>
            <w:vAlign w:val="bottom"/>
          </w:tcPr>
          <w:p w:rsidR="00336BDD" w:rsidRPr="00D6131F" w:rsidRDefault="00C102C8"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Byte</w:t>
            </w:r>
          </w:p>
        </w:tc>
        <w:tc>
          <w:tcPr>
            <w:tcW w:w="2377" w:type="pct"/>
            <w:vAlign w:val="bottom"/>
          </w:tcPr>
          <w:p w:rsidR="00336BDD" w:rsidRPr="007063D6" w:rsidRDefault="00C102C8" w:rsidP="003D7393">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当前线条的宽度（默认值为</w:t>
            </w:r>
            <w:r w:rsidR="003D7393">
              <w:rPr>
                <w:rFonts w:ascii="Times New Roman" w:hAnsi="Times New Roman" w:hint="eastAsia"/>
                <w:kern w:val="0"/>
                <w:sz w:val="21"/>
                <w:szCs w:val="21"/>
              </w:rPr>
              <w:t>3</w:t>
            </w:r>
            <w:r>
              <w:rPr>
                <w:rFonts w:ascii="Times New Roman" w:hAnsi="Times New Roman" w:hint="eastAsia"/>
                <w:kern w:val="0"/>
                <w:sz w:val="21"/>
                <w:szCs w:val="21"/>
              </w:rPr>
              <w:t>）</w:t>
            </w:r>
          </w:p>
        </w:tc>
      </w:tr>
      <w:tr w:rsidR="00336BDD" w:rsidRPr="00A7385A" w:rsidTr="00092FBF">
        <w:tc>
          <w:tcPr>
            <w:tcW w:w="508" w:type="pct"/>
            <w:vAlign w:val="bottom"/>
          </w:tcPr>
          <w:p w:rsidR="00336BDD" w:rsidRDefault="00336B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4</w:t>
            </w:r>
          </w:p>
        </w:tc>
        <w:tc>
          <w:tcPr>
            <w:tcW w:w="1041" w:type="pct"/>
            <w:vAlign w:val="bottom"/>
          </w:tcPr>
          <w:p w:rsidR="00336BDD" w:rsidRPr="00384D83" w:rsidRDefault="005D7502" w:rsidP="005D7502">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_lineLen</w:t>
            </w:r>
          </w:p>
        </w:tc>
        <w:tc>
          <w:tcPr>
            <w:tcW w:w="1074" w:type="pct"/>
            <w:vAlign w:val="bottom"/>
          </w:tcPr>
          <w:p w:rsidR="00336BDD" w:rsidRPr="00384D83" w:rsidRDefault="005D7502" w:rsidP="00384D83">
            <w:pPr>
              <w:autoSpaceDE w:val="0"/>
              <w:autoSpaceDN w:val="0"/>
              <w:adjustRightInd w:val="0"/>
              <w:spacing w:line="360" w:lineRule="auto"/>
              <w:rPr>
                <w:rFonts w:ascii="Times New Roman" w:hAnsi="Times New Roman"/>
                <w:kern w:val="0"/>
                <w:sz w:val="21"/>
                <w:szCs w:val="21"/>
              </w:rPr>
            </w:pPr>
            <w:r w:rsidRPr="00384D83">
              <w:rPr>
                <w:rFonts w:ascii="Times New Roman" w:hAnsi="Times New Roman"/>
                <w:kern w:val="0"/>
                <w:sz w:val="21"/>
                <w:szCs w:val="21"/>
              </w:rPr>
              <w:t>UInt16</w:t>
            </w:r>
          </w:p>
        </w:tc>
        <w:tc>
          <w:tcPr>
            <w:tcW w:w="2377" w:type="pct"/>
            <w:vAlign w:val="bottom"/>
          </w:tcPr>
          <w:p w:rsidR="00336BDD" w:rsidRDefault="005D7502"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线条的长度</w:t>
            </w:r>
          </w:p>
        </w:tc>
      </w:tr>
      <w:tr w:rsidR="00336BDD" w:rsidRPr="00A7385A" w:rsidTr="00092FBF">
        <w:tc>
          <w:tcPr>
            <w:tcW w:w="508" w:type="pct"/>
            <w:vAlign w:val="bottom"/>
          </w:tcPr>
          <w:p w:rsidR="00336BDD" w:rsidRDefault="00336B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5</w:t>
            </w:r>
          </w:p>
        </w:tc>
        <w:tc>
          <w:tcPr>
            <w:tcW w:w="1041" w:type="pct"/>
            <w:vAlign w:val="bottom"/>
          </w:tcPr>
          <w:p w:rsidR="00336BDD" w:rsidRPr="00384D83" w:rsidRDefault="007C2071" w:rsidP="00092FBF">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_showType</w:t>
            </w:r>
          </w:p>
        </w:tc>
        <w:tc>
          <w:tcPr>
            <w:tcW w:w="1074" w:type="pct"/>
            <w:vAlign w:val="bottom"/>
          </w:tcPr>
          <w:p w:rsidR="00336BDD" w:rsidRPr="00384D83" w:rsidRDefault="007C2071" w:rsidP="00384D83">
            <w:pPr>
              <w:autoSpaceDE w:val="0"/>
              <w:autoSpaceDN w:val="0"/>
              <w:adjustRightInd w:val="0"/>
              <w:spacing w:line="360" w:lineRule="auto"/>
              <w:rPr>
                <w:rFonts w:ascii="Times New Roman" w:hAnsi="Times New Roman"/>
                <w:kern w:val="0"/>
                <w:sz w:val="21"/>
                <w:szCs w:val="21"/>
              </w:rPr>
            </w:pPr>
            <w:r w:rsidRPr="00384D83">
              <w:rPr>
                <w:rFonts w:ascii="Times New Roman" w:hAnsi="Times New Roman"/>
                <w:kern w:val="0"/>
                <w:sz w:val="21"/>
                <w:szCs w:val="21"/>
              </w:rPr>
              <w:t>Boolean</w:t>
            </w:r>
          </w:p>
        </w:tc>
        <w:tc>
          <w:tcPr>
            <w:tcW w:w="2377" w:type="pct"/>
            <w:vAlign w:val="bottom"/>
          </w:tcPr>
          <w:p w:rsidR="00336BDD" w:rsidRDefault="007C207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线条显示类型，</w:t>
            </w:r>
            <w:r>
              <w:rPr>
                <w:rFonts w:ascii="Times New Roman" w:hAnsi="Times New Roman" w:hint="eastAsia"/>
                <w:kern w:val="0"/>
                <w:sz w:val="21"/>
                <w:szCs w:val="21"/>
              </w:rPr>
              <w:t>true-</w:t>
            </w:r>
            <w:r>
              <w:rPr>
                <w:rFonts w:ascii="Times New Roman" w:hAnsi="Times New Roman" w:hint="eastAsia"/>
                <w:kern w:val="0"/>
                <w:sz w:val="21"/>
                <w:szCs w:val="21"/>
              </w:rPr>
              <w:t>横向，</w:t>
            </w:r>
            <w:r>
              <w:rPr>
                <w:rFonts w:ascii="Times New Roman" w:hAnsi="Times New Roman" w:hint="eastAsia"/>
                <w:kern w:val="0"/>
                <w:sz w:val="21"/>
                <w:szCs w:val="21"/>
              </w:rPr>
              <w:t>false-</w:t>
            </w:r>
            <w:r>
              <w:rPr>
                <w:rFonts w:ascii="Times New Roman" w:hAnsi="Times New Roman" w:hint="eastAsia"/>
                <w:kern w:val="0"/>
                <w:sz w:val="21"/>
                <w:szCs w:val="21"/>
              </w:rPr>
              <w:t>纵向</w:t>
            </w:r>
          </w:p>
        </w:tc>
      </w:tr>
      <w:tr w:rsidR="00336BDD" w:rsidRPr="00A7385A" w:rsidTr="00092FBF">
        <w:tc>
          <w:tcPr>
            <w:tcW w:w="508" w:type="pct"/>
            <w:vAlign w:val="bottom"/>
          </w:tcPr>
          <w:p w:rsidR="00336BDD" w:rsidRDefault="00336BDD"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6</w:t>
            </w:r>
          </w:p>
        </w:tc>
        <w:tc>
          <w:tcPr>
            <w:tcW w:w="1041" w:type="pct"/>
            <w:vAlign w:val="bottom"/>
          </w:tcPr>
          <w:p w:rsidR="00336BDD" w:rsidRPr="00384D83" w:rsidRDefault="006C5324" w:rsidP="00092FBF">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_startPos</w:t>
            </w:r>
          </w:p>
        </w:tc>
        <w:tc>
          <w:tcPr>
            <w:tcW w:w="1074" w:type="pct"/>
            <w:vAlign w:val="bottom"/>
          </w:tcPr>
          <w:p w:rsidR="00336BDD" w:rsidRPr="00384D83" w:rsidRDefault="006C5324" w:rsidP="00384D83">
            <w:pPr>
              <w:autoSpaceDE w:val="0"/>
              <w:autoSpaceDN w:val="0"/>
              <w:adjustRightInd w:val="0"/>
              <w:spacing w:line="360" w:lineRule="auto"/>
              <w:rPr>
                <w:rFonts w:ascii="Times New Roman" w:hAnsi="Times New Roman"/>
                <w:kern w:val="0"/>
                <w:sz w:val="21"/>
                <w:szCs w:val="21"/>
              </w:rPr>
            </w:pPr>
            <w:r w:rsidRPr="00384D83">
              <w:rPr>
                <w:rFonts w:ascii="Times New Roman" w:hAnsi="Times New Roman"/>
                <w:kern w:val="0"/>
                <w:sz w:val="21"/>
                <w:szCs w:val="21"/>
              </w:rPr>
              <w:t>Point</w:t>
            </w:r>
          </w:p>
        </w:tc>
        <w:tc>
          <w:tcPr>
            <w:tcW w:w="2377" w:type="pct"/>
            <w:vAlign w:val="bottom"/>
          </w:tcPr>
          <w:p w:rsidR="00336BDD" w:rsidRDefault="00D56D04"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线条的起始位置</w:t>
            </w:r>
          </w:p>
        </w:tc>
      </w:tr>
      <w:tr w:rsidR="00CE24A1" w:rsidRPr="00A7385A" w:rsidTr="00092FBF">
        <w:tc>
          <w:tcPr>
            <w:tcW w:w="508" w:type="pct"/>
            <w:vAlign w:val="bottom"/>
          </w:tcPr>
          <w:p w:rsidR="00CE24A1" w:rsidRDefault="00CE24A1" w:rsidP="00092FBF">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7</w:t>
            </w:r>
          </w:p>
        </w:tc>
        <w:tc>
          <w:tcPr>
            <w:tcW w:w="1041" w:type="pct"/>
            <w:vAlign w:val="bottom"/>
          </w:tcPr>
          <w:p w:rsidR="00CE24A1" w:rsidRPr="002A7CC6" w:rsidRDefault="00CE24A1"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74" w:type="pct"/>
            <w:vAlign w:val="bottom"/>
          </w:tcPr>
          <w:p w:rsidR="00CE24A1" w:rsidRDefault="00CE24A1"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377" w:type="pct"/>
            <w:vAlign w:val="bottom"/>
          </w:tcPr>
          <w:p w:rsidR="00CE24A1" w:rsidRDefault="00CE24A1"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D158EB" w:rsidRPr="00D11E99" w:rsidRDefault="00D158EB" w:rsidP="00EA1625">
      <w:pPr>
        <w:pStyle w:val="2"/>
      </w:pPr>
      <w:bookmarkStart w:id="520" w:name="_Toc458488428"/>
      <w:bookmarkStart w:id="521" w:name="_Toc464376261"/>
      <w:bookmarkStart w:id="522" w:name="_Toc464376471"/>
      <w:bookmarkStart w:id="523" w:name="_Toc464377090"/>
      <w:bookmarkStart w:id="524" w:name="_Toc464377186"/>
      <w:bookmarkStart w:id="525" w:name="_Toc464377282"/>
      <w:bookmarkStart w:id="526" w:name="_Toc464377404"/>
      <w:bookmarkStart w:id="527" w:name="_Toc464377937"/>
      <w:bookmarkStart w:id="528" w:name="_Toc474657891"/>
      <w:r w:rsidRPr="00D11E99">
        <w:t>SVLine</w:t>
      </w:r>
      <w:r w:rsidRPr="00D11E99">
        <w:rPr>
          <w:rFonts w:hint="eastAsia"/>
        </w:rPr>
        <w:t>类</w:t>
      </w:r>
      <w:bookmarkEnd w:id="520"/>
      <w:bookmarkEnd w:id="521"/>
      <w:bookmarkEnd w:id="522"/>
      <w:bookmarkEnd w:id="523"/>
      <w:bookmarkEnd w:id="524"/>
      <w:bookmarkEnd w:id="525"/>
      <w:bookmarkEnd w:id="526"/>
      <w:bookmarkEnd w:id="527"/>
      <w:bookmarkEnd w:id="528"/>
    </w:p>
    <w:p w:rsidR="00336BDD" w:rsidRDefault="00D11E99" w:rsidP="00237A45">
      <w:pPr>
        <w:spacing w:line="360" w:lineRule="auto"/>
        <w:ind w:firstLineChars="200" w:firstLine="480"/>
        <w:rPr>
          <w:rFonts w:ascii="Times New Roman" w:hAnsi="Times New Roman"/>
        </w:rPr>
      </w:pPr>
      <w:r>
        <w:rPr>
          <w:rFonts w:ascii="Times New Roman" w:hAnsi="Times New Roman" w:hint="eastAsia"/>
        </w:rPr>
        <w:t>线条</w:t>
      </w:r>
      <w:r w:rsidRPr="00237A45">
        <w:rPr>
          <w:rFonts w:ascii="Times New Roman" w:hAnsi="Times New Roman" w:hint="eastAsia"/>
        </w:rPr>
        <w:t>控件类，</w:t>
      </w:r>
      <w:r>
        <w:rPr>
          <w:rFonts w:ascii="Times New Roman" w:hAnsi="Times New Roman" w:hint="eastAsia"/>
        </w:rPr>
        <w:t>继承自</w:t>
      </w:r>
      <w:r>
        <w:rPr>
          <w:rFonts w:ascii="Times New Roman" w:hAnsi="Times New Roman" w:hint="eastAsia"/>
        </w:rPr>
        <w:t>SVPanel</w:t>
      </w:r>
      <w:r>
        <w:rPr>
          <w:rFonts w:ascii="Times New Roman" w:hAnsi="Times New Roman" w:hint="eastAsia"/>
        </w:rPr>
        <w:t>。对</w:t>
      </w:r>
      <w:r>
        <w:rPr>
          <w:rFonts w:ascii="Times New Roman" w:hAnsi="Times New Roman" w:hint="eastAsia"/>
        </w:rPr>
        <w:t>SVPanel</w:t>
      </w:r>
      <w:r>
        <w:rPr>
          <w:rFonts w:ascii="Times New Roman" w:hAnsi="Times New Roman" w:hint="eastAsia"/>
        </w:rPr>
        <w:t>抽象类的具体实现，实现抽象类中定义的抽象接口，具体抽象接口详见</w:t>
      </w:r>
      <w:r>
        <w:rPr>
          <w:rFonts w:ascii="Times New Roman" w:hAnsi="Times New Roman" w:hint="eastAsia"/>
        </w:rPr>
        <w:t>SVPanel</w:t>
      </w:r>
      <w:r>
        <w:rPr>
          <w:rFonts w:ascii="Times New Roman" w:hAnsi="Times New Roman" w:hint="eastAsia"/>
        </w:rPr>
        <w:t>类说明。</w:t>
      </w:r>
    </w:p>
    <w:p w:rsidR="00C45B0C" w:rsidRDefault="00C45B0C" w:rsidP="00EA1625">
      <w:pPr>
        <w:pStyle w:val="2"/>
      </w:pPr>
      <w:bookmarkStart w:id="529" w:name="_Toc464376262"/>
      <w:bookmarkStart w:id="530" w:name="_Toc464376472"/>
      <w:bookmarkStart w:id="531" w:name="_Toc464377091"/>
      <w:bookmarkStart w:id="532" w:name="_Toc464377187"/>
      <w:bookmarkStart w:id="533" w:name="_Toc464377283"/>
      <w:bookmarkStart w:id="534" w:name="_Toc464377405"/>
      <w:bookmarkStart w:id="535" w:name="_Toc464377938"/>
      <w:bookmarkStart w:id="536" w:name="_Toc474657892"/>
      <w:r w:rsidRPr="005D1F32">
        <w:t>SVHeartbeatProperties</w:t>
      </w:r>
      <w:r w:rsidRPr="005D1F32">
        <w:rPr>
          <w:rFonts w:hint="eastAsia"/>
        </w:rPr>
        <w:t>类</w:t>
      </w:r>
      <w:bookmarkEnd w:id="529"/>
      <w:bookmarkEnd w:id="530"/>
      <w:bookmarkEnd w:id="531"/>
      <w:bookmarkEnd w:id="532"/>
      <w:bookmarkEnd w:id="533"/>
      <w:bookmarkEnd w:id="534"/>
      <w:bookmarkEnd w:id="535"/>
      <w:bookmarkEnd w:id="536"/>
    </w:p>
    <w:p w:rsidR="00044D12" w:rsidRDefault="000B4A30" w:rsidP="00232D04">
      <w:pPr>
        <w:spacing w:line="360" w:lineRule="auto"/>
        <w:ind w:firstLineChars="200" w:firstLine="480"/>
        <w:rPr>
          <w:rFonts w:ascii="Times New Roman" w:hAnsi="Times New Roman"/>
        </w:rPr>
      </w:pPr>
      <w:r w:rsidRPr="00232D04">
        <w:rPr>
          <w:rFonts w:ascii="Times New Roman" w:hAnsi="Times New Roman" w:hint="eastAsia"/>
        </w:rPr>
        <w:t>心跳包控件，</w:t>
      </w:r>
      <w:r w:rsidR="003E0DC5" w:rsidRPr="00232D04">
        <w:rPr>
          <w:rFonts w:ascii="Times New Roman" w:hAnsi="Times New Roman" w:hint="eastAsia"/>
        </w:rPr>
        <w:t>以下</w:t>
      </w:r>
      <w:r w:rsidR="00672468">
        <w:rPr>
          <w:rFonts w:ascii="Times New Roman" w:hAnsi="Times New Roman" w:hint="eastAsia"/>
        </w:rPr>
        <w:t>为其</w:t>
      </w:r>
      <w:r w:rsidR="002179B8">
        <w:rPr>
          <w:rFonts w:ascii="Times New Roman" w:hAnsi="Times New Roman" w:hint="eastAsia"/>
        </w:rPr>
        <w:t>包含</w:t>
      </w:r>
      <w:r w:rsidR="003E0DC5" w:rsidRPr="00232D04">
        <w:rPr>
          <w:rFonts w:ascii="Times New Roman" w:hAnsi="Times New Roman" w:hint="eastAsia"/>
        </w:rPr>
        <w:t>属性：</w:t>
      </w:r>
    </w:p>
    <w:tbl>
      <w:tblPr>
        <w:tblStyle w:val="af3"/>
        <w:tblW w:w="5000" w:type="pct"/>
        <w:tblLook w:val="04A0" w:firstRow="1" w:lastRow="0" w:firstColumn="1" w:lastColumn="0" w:noHBand="0" w:noVBand="1"/>
      </w:tblPr>
      <w:tblGrid>
        <w:gridCol w:w="1013"/>
        <w:gridCol w:w="2075"/>
        <w:gridCol w:w="2141"/>
        <w:gridCol w:w="4739"/>
      </w:tblGrid>
      <w:tr w:rsidR="00871E54" w:rsidRPr="00A7385A" w:rsidTr="004859F5">
        <w:tc>
          <w:tcPr>
            <w:tcW w:w="508" w:type="pct"/>
            <w:shd w:val="pct30" w:color="auto" w:fill="auto"/>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序号</w:t>
            </w:r>
          </w:p>
        </w:tc>
        <w:tc>
          <w:tcPr>
            <w:tcW w:w="1041" w:type="pct"/>
            <w:shd w:val="pct30" w:color="auto" w:fill="auto"/>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名称</w:t>
            </w:r>
          </w:p>
        </w:tc>
        <w:tc>
          <w:tcPr>
            <w:tcW w:w="1074" w:type="pct"/>
            <w:shd w:val="pct30" w:color="auto" w:fill="auto"/>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类型</w:t>
            </w:r>
          </w:p>
        </w:tc>
        <w:tc>
          <w:tcPr>
            <w:tcW w:w="2377" w:type="pct"/>
            <w:shd w:val="pct30" w:color="auto" w:fill="auto"/>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描述</w:t>
            </w:r>
          </w:p>
        </w:tc>
      </w:tr>
      <w:tr w:rsidR="00871E54" w:rsidRPr="00A7385A" w:rsidTr="004859F5">
        <w:trPr>
          <w:trHeight w:val="284"/>
        </w:trPr>
        <w:tc>
          <w:tcPr>
            <w:tcW w:w="508" w:type="pct"/>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1</w:t>
            </w:r>
          </w:p>
        </w:tc>
        <w:tc>
          <w:tcPr>
            <w:tcW w:w="1041" w:type="pct"/>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_id</w:t>
            </w:r>
          </w:p>
        </w:tc>
        <w:tc>
          <w:tcPr>
            <w:tcW w:w="1074" w:type="pct"/>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kern w:val="0"/>
                <w:sz w:val="21"/>
                <w:szCs w:val="21"/>
              </w:rPr>
              <w:t>UInt16</w:t>
            </w:r>
          </w:p>
        </w:tc>
        <w:tc>
          <w:tcPr>
            <w:tcW w:w="2377" w:type="pct"/>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sidRPr="007063D6">
              <w:rPr>
                <w:rFonts w:ascii="Times New Roman" w:hAnsi="Times New Roman" w:hint="eastAsia"/>
                <w:kern w:val="0"/>
                <w:sz w:val="21"/>
                <w:szCs w:val="21"/>
              </w:rPr>
              <w:t>当前</w:t>
            </w:r>
            <w:r>
              <w:rPr>
                <w:rFonts w:ascii="Times New Roman" w:hAnsi="Times New Roman" w:hint="eastAsia"/>
                <w:kern w:val="0"/>
                <w:sz w:val="21"/>
                <w:szCs w:val="21"/>
              </w:rPr>
              <w:t>线条控件</w:t>
            </w:r>
            <w:r w:rsidRPr="007063D6">
              <w:rPr>
                <w:rFonts w:ascii="Times New Roman" w:hAnsi="Times New Roman" w:hint="eastAsia"/>
                <w:kern w:val="0"/>
                <w:sz w:val="21"/>
                <w:szCs w:val="21"/>
              </w:rPr>
              <w:t>的</w:t>
            </w:r>
            <w:r w:rsidRPr="007063D6">
              <w:rPr>
                <w:rFonts w:ascii="Times New Roman" w:hAnsi="Times New Roman" w:hint="eastAsia"/>
                <w:kern w:val="0"/>
                <w:sz w:val="21"/>
                <w:szCs w:val="21"/>
              </w:rPr>
              <w:t>ID</w:t>
            </w:r>
            <w:r w:rsidRPr="007063D6">
              <w:rPr>
                <w:rFonts w:ascii="Times New Roman" w:hAnsi="Times New Roman" w:hint="eastAsia"/>
                <w:kern w:val="0"/>
                <w:sz w:val="21"/>
                <w:szCs w:val="21"/>
              </w:rPr>
              <w:t>号</w:t>
            </w:r>
          </w:p>
        </w:tc>
      </w:tr>
      <w:tr w:rsidR="00871E54" w:rsidRPr="00A7385A" w:rsidTr="004859F5">
        <w:tc>
          <w:tcPr>
            <w:tcW w:w="508" w:type="pct"/>
            <w:vAlign w:val="bottom"/>
          </w:tcPr>
          <w:p w:rsidR="00871E54" w:rsidRPr="007063D6" w:rsidRDefault="00871E5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2</w:t>
            </w:r>
          </w:p>
        </w:tc>
        <w:tc>
          <w:tcPr>
            <w:tcW w:w="1041" w:type="pct"/>
            <w:vAlign w:val="bottom"/>
          </w:tcPr>
          <w:p w:rsidR="00871E54" w:rsidRPr="00384D83" w:rsidRDefault="001D6526" w:rsidP="001D6526">
            <w:pPr>
              <w:autoSpaceDE w:val="0"/>
              <w:autoSpaceDN w:val="0"/>
              <w:adjustRightInd w:val="0"/>
              <w:spacing w:line="360" w:lineRule="auto"/>
              <w:rPr>
                <w:rFonts w:ascii="Times New Roman" w:hAnsi="Times New Roman"/>
                <w:kern w:val="0"/>
                <w:sz w:val="21"/>
                <w:szCs w:val="21"/>
              </w:rPr>
            </w:pPr>
            <w:r w:rsidRPr="001D6526">
              <w:rPr>
                <w:rFonts w:ascii="Times New Roman" w:hAnsi="Times New Roman"/>
                <w:kern w:val="0"/>
                <w:sz w:val="21"/>
                <w:szCs w:val="21"/>
              </w:rPr>
              <w:t>_bitMapArray</w:t>
            </w:r>
          </w:p>
        </w:tc>
        <w:tc>
          <w:tcPr>
            <w:tcW w:w="1074" w:type="pct"/>
            <w:vAlign w:val="bottom"/>
          </w:tcPr>
          <w:p w:rsidR="00871E54" w:rsidRPr="00384D83" w:rsidRDefault="009A05C3" w:rsidP="009A05C3">
            <w:pPr>
              <w:autoSpaceDE w:val="0"/>
              <w:autoSpaceDN w:val="0"/>
              <w:adjustRightInd w:val="0"/>
              <w:spacing w:line="360" w:lineRule="auto"/>
              <w:rPr>
                <w:rFonts w:ascii="Times New Roman" w:hAnsi="Times New Roman"/>
                <w:kern w:val="0"/>
                <w:sz w:val="21"/>
                <w:szCs w:val="21"/>
              </w:rPr>
            </w:pPr>
            <w:r w:rsidRPr="009A05C3">
              <w:rPr>
                <w:rFonts w:ascii="Times New Roman" w:hAnsi="Times New Roman"/>
                <w:kern w:val="0"/>
                <w:sz w:val="21"/>
                <w:szCs w:val="21"/>
              </w:rPr>
              <w:t>SVBitmapArray</w:t>
            </w:r>
          </w:p>
        </w:tc>
        <w:tc>
          <w:tcPr>
            <w:tcW w:w="2377" w:type="pct"/>
            <w:vAlign w:val="bottom"/>
          </w:tcPr>
          <w:p w:rsidR="00871E54" w:rsidRPr="007063D6" w:rsidRDefault="00D93F1F"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心跳包控件包含的图标数组</w:t>
            </w:r>
          </w:p>
        </w:tc>
      </w:tr>
      <w:tr w:rsidR="007671E4" w:rsidRPr="00A7385A" w:rsidTr="004859F5">
        <w:tc>
          <w:tcPr>
            <w:tcW w:w="508" w:type="pct"/>
            <w:vAlign w:val="bottom"/>
          </w:tcPr>
          <w:p w:rsidR="007671E4" w:rsidRPr="007063D6" w:rsidRDefault="007671E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3</w:t>
            </w:r>
          </w:p>
        </w:tc>
        <w:tc>
          <w:tcPr>
            <w:tcW w:w="1041" w:type="pct"/>
            <w:vAlign w:val="bottom"/>
          </w:tcPr>
          <w:p w:rsidR="007671E4" w:rsidRPr="008E7000" w:rsidRDefault="007671E4" w:rsidP="004859F5">
            <w:pPr>
              <w:autoSpaceDE w:val="0"/>
              <w:autoSpaceDN w:val="0"/>
              <w:adjustRightInd w:val="0"/>
              <w:spacing w:line="360" w:lineRule="auto"/>
              <w:rPr>
                <w:rFonts w:ascii="Times New Roman" w:hAnsi="Times New Roman"/>
                <w:kern w:val="0"/>
                <w:sz w:val="21"/>
                <w:szCs w:val="21"/>
              </w:rPr>
            </w:pPr>
            <w:r w:rsidRPr="008E7000">
              <w:rPr>
                <w:rFonts w:ascii="Times New Roman" w:hAnsi="Times New Roman"/>
                <w:kern w:val="0"/>
                <w:sz w:val="21"/>
                <w:szCs w:val="21"/>
              </w:rPr>
              <w:t>_rect</w:t>
            </w:r>
          </w:p>
        </w:tc>
        <w:tc>
          <w:tcPr>
            <w:tcW w:w="1074" w:type="pct"/>
            <w:vAlign w:val="bottom"/>
          </w:tcPr>
          <w:p w:rsidR="007671E4" w:rsidRPr="002A7CC6" w:rsidRDefault="007671E4" w:rsidP="004859F5">
            <w:pPr>
              <w:autoSpaceDE w:val="0"/>
              <w:autoSpaceDN w:val="0"/>
              <w:adjustRightInd w:val="0"/>
              <w:spacing w:line="360" w:lineRule="auto"/>
              <w:rPr>
                <w:rFonts w:ascii="Times New Roman" w:hAnsi="Times New Roman"/>
                <w:kern w:val="0"/>
                <w:sz w:val="21"/>
                <w:szCs w:val="21"/>
              </w:rPr>
            </w:pPr>
            <w:r w:rsidRPr="002A7CC6">
              <w:rPr>
                <w:rFonts w:ascii="Times New Roman" w:hAnsi="Times New Roman"/>
                <w:kern w:val="0"/>
                <w:sz w:val="21"/>
                <w:szCs w:val="21"/>
              </w:rPr>
              <w:t>Rectangle</w:t>
            </w:r>
          </w:p>
        </w:tc>
        <w:tc>
          <w:tcPr>
            <w:tcW w:w="2377" w:type="pct"/>
            <w:vAlign w:val="bottom"/>
          </w:tcPr>
          <w:p w:rsidR="007671E4" w:rsidRPr="007063D6" w:rsidRDefault="007671E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位置尺寸</w:t>
            </w:r>
          </w:p>
        </w:tc>
      </w:tr>
      <w:tr w:rsidR="00871E54" w:rsidRPr="00A7385A" w:rsidTr="004859F5">
        <w:tc>
          <w:tcPr>
            <w:tcW w:w="508" w:type="pct"/>
            <w:vAlign w:val="bottom"/>
          </w:tcPr>
          <w:p w:rsidR="00871E54" w:rsidRDefault="008E2B15"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4</w:t>
            </w:r>
          </w:p>
        </w:tc>
        <w:tc>
          <w:tcPr>
            <w:tcW w:w="1041" w:type="pct"/>
            <w:vAlign w:val="bottom"/>
          </w:tcPr>
          <w:p w:rsidR="00871E54" w:rsidRPr="00384D83" w:rsidRDefault="00871E54" w:rsidP="004859F5">
            <w:pPr>
              <w:autoSpaceDE w:val="0"/>
              <w:autoSpaceDN w:val="0"/>
              <w:adjustRightInd w:val="0"/>
              <w:jc w:val="left"/>
              <w:rPr>
                <w:rFonts w:ascii="Times New Roman" w:hAnsi="Times New Roman"/>
                <w:kern w:val="0"/>
                <w:sz w:val="21"/>
                <w:szCs w:val="21"/>
              </w:rPr>
            </w:pPr>
            <w:r w:rsidRPr="00384D83">
              <w:rPr>
                <w:rFonts w:ascii="Times New Roman" w:hAnsi="Times New Roman"/>
                <w:kern w:val="0"/>
                <w:sz w:val="21"/>
                <w:szCs w:val="21"/>
              </w:rPr>
              <w:t>_showType</w:t>
            </w:r>
          </w:p>
        </w:tc>
        <w:tc>
          <w:tcPr>
            <w:tcW w:w="1074" w:type="pct"/>
            <w:vAlign w:val="bottom"/>
          </w:tcPr>
          <w:p w:rsidR="00871E54" w:rsidRPr="00384D83" w:rsidRDefault="00871E54" w:rsidP="004859F5">
            <w:pPr>
              <w:autoSpaceDE w:val="0"/>
              <w:autoSpaceDN w:val="0"/>
              <w:adjustRightInd w:val="0"/>
              <w:spacing w:line="360" w:lineRule="auto"/>
              <w:rPr>
                <w:rFonts w:ascii="Times New Roman" w:hAnsi="Times New Roman"/>
                <w:kern w:val="0"/>
                <w:sz w:val="21"/>
                <w:szCs w:val="21"/>
              </w:rPr>
            </w:pPr>
            <w:r w:rsidRPr="00384D83">
              <w:rPr>
                <w:rFonts w:ascii="Times New Roman" w:hAnsi="Times New Roman"/>
                <w:kern w:val="0"/>
                <w:sz w:val="21"/>
                <w:szCs w:val="21"/>
              </w:rPr>
              <w:t>Boolean</w:t>
            </w:r>
          </w:p>
        </w:tc>
        <w:tc>
          <w:tcPr>
            <w:tcW w:w="2377" w:type="pct"/>
            <w:vAlign w:val="bottom"/>
          </w:tcPr>
          <w:p w:rsidR="00871E54" w:rsidRDefault="00871E5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线条显示类型，</w:t>
            </w:r>
            <w:r>
              <w:rPr>
                <w:rFonts w:ascii="Times New Roman" w:hAnsi="Times New Roman" w:hint="eastAsia"/>
                <w:kern w:val="0"/>
                <w:sz w:val="21"/>
                <w:szCs w:val="21"/>
              </w:rPr>
              <w:t>true-</w:t>
            </w:r>
            <w:r>
              <w:rPr>
                <w:rFonts w:ascii="Times New Roman" w:hAnsi="Times New Roman" w:hint="eastAsia"/>
                <w:kern w:val="0"/>
                <w:sz w:val="21"/>
                <w:szCs w:val="21"/>
              </w:rPr>
              <w:t>横向，</w:t>
            </w:r>
            <w:r>
              <w:rPr>
                <w:rFonts w:ascii="Times New Roman" w:hAnsi="Times New Roman" w:hint="eastAsia"/>
                <w:kern w:val="0"/>
                <w:sz w:val="21"/>
                <w:szCs w:val="21"/>
              </w:rPr>
              <w:t>false-</w:t>
            </w:r>
            <w:r>
              <w:rPr>
                <w:rFonts w:ascii="Times New Roman" w:hAnsi="Times New Roman" w:hint="eastAsia"/>
                <w:kern w:val="0"/>
                <w:sz w:val="21"/>
                <w:szCs w:val="21"/>
              </w:rPr>
              <w:t>纵向</w:t>
            </w:r>
          </w:p>
        </w:tc>
      </w:tr>
      <w:tr w:rsidR="00871E54" w:rsidRPr="00A7385A" w:rsidTr="004859F5">
        <w:tc>
          <w:tcPr>
            <w:tcW w:w="508" w:type="pct"/>
            <w:vAlign w:val="bottom"/>
          </w:tcPr>
          <w:p w:rsidR="00871E54" w:rsidRDefault="008E2B15"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5</w:t>
            </w:r>
          </w:p>
        </w:tc>
        <w:tc>
          <w:tcPr>
            <w:tcW w:w="1041" w:type="pct"/>
            <w:vAlign w:val="bottom"/>
          </w:tcPr>
          <w:p w:rsidR="00871E54" w:rsidRPr="002A7CC6" w:rsidRDefault="00871E54" w:rsidP="004859F5">
            <w:pPr>
              <w:autoSpaceDE w:val="0"/>
              <w:autoSpaceDN w:val="0"/>
              <w:adjustRightInd w:val="0"/>
              <w:jc w:val="left"/>
              <w:rPr>
                <w:rFonts w:ascii="Times New Roman" w:hAnsi="Times New Roman"/>
                <w:kern w:val="0"/>
                <w:sz w:val="21"/>
                <w:szCs w:val="21"/>
              </w:rPr>
            </w:pPr>
            <w:r w:rsidRPr="00700692">
              <w:rPr>
                <w:rFonts w:ascii="Times New Roman" w:hAnsi="Times New Roman"/>
                <w:kern w:val="0"/>
                <w:sz w:val="21"/>
                <w:szCs w:val="21"/>
              </w:rPr>
              <w:t>_isLock</w:t>
            </w:r>
          </w:p>
        </w:tc>
        <w:tc>
          <w:tcPr>
            <w:tcW w:w="1074" w:type="pct"/>
            <w:vAlign w:val="bottom"/>
          </w:tcPr>
          <w:p w:rsidR="00871E54" w:rsidRDefault="00871E5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Bool</w:t>
            </w:r>
          </w:p>
        </w:tc>
        <w:tc>
          <w:tcPr>
            <w:tcW w:w="2377" w:type="pct"/>
            <w:vAlign w:val="bottom"/>
          </w:tcPr>
          <w:p w:rsidR="00871E54" w:rsidRDefault="00871E54" w:rsidP="004859F5">
            <w:pPr>
              <w:autoSpaceDE w:val="0"/>
              <w:autoSpaceDN w:val="0"/>
              <w:adjustRightInd w:val="0"/>
              <w:spacing w:line="360" w:lineRule="auto"/>
              <w:rPr>
                <w:rFonts w:ascii="Times New Roman" w:hAnsi="Times New Roman"/>
                <w:kern w:val="0"/>
                <w:sz w:val="21"/>
                <w:szCs w:val="21"/>
              </w:rPr>
            </w:pPr>
            <w:r>
              <w:rPr>
                <w:rFonts w:ascii="Times New Roman" w:hAnsi="Times New Roman" w:hint="eastAsia"/>
                <w:kern w:val="0"/>
                <w:sz w:val="21"/>
                <w:szCs w:val="21"/>
              </w:rPr>
              <w:t>是否锁定当前控件不被移动</w:t>
            </w:r>
          </w:p>
        </w:tc>
      </w:tr>
    </w:tbl>
    <w:p w:rsidR="002B57EF" w:rsidRPr="002B57EF" w:rsidRDefault="002B57EF" w:rsidP="00EA1625">
      <w:pPr>
        <w:pStyle w:val="2"/>
      </w:pPr>
      <w:bookmarkStart w:id="537" w:name="_Toc464376263"/>
      <w:bookmarkStart w:id="538" w:name="_Toc464376473"/>
      <w:bookmarkStart w:id="539" w:name="_Toc464377092"/>
      <w:bookmarkStart w:id="540" w:name="_Toc464377188"/>
      <w:bookmarkStart w:id="541" w:name="_Toc464377284"/>
      <w:bookmarkStart w:id="542" w:name="_Toc464377406"/>
      <w:bookmarkStart w:id="543" w:name="_Toc464377939"/>
      <w:bookmarkStart w:id="544" w:name="_Toc458488429"/>
      <w:bookmarkStart w:id="545" w:name="_Toc474657893"/>
      <w:r w:rsidRPr="002B57EF">
        <w:t>SVHeartbeat</w:t>
      </w:r>
      <w:r w:rsidRPr="002B57EF">
        <w:rPr>
          <w:rFonts w:hint="eastAsia"/>
        </w:rPr>
        <w:t>类</w:t>
      </w:r>
      <w:bookmarkEnd w:id="537"/>
      <w:bookmarkEnd w:id="538"/>
      <w:bookmarkEnd w:id="539"/>
      <w:bookmarkEnd w:id="540"/>
      <w:bookmarkEnd w:id="541"/>
      <w:bookmarkEnd w:id="542"/>
      <w:bookmarkEnd w:id="543"/>
      <w:bookmarkEnd w:id="545"/>
    </w:p>
    <w:p w:rsidR="002630D6" w:rsidRDefault="007B7710" w:rsidP="00A07731">
      <w:pPr>
        <w:spacing w:line="360" w:lineRule="auto"/>
        <w:ind w:firstLineChars="200" w:firstLine="480"/>
        <w:rPr>
          <w:rFonts w:ascii="Times New Roman" w:hAnsi="Times New Roman" w:hint="eastAsia"/>
        </w:rPr>
      </w:pPr>
      <w:r w:rsidRPr="00A07731">
        <w:rPr>
          <w:rFonts w:ascii="Times New Roman" w:hAnsi="Times New Roman" w:hint="eastAsia"/>
        </w:rPr>
        <w:t>心跳包控件，</w:t>
      </w:r>
      <w:r w:rsidR="00A46318">
        <w:rPr>
          <w:rFonts w:ascii="Times New Roman" w:hAnsi="Times New Roman" w:hint="eastAsia"/>
        </w:rPr>
        <w:t>继承自</w:t>
      </w:r>
      <w:r w:rsidR="00A46318">
        <w:rPr>
          <w:rFonts w:ascii="Times New Roman" w:hAnsi="Times New Roman" w:hint="eastAsia"/>
        </w:rPr>
        <w:t>SVPanel</w:t>
      </w:r>
      <w:r w:rsidR="00A46318">
        <w:rPr>
          <w:rFonts w:ascii="Times New Roman" w:hAnsi="Times New Roman" w:hint="eastAsia"/>
        </w:rPr>
        <w:t>。</w:t>
      </w:r>
      <w:r w:rsidR="00C03667">
        <w:rPr>
          <w:rFonts w:ascii="Times New Roman" w:hAnsi="Times New Roman" w:hint="eastAsia"/>
        </w:rPr>
        <w:t>对</w:t>
      </w:r>
      <w:r w:rsidR="00C03667">
        <w:rPr>
          <w:rFonts w:ascii="Times New Roman" w:hAnsi="Times New Roman" w:hint="eastAsia"/>
        </w:rPr>
        <w:t>SVPanel</w:t>
      </w:r>
      <w:r w:rsidR="00C03667">
        <w:rPr>
          <w:rFonts w:ascii="Times New Roman" w:hAnsi="Times New Roman" w:hint="eastAsia"/>
        </w:rPr>
        <w:t>抽象类的具体实现，实现抽象类中定义的抽象接口，具体抽象接口详见</w:t>
      </w:r>
      <w:r w:rsidR="00C03667">
        <w:rPr>
          <w:rFonts w:ascii="Times New Roman" w:hAnsi="Times New Roman" w:hint="eastAsia"/>
        </w:rPr>
        <w:t>SVPanel</w:t>
      </w:r>
      <w:r w:rsidR="00C03667">
        <w:rPr>
          <w:rFonts w:ascii="Times New Roman" w:hAnsi="Times New Roman" w:hint="eastAsia"/>
        </w:rPr>
        <w:t>类说明。</w:t>
      </w:r>
      <w:r w:rsidR="003364AB" w:rsidRPr="00232D04">
        <w:rPr>
          <w:rFonts w:ascii="Times New Roman" w:hAnsi="Times New Roman" w:hint="eastAsia"/>
        </w:rPr>
        <w:t>用于展示当前系统的运行状态。</w:t>
      </w:r>
    </w:p>
    <w:p w:rsidR="00942FB9" w:rsidRPr="00942FB9" w:rsidRDefault="00942FB9" w:rsidP="00942FB9">
      <w:pPr>
        <w:pStyle w:val="2"/>
        <w:rPr>
          <w:rFonts w:hint="eastAsia"/>
        </w:rPr>
      </w:pPr>
      <w:bookmarkStart w:id="546" w:name="_Toc474657894"/>
      <w:r w:rsidRPr="00942FB9">
        <w:t>SVWPFAlignDialog</w:t>
      </w:r>
      <w:r w:rsidRPr="00942FB9">
        <w:rPr>
          <w:rFonts w:hint="eastAsia"/>
        </w:rPr>
        <w:t>类</w:t>
      </w:r>
      <w:bookmarkEnd w:id="546"/>
    </w:p>
    <w:p w:rsidR="00942FB9" w:rsidRDefault="007B7096" w:rsidP="00A07731">
      <w:pPr>
        <w:spacing w:line="360" w:lineRule="auto"/>
        <w:ind w:firstLineChars="200" w:firstLine="480"/>
        <w:rPr>
          <w:rFonts w:ascii="Times New Roman" w:hAnsi="Times New Roman" w:hint="eastAsia"/>
        </w:rPr>
      </w:pPr>
      <w:r>
        <w:rPr>
          <w:rFonts w:ascii="Times New Roman" w:hAnsi="Times New Roman" w:hint="eastAsia"/>
        </w:rPr>
        <w:t>自定义的文本对齐属性选择对话框</w:t>
      </w:r>
      <w:r w:rsidR="00B80D97">
        <w:rPr>
          <w:rFonts w:ascii="Times New Roman" w:hAnsi="Times New Roman" w:hint="eastAsia"/>
        </w:rPr>
        <w:t>，采用</w:t>
      </w:r>
      <w:r w:rsidR="00B80D97">
        <w:rPr>
          <w:rFonts w:ascii="Times New Roman" w:hAnsi="Times New Roman" w:hint="eastAsia"/>
        </w:rPr>
        <w:t>wpf</w:t>
      </w:r>
      <w:r w:rsidR="00B80D97">
        <w:rPr>
          <w:rFonts w:ascii="Times New Roman" w:hAnsi="Times New Roman" w:hint="eastAsia"/>
        </w:rPr>
        <w:t>技术编写，布局了多个按钮来反映文本对齐</w:t>
      </w:r>
      <w:r w:rsidR="00B80D97">
        <w:rPr>
          <w:rFonts w:ascii="Times New Roman" w:hAnsi="Times New Roman" w:hint="eastAsia"/>
        </w:rPr>
        <w:lastRenderedPageBreak/>
        <w:t>方式</w:t>
      </w:r>
      <w:r>
        <w:rPr>
          <w:rFonts w:ascii="Times New Roman" w:hAnsi="Times New Roman" w:hint="eastAsia"/>
        </w:rPr>
        <w:t>。</w:t>
      </w:r>
    </w:p>
    <w:p w:rsidR="00921575" w:rsidRPr="00921575" w:rsidRDefault="00921575" w:rsidP="00921575">
      <w:pPr>
        <w:pStyle w:val="2"/>
        <w:rPr>
          <w:rFonts w:hint="eastAsia"/>
        </w:rPr>
      </w:pPr>
      <w:bookmarkStart w:id="547" w:name="_Toc474657895"/>
      <w:r w:rsidRPr="00921575">
        <w:t>SVWPFBtnMemoEdit</w:t>
      </w:r>
      <w:r w:rsidRPr="00921575">
        <w:rPr>
          <w:rFonts w:hint="eastAsia"/>
        </w:rPr>
        <w:t>类</w:t>
      </w:r>
      <w:bookmarkEnd w:id="547"/>
    </w:p>
    <w:p w:rsidR="00921575" w:rsidRDefault="00921575" w:rsidP="00A07731">
      <w:pPr>
        <w:spacing w:line="360" w:lineRule="auto"/>
        <w:ind w:firstLineChars="200" w:firstLine="480"/>
        <w:rPr>
          <w:rFonts w:ascii="Times New Roman" w:hAnsi="Times New Roman" w:hint="eastAsia"/>
        </w:rPr>
      </w:pPr>
      <w:r>
        <w:rPr>
          <w:rFonts w:ascii="Times New Roman" w:hAnsi="Times New Roman" w:hint="eastAsia"/>
        </w:rPr>
        <w:t>自定义的按钮备注信息修改对话框</w:t>
      </w:r>
      <w:r w:rsidR="006C36A9">
        <w:rPr>
          <w:rFonts w:ascii="Times New Roman" w:hAnsi="Times New Roman" w:hint="eastAsia"/>
        </w:rPr>
        <w:t>，采用</w:t>
      </w:r>
      <w:r w:rsidR="006C36A9">
        <w:rPr>
          <w:rFonts w:ascii="Times New Roman" w:hAnsi="Times New Roman" w:hint="eastAsia"/>
        </w:rPr>
        <w:t>wpf</w:t>
      </w:r>
      <w:r w:rsidR="006C36A9">
        <w:rPr>
          <w:rFonts w:ascii="Times New Roman" w:hAnsi="Times New Roman" w:hint="eastAsia"/>
        </w:rPr>
        <w:t>技术编写</w:t>
      </w:r>
      <w:r w:rsidR="006C36A9">
        <w:rPr>
          <w:rFonts w:ascii="Times New Roman" w:hAnsi="Times New Roman" w:hint="eastAsia"/>
        </w:rPr>
        <w:t>。</w:t>
      </w:r>
    </w:p>
    <w:p w:rsidR="00D90E8B" w:rsidRPr="009A3A73" w:rsidRDefault="00D90E8B" w:rsidP="009A3A73">
      <w:pPr>
        <w:pStyle w:val="2"/>
        <w:rPr>
          <w:rFonts w:hint="eastAsia"/>
        </w:rPr>
      </w:pPr>
      <w:bookmarkStart w:id="548" w:name="_Toc474657896"/>
      <w:r w:rsidRPr="009A3A73">
        <w:t>SVWPFBtnTextEdit</w:t>
      </w:r>
      <w:r w:rsidRPr="009A3A73">
        <w:rPr>
          <w:rFonts w:hint="eastAsia"/>
        </w:rPr>
        <w:t>类</w:t>
      </w:r>
      <w:bookmarkEnd w:id="548"/>
    </w:p>
    <w:p w:rsidR="00D90E8B" w:rsidRDefault="009A3A73" w:rsidP="00A07731">
      <w:pPr>
        <w:spacing w:line="360" w:lineRule="auto"/>
        <w:ind w:firstLineChars="200" w:firstLine="480"/>
        <w:rPr>
          <w:rFonts w:ascii="Times New Roman" w:hAnsi="Times New Roman" w:hint="eastAsia"/>
        </w:rPr>
      </w:pPr>
      <w:r>
        <w:rPr>
          <w:rFonts w:ascii="Times New Roman" w:hAnsi="Times New Roman" w:hint="eastAsia"/>
        </w:rPr>
        <w:t>自定义文本修改对话框</w:t>
      </w:r>
      <w:r w:rsidR="006C36A9">
        <w:rPr>
          <w:rFonts w:ascii="Times New Roman" w:hAnsi="Times New Roman" w:hint="eastAsia"/>
        </w:rPr>
        <w:t>，采用</w:t>
      </w:r>
      <w:r w:rsidR="006C36A9">
        <w:rPr>
          <w:rFonts w:ascii="Times New Roman" w:hAnsi="Times New Roman" w:hint="eastAsia"/>
        </w:rPr>
        <w:t>wpf</w:t>
      </w:r>
      <w:r w:rsidR="006C36A9">
        <w:rPr>
          <w:rFonts w:ascii="Times New Roman" w:hAnsi="Times New Roman" w:hint="eastAsia"/>
        </w:rPr>
        <w:t>技术编写。</w:t>
      </w:r>
    </w:p>
    <w:p w:rsidR="00640DF9" w:rsidRPr="00640DF9" w:rsidRDefault="00640DF9" w:rsidP="00640DF9">
      <w:pPr>
        <w:pStyle w:val="2"/>
        <w:rPr>
          <w:rFonts w:hint="eastAsia"/>
        </w:rPr>
      </w:pPr>
      <w:bookmarkStart w:id="549" w:name="_Toc474657897"/>
      <w:r w:rsidRPr="00640DF9">
        <w:t>SVWPFFontDialog</w:t>
      </w:r>
      <w:r w:rsidRPr="00640DF9">
        <w:rPr>
          <w:rFonts w:hint="eastAsia"/>
        </w:rPr>
        <w:t>类</w:t>
      </w:r>
      <w:bookmarkEnd w:id="549"/>
    </w:p>
    <w:p w:rsidR="00640DF9" w:rsidRDefault="00640DF9" w:rsidP="00A07731">
      <w:pPr>
        <w:spacing w:line="360" w:lineRule="auto"/>
        <w:ind w:firstLineChars="200" w:firstLine="480"/>
        <w:rPr>
          <w:rFonts w:ascii="Times New Roman" w:hAnsi="Times New Roman" w:hint="eastAsia"/>
        </w:rPr>
      </w:pPr>
      <w:r>
        <w:rPr>
          <w:rFonts w:ascii="Times New Roman" w:hAnsi="Times New Roman" w:hint="eastAsia"/>
        </w:rPr>
        <w:t>属性窗口中，字体属性选择自定义对话框类。</w:t>
      </w:r>
    </w:p>
    <w:p w:rsidR="00923689" w:rsidRPr="00923689" w:rsidRDefault="00923689" w:rsidP="00923689">
      <w:pPr>
        <w:pStyle w:val="2"/>
        <w:rPr>
          <w:rFonts w:hint="eastAsia"/>
        </w:rPr>
      </w:pPr>
      <w:bookmarkStart w:id="550" w:name="_Toc474657898"/>
      <w:r w:rsidRPr="00923689">
        <w:t>SVWPFHeartPic</w:t>
      </w:r>
      <w:r w:rsidRPr="00923689">
        <w:rPr>
          <w:rFonts w:hint="eastAsia"/>
        </w:rPr>
        <w:t>类</w:t>
      </w:r>
      <w:bookmarkEnd w:id="550"/>
    </w:p>
    <w:p w:rsidR="00923689" w:rsidRDefault="00A67579" w:rsidP="00A07731">
      <w:pPr>
        <w:spacing w:line="360" w:lineRule="auto"/>
        <w:ind w:firstLineChars="200" w:firstLine="480"/>
        <w:rPr>
          <w:rFonts w:ascii="Times New Roman" w:hAnsi="Times New Roman" w:hint="eastAsia"/>
        </w:rPr>
      </w:pPr>
      <w:r>
        <w:rPr>
          <w:rFonts w:ascii="Times New Roman" w:hAnsi="Times New Roman" w:hint="eastAsia"/>
        </w:rPr>
        <w:t>属性窗口中</w:t>
      </w:r>
      <w:r>
        <w:rPr>
          <w:rFonts w:ascii="Times New Roman" w:hAnsi="Times New Roman" w:hint="eastAsia"/>
        </w:rPr>
        <w:t>心跳控件图片选择对话框，有添加和删除功能。</w:t>
      </w:r>
    </w:p>
    <w:p w:rsidR="008D6EE4" w:rsidRPr="008D6EE4" w:rsidRDefault="008D6EE4" w:rsidP="008D6EE4">
      <w:pPr>
        <w:pStyle w:val="2"/>
      </w:pPr>
      <w:bookmarkStart w:id="551" w:name="_Toc474657899"/>
      <w:r w:rsidRPr="008D6EE4">
        <w:t>SVWPfIconPic</w:t>
      </w:r>
      <w:r>
        <w:rPr>
          <w:rFonts w:hint="eastAsia"/>
        </w:rPr>
        <w:t>类</w:t>
      </w:r>
      <w:bookmarkEnd w:id="551"/>
    </w:p>
    <w:p w:rsidR="008D6EE4" w:rsidRDefault="00E01BF9" w:rsidP="00A07731">
      <w:pPr>
        <w:spacing w:line="360" w:lineRule="auto"/>
        <w:ind w:firstLineChars="200" w:firstLine="480"/>
        <w:rPr>
          <w:rFonts w:ascii="Times New Roman" w:hAnsi="Times New Roman" w:hint="eastAsia"/>
        </w:rPr>
      </w:pPr>
      <w:r>
        <w:rPr>
          <w:rFonts w:ascii="Times New Roman" w:hAnsi="Times New Roman" w:hint="eastAsia"/>
        </w:rPr>
        <w:t>属性窗口中</w:t>
      </w:r>
      <w:r>
        <w:rPr>
          <w:rFonts w:ascii="Times New Roman" w:hAnsi="Times New Roman" w:hint="eastAsia"/>
        </w:rPr>
        <w:t>静态图图片选择窗口</w:t>
      </w:r>
      <w:r w:rsidR="001474AB">
        <w:rPr>
          <w:rFonts w:ascii="Times New Roman" w:hAnsi="Times New Roman" w:hint="eastAsia"/>
        </w:rPr>
        <w:t>，采用</w:t>
      </w:r>
      <w:r w:rsidR="001474AB">
        <w:rPr>
          <w:rFonts w:ascii="Times New Roman" w:hAnsi="Times New Roman" w:hint="eastAsia"/>
        </w:rPr>
        <w:t>wpf</w:t>
      </w:r>
      <w:r w:rsidR="001474AB">
        <w:rPr>
          <w:rFonts w:ascii="Times New Roman" w:hAnsi="Times New Roman" w:hint="eastAsia"/>
        </w:rPr>
        <w:t>技术编写。</w:t>
      </w:r>
    </w:p>
    <w:p w:rsidR="002730C5" w:rsidRPr="002730C5" w:rsidRDefault="002730C5" w:rsidP="002730C5">
      <w:pPr>
        <w:pStyle w:val="2"/>
        <w:rPr>
          <w:rFonts w:hint="eastAsia"/>
        </w:rPr>
      </w:pPr>
      <w:bookmarkStart w:id="552" w:name="_Toc474657900"/>
      <w:r w:rsidRPr="002730C5">
        <w:t>SVWPFVariableDialog</w:t>
      </w:r>
      <w:r w:rsidRPr="002730C5">
        <w:rPr>
          <w:rFonts w:hint="eastAsia"/>
        </w:rPr>
        <w:t>类</w:t>
      </w:r>
      <w:bookmarkEnd w:id="552"/>
    </w:p>
    <w:p w:rsidR="002730C5" w:rsidRDefault="002D7A17" w:rsidP="00A07731">
      <w:pPr>
        <w:spacing w:line="360" w:lineRule="auto"/>
        <w:ind w:firstLineChars="200" w:firstLine="480"/>
        <w:rPr>
          <w:rFonts w:ascii="Times New Roman" w:hAnsi="Times New Roman" w:hint="eastAsia"/>
        </w:rPr>
      </w:pPr>
      <w:r>
        <w:rPr>
          <w:rFonts w:ascii="Times New Roman" w:hAnsi="Times New Roman" w:hint="eastAsia"/>
        </w:rPr>
        <w:t>变量选择自定义窗口。</w:t>
      </w:r>
    </w:p>
    <w:p w:rsidR="00EB132C" w:rsidRPr="00EB132C" w:rsidRDefault="00EB132C" w:rsidP="00EB132C">
      <w:pPr>
        <w:pStyle w:val="2"/>
        <w:rPr>
          <w:rFonts w:hint="eastAsia"/>
        </w:rPr>
      </w:pPr>
      <w:bookmarkStart w:id="553" w:name="_Toc474657901"/>
      <w:r w:rsidRPr="00EB132C">
        <w:t>WPFWidgetBackGround</w:t>
      </w:r>
      <w:r w:rsidRPr="00EB132C">
        <w:rPr>
          <w:rFonts w:hint="eastAsia"/>
        </w:rPr>
        <w:t>类</w:t>
      </w:r>
      <w:bookmarkEnd w:id="553"/>
    </w:p>
    <w:p w:rsidR="00EB132C" w:rsidRPr="001474AB" w:rsidRDefault="00F34E2E" w:rsidP="00A07731">
      <w:pPr>
        <w:spacing w:line="360" w:lineRule="auto"/>
        <w:ind w:firstLineChars="200" w:firstLine="480"/>
        <w:rPr>
          <w:rFonts w:ascii="Times New Roman" w:hAnsi="Times New Roman" w:hint="eastAsia"/>
        </w:rPr>
      </w:pPr>
      <w:r>
        <w:rPr>
          <w:rFonts w:ascii="Times New Roman" w:hAnsi="Times New Roman" w:hint="eastAsia"/>
        </w:rPr>
        <w:t>页面背景设置对话框，有颜色背景和图片背景两种选择方式。</w:t>
      </w:r>
    </w:p>
    <w:p w:rsidR="00D2459E" w:rsidRDefault="00A574D2" w:rsidP="00443B7B">
      <w:pPr>
        <w:pStyle w:val="1"/>
        <w:rPr>
          <w:color w:val="auto"/>
        </w:rPr>
      </w:pPr>
      <w:bookmarkStart w:id="554" w:name="_Toc464376264"/>
      <w:bookmarkStart w:id="555" w:name="_Toc464376474"/>
      <w:bookmarkStart w:id="556" w:name="_Toc464377093"/>
      <w:bookmarkStart w:id="557" w:name="_Toc464377189"/>
      <w:bookmarkStart w:id="558" w:name="_Toc464377285"/>
      <w:bookmarkStart w:id="559" w:name="_Toc464377407"/>
      <w:bookmarkStart w:id="560" w:name="_Toc464377940"/>
      <w:bookmarkStart w:id="561" w:name="_Toc474657902"/>
      <w:r w:rsidRPr="00DE21E7">
        <w:rPr>
          <w:rFonts w:hint="eastAsia"/>
          <w:color w:val="auto"/>
        </w:rPr>
        <w:t>全局数据结构设计</w:t>
      </w:r>
      <w:bookmarkEnd w:id="544"/>
      <w:bookmarkEnd w:id="554"/>
      <w:bookmarkEnd w:id="555"/>
      <w:bookmarkEnd w:id="556"/>
      <w:bookmarkEnd w:id="557"/>
      <w:bookmarkEnd w:id="558"/>
      <w:bookmarkEnd w:id="559"/>
      <w:bookmarkEnd w:id="560"/>
      <w:bookmarkEnd w:id="561"/>
    </w:p>
    <w:p w:rsidR="00975C5E" w:rsidRPr="0043508D" w:rsidRDefault="00975C5E" w:rsidP="00EA1625">
      <w:pPr>
        <w:pStyle w:val="2"/>
      </w:pPr>
      <w:bookmarkStart w:id="562" w:name="_Toc464376475"/>
      <w:bookmarkStart w:id="563" w:name="_Toc464377094"/>
      <w:bookmarkStart w:id="564" w:name="_Toc464377190"/>
      <w:bookmarkStart w:id="565" w:name="_Toc464377286"/>
      <w:bookmarkStart w:id="566" w:name="_Toc464377408"/>
      <w:bookmarkStart w:id="567" w:name="_Toc464377941"/>
      <w:bookmarkStart w:id="568" w:name="_Toc474657903"/>
      <w:r w:rsidRPr="0043508D">
        <w:rPr>
          <w:rFonts w:hint="eastAsia"/>
        </w:rPr>
        <w:t>数据结构定义</w:t>
      </w:r>
      <w:bookmarkEnd w:id="562"/>
      <w:bookmarkEnd w:id="563"/>
      <w:bookmarkEnd w:id="564"/>
      <w:bookmarkEnd w:id="565"/>
      <w:bookmarkEnd w:id="566"/>
      <w:bookmarkEnd w:id="567"/>
      <w:bookmarkEnd w:id="568"/>
    </w:p>
    <w:p w:rsidR="00E455CC" w:rsidRPr="00DE21E7" w:rsidRDefault="000A180F" w:rsidP="00E455CC">
      <w:pPr>
        <w:pStyle w:val="a1"/>
        <w:ind w:firstLine="480"/>
      </w:pPr>
      <w:r>
        <w:rPr>
          <w:rFonts w:hint="eastAsia"/>
        </w:rPr>
        <w:t>SVDU</w:t>
      </w:r>
      <w:r>
        <w:rPr>
          <w:rFonts w:hint="eastAsia"/>
        </w:rPr>
        <w:t>开发环境</w:t>
      </w:r>
      <w:r w:rsidR="006756DB">
        <w:rPr>
          <w:rFonts w:hint="eastAsia"/>
        </w:rPr>
        <w:t>与下位机的交互</w:t>
      </w:r>
      <w:r w:rsidR="00D44612">
        <w:rPr>
          <w:rFonts w:hint="eastAsia"/>
        </w:rPr>
        <w:t>主要是体现在</w:t>
      </w:r>
      <w:r w:rsidR="00EE3538">
        <w:rPr>
          <w:rFonts w:hint="eastAsia"/>
        </w:rPr>
        <w:t>一个公共的数据结构</w:t>
      </w:r>
      <w:r w:rsidR="009705C5">
        <w:rPr>
          <w:rFonts w:hint="eastAsia"/>
        </w:rPr>
        <w:t>，</w:t>
      </w:r>
      <w:r w:rsidR="002B1CC0">
        <w:rPr>
          <w:rFonts w:hint="eastAsia"/>
        </w:rPr>
        <w:t>双方通过统一的格式及格式中内容的</w:t>
      </w:r>
      <w:r w:rsidR="00DF4498">
        <w:rPr>
          <w:rFonts w:hint="eastAsia"/>
        </w:rPr>
        <w:t>范围限定，</w:t>
      </w:r>
      <w:r w:rsidR="00CA05E7">
        <w:rPr>
          <w:rFonts w:hint="eastAsia"/>
        </w:rPr>
        <w:t>开发环境</w:t>
      </w:r>
      <w:r w:rsidR="00181924">
        <w:rPr>
          <w:rFonts w:hint="eastAsia"/>
        </w:rPr>
        <w:t>通过</w:t>
      </w:r>
      <w:r w:rsidR="00AC0B1F">
        <w:rPr>
          <w:rFonts w:hint="eastAsia"/>
        </w:rPr>
        <w:t>对结构中</w:t>
      </w:r>
      <w:r w:rsidR="00FD76AD">
        <w:rPr>
          <w:rFonts w:hint="eastAsia"/>
        </w:rPr>
        <w:t>相关数据的填充，</w:t>
      </w:r>
      <w:r w:rsidR="004675B0">
        <w:rPr>
          <w:rFonts w:hint="eastAsia"/>
        </w:rPr>
        <w:t>下位机</w:t>
      </w:r>
      <w:r w:rsidR="004C7165">
        <w:rPr>
          <w:rFonts w:hint="eastAsia"/>
        </w:rPr>
        <w:t>获取该数据结构后</w:t>
      </w:r>
      <w:r w:rsidR="00062752">
        <w:rPr>
          <w:rFonts w:hint="eastAsia"/>
        </w:rPr>
        <w:t>按相同的规则</w:t>
      </w:r>
      <w:r w:rsidR="00BA735B">
        <w:rPr>
          <w:rFonts w:hint="eastAsia"/>
        </w:rPr>
        <w:t>进行</w:t>
      </w:r>
      <w:r w:rsidR="00062752">
        <w:rPr>
          <w:rFonts w:hint="eastAsia"/>
        </w:rPr>
        <w:t>解析</w:t>
      </w:r>
      <w:r w:rsidR="003C25FA">
        <w:rPr>
          <w:rFonts w:hint="eastAsia"/>
        </w:rPr>
        <w:t>显示及关联相关操作</w:t>
      </w:r>
      <w:r w:rsidR="0064629E" w:rsidRPr="00DE21E7">
        <w:rPr>
          <w:rFonts w:hint="eastAsia"/>
        </w:rPr>
        <w:t>。</w:t>
      </w:r>
      <w:r w:rsidR="007A2ADE">
        <w:rPr>
          <w:rFonts w:hint="eastAsia"/>
        </w:rPr>
        <w:t>该数据</w:t>
      </w:r>
      <w:r w:rsidR="000C4890">
        <w:rPr>
          <w:rFonts w:hint="eastAsia"/>
        </w:rPr>
        <w:t>结构</w:t>
      </w:r>
      <w:r w:rsidR="00FB25F3">
        <w:rPr>
          <w:rFonts w:hint="eastAsia"/>
        </w:rPr>
        <w:t>SVDU</w:t>
      </w:r>
      <w:r w:rsidR="00FB25F3">
        <w:rPr>
          <w:rFonts w:hint="eastAsia"/>
        </w:rPr>
        <w:t>开发环境和运行环境之间</w:t>
      </w:r>
      <w:r w:rsidR="005D5BB6">
        <w:rPr>
          <w:rFonts w:hint="eastAsia"/>
        </w:rPr>
        <w:t>通信接口</w:t>
      </w:r>
      <w:r w:rsidR="00CC2F57">
        <w:rPr>
          <w:rFonts w:hint="eastAsia"/>
        </w:rPr>
        <w:t>桥梁</w:t>
      </w:r>
      <w:r w:rsidR="005D5BB6">
        <w:rPr>
          <w:rFonts w:hint="eastAsia"/>
        </w:rPr>
        <w:t>，起着非常重要的作用。以下是对</w:t>
      </w:r>
      <w:r w:rsidR="00C07186">
        <w:rPr>
          <w:rFonts w:hint="eastAsia"/>
        </w:rPr>
        <w:t>该结构在开发环境端展现形式的详细描述。</w:t>
      </w:r>
      <w:r w:rsidR="006A668C">
        <w:rPr>
          <w:rFonts w:hint="eastAsia"/>
        </w:rPr>
        <w:t>所有关于该结构的设计都体现在</w:t>
      </w:r>
      <w:r w:rsidR="006A668C">
        <w:rPr>
          <w:rFonts w:hint="eastAsia"/>
        </w:rPr>
        <w:t>SVBinData.cs</w:t>
      </w:r>
      <w:r w:rsidR="006A668C">
        <w:rPr>
          <w:rFonts w:hint="eastAsia"/>
        </w:rPr>
        <w:t>文件中。</w:t>
      </w:r>
    </w:p>
    <w:p w:rsidR="00517BBE" w:rsidRDefault="002728A9" w:rsidP="00A004B9">
      <w:pPr>
        <w:pStyle w:val="3"/>
      </w:pPr>
      <w:bookmarkStart w:id="569" w:name="_Toc458488430"/>
      <w:bookmarkStart w:id="570" w:name="_Toc464376265"/>
      <w:bookmarkStart w:id="571" w:name="_Toc464376476"/>
      <w:bookmarkStart w:id="572" w:name="_Toc464377095"/>
      <w:bookmarkStart w:id="573" w:name="_Toc464377191"/>
      <w:bookmarkStart w:id="574" w:name="_Toc464377287"/>
      <w:bookmarkStart w:id="575" w:name="_Toc464377409"/>
      <w:bookmarkStart w:id="576" w:name="_Toc464377942"/>
      <w:bookmarkStart w:id="577" w:name="_Toc474657904"/>
      <w:r>
        <w:rPr>
          <w:rFonts w:hint="eastAsia"/>
        </w:rPr>
        <w:t>公共数据结构</w:t>
      </w:r>
      <w:bookmarkEnd w:id="569"/>
      <w:bookmarkEnd w:id="570"/>
      <w:bookmarkEnd w:id="571"/>
      <w:bookmarkEnd w:id="572"/>
      <w:bookmarkEnd w:id="573"/>
      <w:bookmarkEnd w:id="574"/>
      <w:bookmarkEnd w:id="575"/>
      <w:bookmarkEnd w:id="576"/>
      <w:bookmarkEnd w:id="577"/>
    </w:p>
    <w:p w:rsidR="00F8358F" w:rsidRDefault="00436929" w:rsidP="00F8358F">
      <w:r>
        <w:rPr>
          <w:rFonts w:hint="eastAsia"/>
        </w:rPr>
        <w:t>对最大页面以及各个类型控件的数量控制。</w:t>
      </w:r>
    </w:p>
    <w:p w:rsidR="004617EC" w:rsidRPr="004617EC" w:rsidRDefault="004617EC" w:rsidP="004617EC">
      <w:pPr>
        <w:pStyle w:val="a1"/>
        <w:ind w:firstLine="480"/>
        <w:rPr>
          <w:kern w:val="0"/>
        </w:rPr>
      </w:pPr>
      <w:r w:rsidRPr="004617EC">
        <w:rPr>
          <w:kern w:val="0"/>
        </w:rPr>
        <w:t xml:space="preserve">public const Int32 MAX_PAGE_NUMBER = </w:t>
      </w:r>
      <w:r w:rsidR="00F0645C">
        <w:rPr>
          <w:rFonts w:hint="eastAsia"/>
          <w:kern w:val="0"/>
        </w:rPr>
        <w:t>8</w:t>
      </w:r>
      <w:r w:rsidRPr="004617EC">
        <w:rPr>
          <w:kern w:val="0"/>
        </w:rPr>
        <w:t>00;</w:t>
      </w:r>
    </w:p>
    <w:p w:rsidR="004617EC" w:rsidRPr="004617EC" w:rsidRDefault="004617EC" w:rsidP="004617EC">
      <w:pPr>
        <w:pStyle w:val="a1"/>
        <w:ind w:firstLine="480"/>
        <w:rPr>
          <w:kern w:val="0"/>
        </w:rPr>
      </w:pPr>
      <w:r w:rsidRPr="004617EC">
        <w:rPr>
          <w:kern w:val="0"/>
        </w:rPr>
        <w:t>public const Int32 PAGE_TITILE_MAXLEN = 128 * 2;</w:t>
      </w:r>
    </w:p>
    <w:p w:rsidR="004617EC" w:rsidRPr="004617EC" w:rsidRDefault="004617EC" w:rsidP="004617EC">
      <w:pPr>
        <w:pStyle w:val="a1"/>
        <w:ind w:firstLine="480"/>
        <w:rPr>
          <w:kern w:val="0"/>
        </w:rPr>
      </w:pPr>
      <w:r w:rsidRPr="004617EC">
        <w:rPr>
          <w:kern w:val="0"/>
        </w:rPr>
        <w:lastRenderedPageBreak/>
        <w:t xml:space="preserve">public const Int32 PAGE_BTN_MAXNUM = </w:t>
      </w:r>
      <w:r w:rsidR="00BB7388">
        <w:rPr>
          <w:rFonts w:hint="eastAsia"/>
          <w:kern w:val="0"/>
        </w:rPr>
        <w:t>80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PAGE_AREA_MAXNUM = </w:t>
      </w:r>
      <w:r w:rsidR="00BB7388">
        <w:rPr>
          <w:rFonts w:hint="eastAsia"/>
          <w:kern w:val="0"/>
        </w:rPr>
        <w:t>150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PAGE_ICON_MAXNUM = </w:t>
      </w:r>
      <w:r w:rsidR="0026419D">
        <w:rPr>
          <w:rFonts w:hint="eastAsia"/>
          <w:kern w:val="0"/>
        </w:rPr>
        <w:t>150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PAGE_LINE_MAXNUM = </w:t>
      </w:r>
      <w:r w:rsidR="0026419D">
        <w:rPr>
          <w:rFonts w:hint="eastAsia"/>
          <w:kern w:val="0"/>
        </w:rPr>
        <w:t>80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PAGE_GIF_MAXNUM = </w:t>
      </w:r>
      <w:r w:rsidR="00124BDE">
        <w:rPr>
          <w:rFonts w:hint="eastAsia"/>
          <w:kern w:val="0"/>
        </w:rPr>
        <w:t>50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PAGE_BOOL_MAXNUM = </w:t>
      </w:r>
      <w:r w:rsidR="00124BDE">
        <w:rPr>
          <w:rFonts w:hint="eastAsia"/>
          <w:kern w:val="0"/>
        </w:rPr>
        <w:t>40</w:t>
      </w:r>
      <w:r w:rsidRPr="004617EC">
        <w:rPr>
          <w:kern w:val="0"/>
        </w:rPr>
        <w:t>;</w:t>
      </w:r>
    </w:p>
    <w:p w:rsidR="004617EC" w:rsidRPr="004617EC" w:rsidRDefault="004617EC" w:rsidP="004617EC">
      <w:pPr>
        <w:pStyle w:val="a1"/>
        <w:ind w:firstLine="480"/>
        <w:rPr>
          <w:kern w:val="0"/>
        </w:rPr>
      </w:pPr>
      <w:r w:rsidRPr="004617EC">
        <w:rPr>
          <w:kern w:val="0"/>
        </w:rPr>
        <w:t xml:space="preserve">public const Int32 PAGE_ANA_MAXNUM = </w:t>
      </w:r>
      <w:r w:rsidR="00516742">
        <w:rPr>
          <w:rFonts w:hint="eastAsia"/>
          <w:kern w:val="0"/>
        </w:rPr>
        <w:t>40</w:t>
      </w:r>
      <w:r w:rsidRPr="004617EC">
        <w:rPr>
          <w:kern w:val="0"/>
        </w:rPr>
        <w:t>;</w:t>
      </w:r>
    </w:p>
    <w:p w:rsidR="004617EC" w:rsidRDefault="004617EC" w:rsidP="004617EC">
      <w:pPr>
        <w:pStyle w:val="a1"/>
        <w:ind w:firstLine="480"/>
        <w:rPr>
          <w:kern w:val="0"/>
        </w:rPr>
      </w:pPr>
      <w:r w:rsidRPr="004617EC">
        <w:rPr>
          <w:kern w:val="0"/>
        </w:rPr>
        <w:t xml:space="preserve">public const Int32 PAGE_TCHART_MAXNUM = </w:t>
      </w:r>
      <w:r w:rsidR="000C4D97">
        <w:rPr>
          <w:rFonts w:hint="eastAsia"/>
          <w:kern w:val="0"/>
        </w:rPr>
        <w:t>6</w:t>
      </w:r>
      <w:r w:rsidRPr="004617EC">
        <w:rPr>
          <w:kern w:val="0"/>
        </w:rPr>
        <w:t>;</w:t>
      </w:r>
    </w:p>
    <w:p w:rsidR="00583989" w:rsidRDefault="001A5413" w:rsidP="002E58A1">
      <w:pPr>
        <w:pStyle w:val="a1"/>
        <w:ind w:firstLine="480"/>
        <w:rPr>
          <w:rFonts w:hint="eastAsia"/>
          <w:kern w:val="0"/>
        </w:rPr>
      </w:pPr>
      <w:r w:rsidRPr="001A5413">
        <w:rPr>
          <w:kern w:val="0"/>
        </w:rPr>
        <w:t>public const Int32 PAGE_TICKGIF_MAXNUM = 1;</w:t>
      </w:r>
    </w:p>
    <w:p w:rsidR="00583989" w:rsidRPr="00583989" w:rsidRDefault="00583989" w:rsidP="00583989">
      <w:pPr>
        <w:pStyle w:val="a1"/>
        <w:ind w:firstLine="480"/>
        <w:jc w:val="left"/>
        <w:rPr>
          <w:kern w:val="0"/>
        </w:rPr>
      </w:pPr>
      <w:r w:rsidRPr="00583989">
        <w:rPr>
          <w:kern w:val="0"/>
        </w:rPr>
        <w:t>public const Int32 TEXT_MAX_LEN = 64 * 2;</w:t>
      </w:r>
    </w:p>
    <w:p w:rsidR="00583989" w:rsidRPr="00583989" w:rsidRDefault="00583989" w:rsidP="00583989">
      <w:pPr>
        <w:pStyle w:val="a1"/>
        <w:ind w:firstLine="480"/>
        <w:jc w:val="left"/>
        <w:rPr>
          <w:kern w:val="0"/>
        </w:rPr>
      </w:pPr>
      <w:r w:rsidRPr="00583989">
        <w:rPr>
          <w:kern w:val="0"/>
        </w:rPr>
        <w:t>public const Int32 BTN_MAX_LEN = 64;</w:t>
      </w:r>
    </w:p>
    <w:p w:rsidR="00583989" w:rsidRPr="00583989" w:rsidRDefault="00583989" w:rsidP="00583989">
      <w:pPr>
        <w:pStyle w:val="a1"/>
        <w:ind w:firstLine="480"/>
        <w:jc w:val="left"/>
        <w:rPr>
          <w:kern w:val="0"/>
        </w:rPr>
      </w:pPr>
      <w:r w:rsidRPr="00583989">
        <w:rPr>
          <w:kern w:val="0"/>
        </w:rPr>
        <w:t>public const Int32 BINARY_MAX_LEN = 64;</w:t>
      </w:r>
    </w:p>
    <w:p w:rsidR="00583989" w:rsidRPr="00583989" w:rsidRDefault="00583989" w:rsidP="00583989">
      <w:pPr>
        <w:pStyle w:val="a1"/>
        <w:ind w:firstLine="480"/>
        <w:jc w:val="left"/>
        <w:rPr>
          <w:kern w:val="0"/>
        </w:rPr>
      </w:pPr>
      <w:r w:rsidRPr="00583989">
        <w:rPr>
          <w:kern w:val="0"/>
        </w:rPr>
        <w:t>public const Int32 AREA_MAX_LEN = 64 * 2;</w:t>
      </w:r>
    </w:p>
    <w:p w:rsidR="00583989" w:rsidRPr="00583989" w:rsidRDefault="00583989" w:rsidP="00583989">
      <w:pPr>
        <w:pStyle w:val="a1"/>
        <w:ind w:firstLine="480"/>
        <w:jc w:val="left"/>
      </w:pPr>
      <w:r w:rsidRPr="00583989">
        <w:rPr>
          <w:kern w:val="0"/>
        </w:rPr>
        <w:t>public const Int32 TREND_LINE_MAX_NUM = 4;</w:t>
      </w:r>
    </w:p>
    <w:p w:rsidR="00517BBE" w:rsidRPr="00DE21E7" w:rsidRDefault="001523CE" w:rsidP="008E1255">
      <w:pPr>
        <w:pStyle w:val="3"/>
      </w:pPr>
      <w:bookmarkStart w:id="578" w:name="_Toc458488431"/>
      <w:bookmarkStart w:id="579" w:name="_Toc464376266"/>
      <w:bookmarkStart w:id="580" w:name="_Toc464376477"/>
      <w:bookmarkStart w:id="581" w:name="_Toc464377096"/>
      <w:bookmarkStart w:id="582" w:name="_Toc464377192"/>
      <w:bookmarkStart w:id="583" w:name="_Toc464377288"/>
      <w:bookmarkStart w:id="584" w:name="_Toc464377410"/>
      <w:bookmarkStart w:id="585" w:name="_Toc464377943"/>
      <w:bookmarkStart w:id="586" w:name="_Toc474657905"/>
      <w:r>
        <w:rPr>
          <w:rFonts w:hint="eastAsia"/>
        </w:rPr>
        <w:t>矩形区域数据结构</w:t>
      </w:r>
      <w:bookmarkEnd w:id="578"/>
      <w:bookmarkEnd w:id="579"/>
      <w:bookmarkEnd w:id="580"/>
      <w:bookmarkEnd w:id="581"/>
      <w:bookmarkEnd w:id="582"/>
      <w:bookmarkEnd w:id="583"/>
      <w:bookmarkEnd w:id="584"/>
      <w:bookmarkEnd w:id="585"/>
      <w:bookmarkEnd w:id="586"/>
    </w:p>
    <w:p w:rsidR="00120B59" w:rsidRPr="00DE21E7" w:rsidRDefault="00120B59" w:rsidP="001378BC">
      <w:pPr>
        <w:pStyle w:val="a1"/>
        <w:ind w:firstLine="480"/>
      </w:pPr>
      <w:r w:rsidRPr="00DE21E7">
        <w:rPr>
          <w:rFonts w:hint="eastAsia"/>
        </w:rPr>
        <w:t>矩形区域是指在显示器区域中的位置区域。</w:t>
      </w:r>
      <w:r w:rsidR="005D2343">
        <w:rPr>
          <w:rFonts w:hint="eastAsia"/>
        </w:rPr>
        <w:t>以下结构中描述了矩形区域的左上角和右下角的坐标点</w:t>
      </w:r>
      <w:r w:rsidR="002B0E7F" w:rsidRPr="00DE21E7">
        <w:rPr>
          <w:rFonts w:hint="eastAsia"/>
        </w:rPr>
        <w:t>。</w:t>
      </w:r>
    </w:p>
    <w:p w:rsidR="00C2768E" w:rsidRPr="008453A2" w:rsidRDefault="00C2768E" w:rsidP="004266C8">
      <w:pPr>
        <w:pStyle w:val="a1"/>
        <w:ind w:firstLine="480"/>
        <w:rPr>
          <w:kern w:val="0"/>
        </w:rPr>
      </w:pPr>
      <w:r w:rsidRPr="008453A2">
        <w:rPr>
          <w:kern w:val="0"/>
        </w:rPr>
        <w:t>public struct RectBin</w:t>
      </w:r>
    </w:p>
    <w:p w:rsidR="00C2768E" w:rsidRPr="008453A2" w:rsidRDefault="00C2768E" w:rsidP="004266C8">
      <w:pPr>
        <w:pStyle w:val="a1"/>
        <w:ind w:firstLine="480"/>
        <w:rPr>
          <w:kern w:val="0"/>
        </w:rPr>
      </w:pPr>
      <w:r w:rsidRPr="008453A2">
        <w:rPr>
          <w:kern w:val="0"/>
        </w:rPr>
        <w:t>{</w:t>
      </w:r>
    </w:p>
    <w:p w:rsidR="00C2768E" w:rsidRPr="008453A2" w:rsidRDefault="00C2768E" w:rsidP="004266C8">
      <w:pPr>
        <w:pStyle w:val="a1"/>
        <w:ind w:firstLine="480"/>
        <w:rPr>
          <w:kern w:val="0"/>
        </w:rPr>
      </w:pPr>
      <w:r w:rsidRPr="008453A2">
        <w:rPr>
          <w:kern w:val="0"/>
        </w:rPr>
        <w:t>public UInt16 sX;</w:t>
      </w:r>
    </w:p>
    <w:p w:rsidR="00C2768E" w:rsidRPr="008453A2" w:rsidRDefault="00C2768E" w:rsidP="004266C8">
      <w:pPr>
        <w:pStyle w:val="a1"/>
        <w:ind w:firstLine="480"/>
        <w:rPr>
          <w:kern w:val="0"/>
        </w:rPr>
      </w:pPr>
      <w:r w:rsidRPr="008453A2">
        <w:rPr>
          <w:kern w:val="0"/>
        </w:rPr>
        <w:t>public UInt16 sY;</w:t>
      </w:r>
    </w:p>
    <w:p w:rsidR="00C2768E" w:rsidRPr="008453A2" w:rsidRDefault="00C2768E" w:rsidP="004266C8">
      <w:pPr>
        <w:pStyle w:val="a1"/>
        <w:ind w:firstLine="480"/>
        <w:rPr>
          <w:kern w:val="0"/>
        </w:rPr>
      </w:pPr>
      <w:r w:rsidRPr="008453A2">
        <w:rPr>
          <w:kern w:val="0"/>
        </w:rPr>
        <w:t>public UInt16 eX;</w:t>
      </w:r>
    </w:p>
    <w:p w:rsidR="00C2768E" w:rsidRPr="008453A2" w:rsidRDefault="00C2768E" w:rsidP="004266C8">
      <w:pPr>
        <w:pStyle w:val="a1"/>
        <w:ind w:firstLine="480"/>
        <w:rPr>
          <w:kern w:val="0"/>
        </w:rPr>
      </w:pPr>
      <w:r w:rsidRPr="008453A2">
        <w:rPr>
          <w:kern w:val="0"/>
        </w:rPr>
        <w:t>public UInt16 eY;</w:t>
      </w:r>
    </w:p>
    <w:p w:rsidR="00C2768E" w:rsidRPr="008453A2" w:rsidRDefault="00C2768E" w:rsidP="004266C8">
      <w:pPr>
        <w:pStyle w:val="a1"/>
        <w:ind w:firstLine="480"/>
        <w:rPr>
          <w:kern w:val="0"/>
        </w:rPr>
      </w:pPr>
      <w:r w:rsidRPr="008453A2">
        <w:rPr>
          <w:kern w:val="0"/>
        </w:rPr>
        <w:t>}</w:t>
      </w:r>
    </w:p>
    <w:p w:rsidR="00203079" w:rsidRPr="00DE21E7" w:rsidRDefault="002728A9" w:rsidP="008E1255">
      <w:pPr>
        <w:pStyle w:val="3"/>
      </w:pPr>
      <w:bookmarkStart w:id="587" w:name="_Toc458488432"/>
      <w:bookmarkStart w:id="588" w:name="_Toc464376267"/>
      <w:bookmarkStart w:id="589" w:name="_Toc464376478"/>
      <w:bookmarkStart w:id="590" w:name="_Toc464377097"/>
      <w:bookmarkStart w:id="591" w:name="_Toc464377193"/>
      <w:bookmarkStart w:id="592" w:name="_Toc464377289"/>
      <w:bookmarkStart w:id="593" w:name="_Toc464377411"/>
      <w:bookmarkStart w:id="594" w:name="_Toc464377944"/>
      <w:bookmarkStart w:id="595" w:name="_Toc474657906"/>
      <w:r>
        <w:rPr>
          <w:rFonts w:hint="eastAsia"/>
        </w:rPr>
        <w:t>线数据结构</w:t>
      </w:r>
      <w:bookmarkEnd w:id="587"/>
      <w:bookmarkEnd w:id="588"/>
      <w:bookmarkEnd w:id="589"/>
      <w:bookmarkEnd w:id="590"/>
      <w:bookmarkEnd w:id="591"/>
      <w:bookmarkEnd w:id="592"/>
      <w:bookmarkEnd w:id="593"/>
      <w:bookmarkEnd w:id="594"/>
      <w:bookmarkEnd w:id="595"/>
    </w:p>
    <w:p w:rsidR="00517BBE" w:rsidRPr="00DE21E7" w:rsidRDefault="00517BBE" w:rsidP="00517BBE">
      <w:pPr>
        <w:pStyle w:val="a1"/>
        <w:ind w:firstLine="480"/>
      </w:pPr>
      <w:r w:rsidRPr="00DE21E7">
        <w:rPr>
          <w:rFonts w:hint="eastAsia"/>
        </w:rPr>
        <w:t>U</w:t>
      </w:r>
      <w:r w:rsidR="0085659E">
        <w:rPr>
          <w:rFonts w:hint="eastAsia"/>
        </w:rPr>
        <w:t>开发环境支持水平和垂直直线的绘制</w:t>
      </w:r>
      <w:r w:rsidR="0040701F">
        <w:rPr>
          <w:rFonts w:hint="eastAsia"/>
        </w:rPr>
        <w:t>。</w:t>
      </w:r>
      <w:r w:rsidRPr="00DE21E7">
        <w:rPr>
          <w:rFonts w:hint="eastAsia"/>
        </w:rPr>
        <w:t>对应的线段数据结构为</w:t>
      </w:r>
      <w:r w:rsidR="00680C9B">
        <w:rPr>
          <w:rFonts w:hint="eastAsia"/>
        </w:rPr>
        <w:t>，采用默认</w:t>
      </w:r>
      <w:r w:rsidR="00680C9B">
        <w:rPr>
          <w:rFonts w:hint="eastAsia"/>
        </w:rPr>
        <w:t>4</w:t>
      </w:r>
      <w:r w:rsidR="00680C9B">
        <w:rPr>
          <w:rFonts w:hint="eastAsia"/>
        </w:rPr>
        <w:t>字节</w:t>
      </w:r>
      <w:r w:rsidRPr="00DE21E7">
        <w:rPr>
          <w:rFonts w:hint="eastAsia"/>
        </w:rPr>
        <w:t>：</w:t>
      </w:r>
    </w:p>
    <w:p w:rsidR="00751791" w:rsidRPr="00751791" w:rsidRDefault="00751791" w:rsidP="00751791">
      <w:pPr>
        <w:pStyle w:val="a1"/>
        <w:ind w:firstLine="480"/>
        <w:rPr>
          <w:kern w:val="0"/>
        </w:rPr>
      </w:pPr>
      <w:r w:rsidRPr="00751791">
        <w:rPr>
          <w:kern w:val="0"/>
        </w:rPr>
        <w:t>public struct LineBin</w:t>
      </w:r>
    </w:p>
    <w:p w:rsidR="00751791" w:rsidRPr="00751791" w:rsidRDefault="00751791" w:rsidP="00751791">
      <w:pPr>
        <w:pStyle w:val="a1"/>
        <w:ind w:firstLine="480"/>
        <w:rPr>
          <w:kern w:val="0"/>
        </w:rPr>
      </w:pPr>
      <w:r w:rsidRPr="00751791">
        <w:rPr>
          <w:kern w:val="0"/>
        </w:rPr>
        <w:t>{</w:t>
      </w:r>
    </w:p>
    <w:p w:rsidR="00751791" w:rsidRPr="00751791" w:rsidRDefault="00751791" w:rsidP="00751791">
      <w:pPr>
        <w:pStyle w:val="a1"/>
        <w:ind w:firstLine="480"/>
        <w:rPr>
          <w:kern w:val="0"/>
        </w:rPr>
      </w:pPr>
      <w:r w:rsidRPr="00751791">
        <w:rPr>
          <w:kern w:val="0"/>
        </w:rPr>
        <w:lastRenderedPageBreak/>
        <w:t xml:space="preserve">public UInt32 color; </w:t>
      </w:r>
      <w:r w:rsidR="00195B0D">
        <w:rPr>
          <w:rFonts w:hint="eastAsia"/>
          <w:kern w:val="0"/>
        </w:rPr>
        <w:t>//</w:t>
      </w:r>
      <w:r w:rsidR="00195B0D">
        <w:rPr>
          <w:rFonts w:hint="eastAsia"/>
          <w:kern w:val="0"/>
        </w:rPr>
        <w:t>线条颜色值</w:t>
      </w:r>
    </w:p>
    <w:p w:rsidR="00751791" w:rsidRPr="00751791" w:rsidRDefault="00751791" w:rsidP="00751791">
      <w:pPr>
        <w:pStyle w:val="a1"/>
        <w:ind w:firstLine="480"/>
        <w:rPr>
          <w:kern w:val="0"/>
        </w:rPr>
      </w:pPr>
      <w:r w:rsidRPr="00751791">
        <w:rPr>
          <w:kern w:val="0"/>
        </w:rPr>
        <w:t xml:space="preserve">public UInt16 id; </w:t>
      </w:r>
      <w:r w:rsidR="00195B0D">
        <w:rPr>
          <w:rFonts w:hint="eastAsia"/>
          <w:kern w:val="0"/>
        </w:rPr>
        <w:t xml:space="preserve">  //</w:t>
      </w:r>
      <w:r w:rsidR="00FD3317">
        <w:rPr>
          <w:rFonts w:hint="eastAsia"/>
          <w:kern w:val="0"/>
        </w:rPr>
        <w:t>id</w:t>
      </w:r>
      <w:r w:rsidR="00FD3317">
        <w:rPr>
          <w:rFonts w:hint="eastAsia"/>
          <w:kern w:val="0"/>
        </w:rPr>
        <w:t>号</w:t>
      </w:r>
    </w:p>
    <w:p w:rsidR="00751791" w:rsidRPr="00751791" w:rsidRDefault="00751791" w:rsidP="00751791">
      <w:pPr>
        <w:pStyle w:val="a1"/>
        <w:ind w:firstLine="480"/>
        <w:rPr>
          <w:kern w:val="0"/>
        </w:rPr>
      </w:pPr>
      <w:r w:rsidRPr="00751791">
        <w:rPr>
          <w:kern w:val="0"/>
        </w:rPr>
        <w:t xml:space="preserve">public UInt16 x1; </w:t>
      </w:r>
      <w:r w:rsidR="00E24819">
        <w:rPr>
          <w:rFonts w:hint="eastAsia"/>
          <w:kern w:val="0"/>
        </w:rPr>
        <w:t xml:space="preserve"> //</w:t>
      </w:r>
      <w:r w:rsidR="0052468E">
        <w:rPr>
          <w:rFonts w:hint="eastAsia"/>
          <w:kern w:val="0"/>
        </w:rPr>
        <w:t>起始</w:t>
      </w:r>
      <w:r w:rsidR="00260F17">
        <w:rPr>
          <w:rFonts w:hint="eastAsia"/>
          <w:kern w:val="0"/>
        </w:rPr>
        <w:t>点</w:t>
      </w:r>
      <w:r w:rsidR="0052468E">
        <w:rPr>
          <w:rFonts w:hint="eastAsia"/>
          <w:kern w:val="0"/>
        </w:rPr>
        <w:t>x</w:t>
      </w:r>
      <w:r w:rsidR="0052468E">
        <w:rPr>
          <w:rFonts w:hint="eastAsia"/>
          <w:kern w:val="0"/>
        </w:rPr>
        <w:t>坐标</w:t>
      </w:r>
    </w:p>
    <w:p w:rsidR="00751791" w:rsidRPr="00751791" w:rsidRDefault="00751791" w:rsidP="00751791">
      <w:pPr>
        <w:pStyle w:val="a1"/>
        <w:ind w:firstLine="480"/>
        <w:rPr>
          <w:kern w:val="0"/>
        </w:rPr>
      </w:pPr>
      <w:r w:rsidRPr="00751791">
        <w:rPr>
          <w:kern w:val="0"/>
        </w:rPr>
        <w:t xml:space="preserve">public UInt16 y1; </w:t>
      </w:r>
      <w:r w:rsidR="0052468E">
        <w:rPr>
          <w:rFonts w:hint="eastAsia"/>
          <w:kern w:val="0"/>
        </w:rPr>
        <w:t xml:space="preserve"> //</w:t>
      </w:r>
      <w:r w:rsidR="007E1926">
        <w:rPr>
          <w:rFonts w:hint="eastAsia"/>
          <w:kern w:val="0"/>
        </w:rPr>
        <w:t>起始</w:t>
      </w:r>
      <w:r w:rsidR="00260F17">
        <w:rPr>
          <w:rFonts w:hint="eastAsia"/>
          <w:kern w:val="0"/>
        </w:rPr>
        <w:t>点</w:t>
      </w:r>
      <w:r w:rsidR="007E1926">
        <w:rPr>
          <w:rFonts w:hint="eastAsia"/>
          <w:kern w:val="0"/>
        </w:rPr>
        <w:t>y</w:t>
      </w:r>
      <w:r w:rsidR="007E1926">
        <w:rPr>
          <w:rFonts w:hint="eastAsia"/>
          <w:kern w:val="0"/>
        </w:rPr>
        <w:t>坐标</w:t>
      </w:r>
    </w:p>
    <w:p w:rsidR="00751791" w:rsidRPr="00751791" w:rsidRDefault="00751791" w:rsidP="00751791">
      <w:pPr>
        <w:pStyle w:val="a1"/>
        <w:ind w:firstLine="480"/>
        <w:rPr>
          <w:kern w:val="0"/>
        </w:rPr>
      </w:pPr>
      <w:r w:rsidRPr="00751791">
        <w:rPr>
          <w:kern w:val="0"/>
        </w:rPr>
        <w:t xml:space="preserve">public UInt16 x2; </w:t>
      </w:r>
      <w:r w:rsidR="006501E8">
        <w:rPr>
          <w:rFonts w:hint="eastAsia"/>
          <w:kern w:val="0"/>
        </w:rPr>
        <w:t xml:space="preserve"> //</w:t>
      </w:r>
      <w:r w:rsidR="0044312A">
        <w:rPr>
          <w:rFonts w:hint="eastAsia"/>
          <w:kern w:val="0"/>
        </w:rPr>
        <w:t>结束点</w:t>
      </w:r>
      <w:r w:rsidR="0044312A">
        <w:rPr>
          <w:rFonts w:hint="eastAsia"/>
          <w:kern w:val="0"/>
        </w:rPr>
        <w:t>x</w:t>
      </w:r>
      <w:r w:rsidR="0044312A">
        <w:rPr>
          <w:rFonts w:hint="eastAsia"/>
          <w:kern w:val="0"/>
        </w:rPr>
        <w:t>坐标</w:t>
      </w:r>
    </w:p>
    <w:p w:rsidR="00751791" w:rsidRPr="00751791" w:rsidRDefault="00751791" w:rsidP="00751791">
      <w:pPr>
        <w:pStyle w:val="a1"/>
        <w:ind w:firstLine="480"/>
        <w:rPr>
          <w:kern w:val="0"/>
        </w:rPr>
      </w:pPr>
      <w:r w:rsidRPr="00751791">
        <w:rPr>
          <w:kern w:val="0"/>
        </w:rPr>
        <w:t xml:space="preserve">public UInt16 y2; </w:t>
      </w:r>
      <w:r w:rsidR="0044312A">
        <w:rPr>
          <w:rFonts w:hint="eastAsia"/>
          <w:kern w:val="0"/>
        </w:rPr>
        <w:t xml:space="preserve"> //</w:t>
      </w:r>
      <w:r w:rsidR="00260F17">
        <w:rPr>
          <w:rFonts w:hint="eastAsia"/>
          <w:kern w:val="0"/>
        </w:rPr>
        <w:t>结束点</w:t>
      </w:r>
      <w:r w:rsidR="00260F17">
        <w:rPr>
          <w:rFonts w:hint="eastAsia"/>
          <w:kern w:val="0"/>
        </w:rPr>
        <w:t>y</w:t>
      </w:r>
      <w:r w:rsidR="00260F17">
        <w:rPr>
          <w:rFonts w:hint="eastAsia"/>
          <w:kern w:val="0"/>
        </w:rPr>
        <w:t>坐标</w:t>
      </w:r>
    </w:p>
    <w:p w:rsidR="00751791" w:rsidRPr="00751791" w:rsidRDefault="00751791" w:rsidP="00751791">
      <w:pPr>
        <w:pStyle w:val="a1"/>
        <w:ind w:firstLine="480"/>
        <w:rPr>
          <w:kern w:val="0"/>
        </w:rPr>
      </w:pPr>
      <w:r w:rsidRPr="00751791">
        <w:rPr>
          <w:kern w:val="0"/>
        </w:rPr>
        <w:t>public Byte width;</w:t>
      </w:r>
      <w:r w:rsidR="00B71EB0">
        <w:rPr>
          <w:rFonts w:hint="eastAsia"/>
          <w:kern w:val="0"/>
        </w:rPr>
        <w:t xml:space="preserve">  //</w:t>
      </w:r>
      <w:r w:rsidR="00214A7A">
        <w:rPr>
          <w:rFonts w:hint="eastAsia"/>
          <w:kern w:val="0"/>
        </w:rPr>
        <w:t>线条宽度</w:t>
      </w:r>
    </w:p>
    <w:p w:rsidR="00751791" w:rsidRPr="00751791" w:rsidRDefault="00751791" w:rsidP="00751791">
      <w:pPr>
        <w:pStyle w:val="a1"/>
        <w:ind w:firstLine="480"/>
        <w:rPr>
          <w:kern w:val="0"/>
        </w:rPr>
      </w:pPr>
      <w:r w:rsidRPr="00751791">
        <w:rPr>
          <w:kern w:val="0"/>
        </w:rPr>
        <w:t xml:space="preserve">    [MarshalAs(UnmanagedType.ByValArray, SizeConst = 1)]</w:t>
      </w:r>
    </w:p>
    <w:p w:rsidR="00751791" w:rsidRPr="00751791" w:rsidRDefault="00751791" w:rsidP="00751791">
      <w:pPr>
        <w:pStyle w:val="a1"/>
        <w:ind w:firstLine="480"/>
        <w:rPr>
          <w:kern w:val="0"/>
        </w:rPr>
      </w:pPr>
      <w:r w:rsidRPr="00751791">
        <w:rPr>
          <w:kern w:val="0"/>
        </w:rPr>
        <w:t xml:space="preserve">public Byte[] rsv; </w:t>
      </w:r>
    </w:p>
    <w:p w:rsidR="00751791" w:rsidRPr="00751791" w:rsidRDefault="00751791" w:rsidP="00751791">
      <w:pPr>
        <w:pStyle w:val="a1"/>
        <w:ind w:firstLine="480"/>
        <w:rPr>
          <w:kern w:val="0"/>
        </w:rPr>
      </w:pPr>
      <w:r w:rsidRPr="00751791">
        <w:rPr>
          <w:kern w:val="0"/>
        </w:rPr>
        <w:t>}</w:t>
      </w:r>
    </w:p>
    <w:p w:rsidR="001A21FC" w:rsidRPr="00DE21E7" w:rsidRDefault="002728A9" w:rsidP="008E1255">
      <w:pPr>
        <w:pStyle w:val="3"/>
      </w:pPr>
      <w:bookmarkStart w:id="596" w:name="_Toc458488433"/>
      <w:bookmarkStart w:id="597" w:name="_Toc464376268"/>
      <w:bookmarkStart w:id="598" w:name="_Toc464376479"/>
      <w:bookmarkStart w:id="599" w:name="_Toc464377098"/>
      <w:bookmarkStart w:id="600" w:name="_Toc464377194"/>
      <w:bookmarkStart w:id="601" w:name="_Toc464377290"/>
      <w:bookmarkStart w:id="602" w:name="_Toc464377412"/>
      <w:bookmarkStart w:id="603" w:name="_Toc464377945"/>
      <w:bookmarkStart w:id="604" w:name="_Toc474657907"/>
      <w:r>
        <w:rPr>
          <w:rFonts w:hint="eastAsia"/>
        </w:rPr>
        <w:t>静态文本数据结构</w:t>
      </w:r>
      <w:bookmarkEnd w:id="596"/>
      <w:bookmarkEnd w:id="597"/>
      <w:bookmarkEnd w:id="598"/>
      <w:bookmarkEnd w:id="599"/>
      <w:bookmarkEnd w:id="600"/>
      <w:bookmarkEnd w:id="601"/>
      <w:bookmarkEnd w:id="602"/>
      <w:bookmarkEnd w:id="603"/>
      <w:bookmarkEnd w:id="604"/>
    </w:p>
    <w:p w:rsidR="007E2FBF" w:rsidRPr="00DE21E7" w:rsidRDefault="007E2FBF" w:rsidP="007E2FBF">
      <w:pPr>
        <w:pStyle w:val="a1"/>
        <w:ind w:firstLine="480"/>
      </w:pPr>
      <w:r w:rsidRPr="00DE21E7">
        <w:rPr>
          <w:rFonts w:hint="eastAsia"/>
        </w:rPr>
        <w:t>S-VDU</w:t>
      </w:r>
      <w:r w:rsidR="008F584E">
        <w:rPr>
          <w:rFonts w:hint="eastAsia"/>
        </w:rPr>
        <w:t>开发环境中文本控件，</w:t>
      </w:r>
      <w:r w:rsidR="00603EA8">
        <w:rPr>
          <w:rFonts w:hint="eastAsia"/>
        </w:rPr>
        <w:t>拥有对</w:t>
      </w:r>
      <w:r w:rsidR="00ED11A1">
        <w:rPr>
          <w:rFonts w:hint="eastAsia"/>
        </w:rPr>
        <w:t>文本位置、文本大小、</w:t>
      </w:r>
      <w:r w:rsidR="00603EA8">
        <w:rPr>
          <w:rFonts w:hint="eastAsia"/>
        </w:rPr>
        <w:t>文本背景颜色</w:t>
      </w:r>
      <w:r w:rsidR="00ED11A1">
        <w:rPr>
          <w:rFonts w:hint="eastAsia"/>
        </w:rPr>
        <w:t>、</w:t>
      </w:r>
      <w:r w:rsidR="00054CF4">
        <w:rPr>
          <w:rFonts w:hint="eastAsia"/>
        </w:rPr>
        <w:t>文本背景颜色是否透明、</w:t>
      </w:r>
      <w:r w:rsidR="00ED11A1">
        <w:rPr>
          <w:rFonts w:hint="eastAsia"/>
        </w:rPr>
        <w:t>文本颜色、对齐方式及字体选择的输入和编辑功能。</w:t>
      </w:r>
    </w:p>
    <w:p w:rsidR="00B24F4C" w:rsidRPr="00B24F4C" w:rsidRDefault="00B24F4C" w:rsidP="00B24F4C">
      <w:pPr>
        <w:pStyle w:val="a1"/>
        <w:ind w:firstLine="480"/>
        <w:rPr>
          <w:kern w:val="0"/>
        </w:rPr>
      </w:pPr>
      <w:r w:rsidRPr="00B24F4C">
        <w:rPr>
          <w:kern w:val="0"/>
        </w:rPr>
        <w:t>public struct AreaBin</w:t>
      </w:r>
    </w:p>
    <w:p w:rsidR="00B24F4C" w:rsidRPr="00B24F4C" w:rsidRDefault="00B24F4C" w:rsidP="00B24F4C">
      <w:pPr>
        <w:pStyle w:val="a1"/>
        <w:ind w:firstLine="480"/>
        <w:rPr>
          <w:kern w:val="0"/>
        </w:rPr>
      </w:pPr>
      <w:r w:rsidRPr="00B24F4C">
        <w:rPr>
          <w:kern w:val="0"/>
        </w:rPr>
        <w:t>{</w:t>
      </w:r>
    </w:p>
    <w:p w:rsidR="00B24F4C" w:rsidRPr="00B24F4C" w:rsidRDefault="00B24F4C" w:rsidP="00B24F4C">
      <w:pPr>
        <w:pStyle w:val="a1"/>
        <w:ind w:firstLine="480"/>
        <w:rPr>
          <w:kern w:val="0"/>
        </w:rPr>
      </w:pPr>
      <w:r w:rsidRPr="00B24F4C">
        <w:rPr>
          <w:kern w:val="0"/>
        </w:rPr>
        <w:t xml:space="preserve">public RectBin rect;       </w:t>
      </w:r>
    </w:p>
    <w:p w:rsidR="00B24F4C" w:rsidRPr="00B24F4C" w:rsidRDefault="00B24F4C" w:rsidP="00B24F4C">
      <w:pPr>
        <w:pStyle w:val="a1"/>
        <w:ind w:firstLine="480"/>
        <w:rPr>
          <w:kern w:val="0"/>
        </w:rPr>
      </w:pPr>
      <w:r w:rsidRPr="00B24F4C">
        <w:rPr>
          <w:kern w:val="0"/>
        </w:rPr>
        <w:t xml:space="preserve">public UInt32 bgClr;      </w:t>
      </w:r>
    </w:p>
    <w:p w:rsidR="00B24F4C" w:rsidRPr="00B24F4C" w:rsidRDefault="00B24F4C" w:rsidP="00B24F4C">
      <w:pPr>
        <w:pStyle w:val="a1"/>
        <w:ind w:firstLine="480"/>
        <w:rPr>
          <w:kern w:val="0"/>
        </w:rPr>
      </w:pPr>
      <w:r w:rsidRPr="00B24F4C">
        <w:rPr>
          <w:kern w:val="0"/>
        </w:rPr>
        <w:t xml:space="preserve">public UInt32 fontClr;     </w:t>
      </w:r>
    </w:p>
    <w:p w:rsidR="00B24F4C" w:rsidRPr="00B24F4C" w:rsidRDefault="007D2AE3" w:rsidP="007D2AE3">
      <w:pPr>
        <w:pStyle w:val="a1"/>
        <w:ind w:firstLine="480"/>
        <w:rPr>
          <w:kern w:val="0"/>
        </w:rPr>
      </w:pPr>
      <w:r>
        <w:rPr>
          <w:kern w:val="0"/>
        </w:rPr>
        <w:t xml:space="preserve">public UInt16 id;        </w:t>
      </w:r>
      <w:r>
        <w:rPr>
          <w:rFonts w:hint="eastAsia"/>
          <w:kern w:val="0"/>
        </w:rPr>
        <w:t xml:space="preserve"> </w:t>
      </w:r>
    </w:p>
    <w:p w:rsidR="00B24F4C" w:rsidRPr="00B24F4C" w:rsidRDefault="00B24F4C" w:rsidP="00B24F4C">
      <w:pPr>
        <w:pStyle w:val="a1"/>
        <w:ind w:firstLine="480"/>
        <w:rPr>
          <w:kern w:val="0"/>
        </w:rPr>
      </w:pPr>
      <w:r w:rsidRPr="00B24F4C">
        <w:rPr>
          <w:kern w:val="0"/>
        </w:rPr>
        <w:t xml:space="preserve">public Byte[] text; </w:t>
      </w:r>
    </w:p>
    <w:p w:rsidR="00B24F4C" w:rsidRPr="00B24F4C" w:rsidRDefault="00B24F4C" w:rsidP="00B24F4C">
      <w:pPr>
        <w:pStyle w:val="a1"/>
        <w:ind w:firstLine="480"/>
        <w:rPr>
          <w:kern w:val="0"/>
        </w:rPr>
      </w:pPr>
      <w:r w:rsidRPr="00B24F4C">
        <w:rPr>
          <w:kern w:val="0"/>
        </w:rPr>
        <w:t>public Byte</w:t>
      </w:r>
      <w:r w:rsidR="001D376B">
        <w:rPr>
          <w:kern w:val="0"/>
        </w:rPr>
        <w:t xml:space="preserve"> font;</w:t>
      </w:r>
    </w:p>
    <w:p w:rsidR="00B24F4C" w:rsidRPr="00B24F4C" w:rsidRDefault="00B24F4C" w:rsidP="00B24F4C">
      <w:pPr>
        <w:pStyle w:val="a1"/>
        <w:ind w:firstLine="480"/>
        <w:rPr>
          <w:kern w:val="0"/>
        </w:rPr>
      </w:pPr>
      <w:r w:rsidRPr="00B24F4C">
        <w:rPr>
          <w:kern w:val="0"/>
        </w:rPr>
        <w:t>public Byte</w:t>
      </w:r>
      <w:r w:rsidR="001D376B">
        <w:rPr>
          <w:kern w:val="0"/>
        </w:rPr>
        <w:t xml:space="preserve"> align;</w:t>
      </w:r>
    </w:p>
    <w:p w:rsidR="00B24F4C" w:rsidRPr="00B24F4C" w:rsidRDefault="00B24F4C" w:rsidP="00B24F4C">
      <w:pPr>
        <w:pStyle w:val="a1"/>
        <w:ind w:firstLine="480"/>
        <w:rPr>
          <w:kern w:val="0"/>
        </w:rPr>
      </w:pPr>
      <w:r w:rsidRPr="00B24F4C">
        <w:rPr>
          <w:kern w:val="0"/>
        </w:rPr>
        <w:t>public Byte transparent;</w:t>
      </w:r>
    </w:p>
    <w:p w:rsidR="00B24F4C" w:rsidRPr="00B24F4C" w:rsidRDefault="00B24F4C" w:rsidP="00B24F4C">
      <w:pPr>
        <w:pStyle w:val="a1"/>
        <w:ind w:firstLine="480"/>
        <w:rPr>
          <w:kern w:val="0"/>
        </w:rPr>
      </w:pPr>
      <w:r w:rsidRPr="00B24F4C">
        <w:rPr>
          <w:kern w:val="0"/>
        </w:rPr>
        <w:t>public Byte[] rsv;</w:t>
      </w:r>
    </w:p>
    <w:p w:rsidR="00B24F4C" w:rsidRPr="00B24F4C" w:rsidRDefault="00B24F4C" w:rsidP="00B24F4C">
      <w:pPr>
        <w:pStyle w:val="a1"/>
        <w:ind w:firstLine="480"/>
        <w:rPr>
          <w:kern w:val="0"/>
        </w:rPr>
      </w:pPr>
      <w:r w:rsidRPr="00B24F4C">
        <w:rPr>
          <w:kern w:val="0"/>
        </w:rPr>
        <w:t>}</w:t>
      </w:r>
    </w:p>
    <w:p w:rsidR="001B14D2" w:rsidRPr="00DE21E7" w:rsidRDefault="002728A9" w:rsidP="008E1255">
      <w:pPr>
        <w:pStyle w:val="3"/>
      </w:pPr>
      <w:bookmarkStart w:id="605" w:name="_Toc458488434"/>
      <w:bookmarkStart w:id="606" w:name="_Toc464376269"/>
      <w:bookmarkStart w:id="607" w:name="_Toc464376480"/>
      <w:bookmarkStart w:id="608" w:name="_Toc464377099"/>
      <w:bookmarkStart w:id="609" w:name="_Toc464377195"/>
      <w:bookmarkStart w:id="610" w:name="_Toc464377291"/>
      <w:bookmarkStart w:id="611" w:name="_Toc464377413"/>
      <w:bookmarkStart w:id="612" w:name="_Toc464377946"/>
      <w:bookmarkStart w:id="613" w:name="_Toc474657908"/>
      <w:r>
        <w:rPr>
          <w:rFonts w:hint="eastAsia"/>
        </w:rPr>
        <w:t>按钮数据结构</w:t>
      </w:r>
      <w:bookmarkEnd w:id="605"/>
      <w:bookmarkEnd w:id="606"/>
      <w:bookmarkEnd w:id="607"/>
      <w:bookmarkEnd w:id="608"/>
      <w:bookmarkEnd w:id="609"/>
      <w:bookmarkEnd w:id="610"/>
      <w:bookmarkEnd w:id="611"/>
      <w:bookmarkEnd w:id="612"/>
      <w:bookmarkEnd w:id="613"/>
    </w:p>
    <w:p w:rsidR="001B14D2" w:rsidRPr="00DE21E7" w:rsidRDefault="001B14D2" w:rsidP="001B14D2">
      <w:pPr>
        <w:pStyle w:val="a1"/>
        <w:ind w:firstLine="480"/>
      </w:pPr>
      <w:r w:rsidRPr="00DE21E7">
        <w:rPr>
          <w:rFonts w:hint="eastAsia"/>
        </w:rPr>
        <w:t>S-VDU</w:t>
      </w:r>
      <w:r w:rsidR="00A3611B">
        <w:rPr>
          <w:rFonts w:hint="eastAsia"/>
        </w:rPr>
        <w:t>开发环境软件中，</w:t>
      </w:r>
      <w:r w:rsidR="00016367">
        <w:rPr>
          <w:rFonts w:hint="eastAsia"/>
        </w:rPr>
        <w:t>具有对按钮位置、按钮大小、</w:t>
      </w:r>
      <w:r w:rsidR="008E71EC">
        <w:rPr>
          <w:rFonts w:hint="eastAsia"/>
        </w:rPr>
        <w:t>按钮文本、按钮的背景颜色、按钮的按下颜色、</w:t>
      </w:r>
      <w:r w:rsidR="00057972">
        <w:rPr>
          <w:rFonts w:hint="eastAsia"/>
        </w:rPr>
        <w:t>按钮的类型选择、</w:t>
      </w:r>
      <w:r w:rsidR="00AC0D73">
        <w:rPr>
          <w:rFonts w:hint="eastAsia"/>
        </w:rPr>
        <w:t>按钮的按下显示背景图片、按钮弹起时显示背景图片等编辑</w:t>
      </w:r>
      <w:r w:rsidR="00AC0D73">
        <w:rPr>
          <w:rFonts w:hint="eastAsia"/>
        </w:rPr>
        <w:lastRenderedPageBreak/>
        <w:t>功能。</w:t>
      </w:r>
    </w:p>
    <w:p w:rsidR="00425DBF" w:rsidRPr="00425DBF" w:rsidRDefault="00425DBF" w:rsidP="002A2425">
      <w:pPr>
        <w:pStyle w:val="a1"/>
        <w:ind w:firstLineChars="83" w:firstLine="199"/>
        <w:rPr>
          <w:kern w:val="0"/>
        </w:rPr>
      </w:pPr>
      <w:r w:rsidRPr="00425DBF">
        <w:rPr>
          <w:kern w:val="0"/>
        </w:rPr>
        <w:t>[Serializable]</w:t>
      </w:r>
    </w:p>
    <w:p w:rsidR="00425DBF" w:rsidRPr="00425DBF" w:rsidRDefault="00425DBF" w:rsidP="002A2425">
      <w:pPr>
        <w:pStyle w:val="a1"/>
        <w:ind w:firstLineChars="83" w:firstLine="199"/>
        <w:rPr>
          <w:kern w:val="0"/>
        </w:rPr>
      </w:pPr>
      <w:r w:rsidRPr="00425DBF">
        <w:rPr>
          <w:kern w:val="0"/>
        </w:rPr>
        <w:t>[StructLayout(LayoutKind.Explicit,Pack = 4)]</w:t>
      </w:r>
    </w:p>
    <w:p w:rsidR="00425DBF" w:rsidRPr="00425DBF" w:rsidRDefault="00425DBF" w:rsidP="002A2425">
      <w:pPr>
        <w:pStyle w:val="a1"/>
        <w:ind w:firstLineChars="83" w:firstLine="199"/>
        <w:rPr>
          <w:kern w:val="0"/>
        </w:rPr>
      </w:pPr>
      <w:r w:rsidRPr="00425DBF">
        <w:rPr>
          <w:kern w:val="0"/>
        </w:rPr>
        <w:t>public struct btnParaBin</w:t>
      </w:r>
    </w:p>
    <w:p w:rsidR="00425DBF" w:rsidRPr="00425DBF" w:rsidRDefault="00425DBF" w:rsidP="002A2425">
      <w:pPr>
        <w:pStyle w:val="a1"/>
        <w:ind w:firstLineChars="83" w:firstLine="199"/>
        <w:rPr>
          <w:kern w:val="0"/>
        </w:rPr>
      </w:pPr>
      <w:r w:rsidRPr="00425DBF">
        <w:rPr>
          <w:kern w:val="0"/>
        </w:rPr>
        <w:t>{</w:t>
      </w:r>
    </w:p>
    <w:p w:rsidR="00425DBF" w:rsidRPr="00425DBF" w:rsidRDefault="00425DBF" w:rsidP="00425DBF">
      <w:pPr>
        <w:pStyle w:val="a1"/>
        <w:ind w:firstLine="480"/>
        <w:rPr>
          <w:kern w:val="0"/>
        </w:rPr>
      </w:pPr>
      <w:r w:rsidRPr="00425DBF">
        <w:rPr>
          <w:kern w:val="0"/>
        </w:rPr>
        <w:t xml:space="preserve"> [FieldOffset(0)]</w:t>
      </w:r>
    </w:p>
    <w:p w:rsidR="00425DBF" w:rsidRPr="00425DBF" w:rsidRDefault="00425DBF" w:rsidP="00425DBF">
      <w:pPr>
        <w:pStyle w:val="a1"/>
        <w:ind w:firstLine="480"/>
        <w:rPr>
          <w:kern w:val="0"/>
        </w:rPr>
      </w:pPr>
      <w:r w:rsidRPr="00425DBF">
        <w:rPr>
          <w:kern w:val="0"/>
        </w:rPr>
        <w:t>public UInt32 pageId;</w:t>
      </w:r>
    </w:p>
    <w:p w:rsidR="00425DBF" w:rsidRPr="00425DBF" w:rsidRDefault="00425DBF" w:rsidP="00425DBF">
      <w:pPr>
        <w:pStyle w:val="a1"/>
        <w:ind w:firstLine="480"/>
        <w:rPr>
          <w:kern w:val="0"/>
        </w:rPr>
      </w:pPr>
      <w:r w:rsidRPr="00425DBF">
        <w:rPr>
          <w:kern w:val="0"/>
        </w:rPr>
        <w:t xml:space="preserve"> [FieldOffset(0)]</w:t>
      </w:r>
    </w:p>
    <w:p w:rsidR="00425DBF" w:rsidRPr="00425DBF" w:rsidRDefault="00425DBF" w:rsidP="00425DBF">
      <w:pPr>
        <w:pStyle w:val="a1"/>
        <w:ind w:firstLine="480"/>
        <w:rPr>
          <w:kern w:val="0"/>
        </w:rPr>
      </w:pPr>
      <w:r w:rsidRPr="00425DBF">
        <w:rPr>
          <w:kern w:val="0"/>
        </w:rPr>
        <w:t>public UInt32 addrOffset;</w:t>
      </w:r>
    </w:p>
    <w:p w:rsidR="001B14D2" w:rsidRDefault="00425DBF" w:rsidP="00D648A6">
      <w:pPr>
        <w:pStyle w:val="a1"/>
        <w:ind w:firstLineChars="83" w:firstLine="199"/>
        <w:rPr>
          <w:kern w:val="0"/>
        </w:rPr>
      </w:pPr>
      <w:r w:rsidRPr="00425DBF">
        <w:rPr>
          <w:kern w:val="0"/>
        </w:rPr>
        <w:t>}</w:t>
      </w:r>
    </w:p>
    <w:p w:rsidR="001C3676" w:rsidRPr="00DE21E7" w:rsidRDefault="001C3676" w:rsidP="00D648A6">
      <w:pPr>
        <w:pStyle w:val="a1"/>
        <w:ind w:firstLineChars="83" w:firstLine="199"/>
        <w:rPr>
          <w:kern w:val="0"/>
        </w:rPr>
      </w:pPr>
    </w:p>
    <w:p w:rsidR="007B04F1" w:rsidRPr="007B04F1" w:rsidRDefault="007B04F1" w:rsidP="002A4A33">
      <w:pPr>
        <w:pStyle w:val="a1"/>
        <w:ind w:firstLineChars="83" w:firstLine="199"/>
        <w:rPr>
          <w:kern w:val="0"/>
        </w:rPr>
      </w:pPr>
      <w:r w:rsidRPr="007B04F1">
        <w:rPr>
          <w:kern w:val="0"/>
        </w:rPr>
        <w:t>public struct ButtonBin</w:t>
      </w:r>
    </w:p>
    <w:p w:rsidR="007B04F1" w:rsidRPr="007B04F1" w:rsidRDefault="007B04F1" w:rsidP="002A4A33">
      <w:pPr>
        <w:pStyle w:val="a1"/>
        <w:ind w:firstLineChars="83" w:firstLine="199"/>
        <w:rPr>
          <w:kern w:val="0"/>
        </w:rPr>
      </w:pPr>
      <w:r w:rsidRPr="007B04F1">
        <w:rPr>
          <w:kern w:val="0"/>
        </w:rPr>
        <w:t>{</w:t>
      </w:r>
    </w:p>
    <w:p w:rsidR="007B04F1" w:rsidRPr="007B04F1" w:rsidRDefault="007B04F1" w:rsidP="007B04F1">
      <w:pPr>
        <w:pStyle w:val="a1"/>
        <w:ind w:firstLine="480"/>
        <w:rPr>
          <w:kern w:val="0"/>
        </w:rPr>
      </w:pPr>
      <w:r w:rsidRPr="007B04F1">
        <w:rPr>
          <w:kern w:val="0"/>
        </w:rPr>
        <w:t>public RectBin rect;</w:t>
      </w:r>
    </w:p>
    <w:p w:rsidR="007B04F1" w:rsidRPr="007B04F1" w:rsidRDefault="007B04F1" w:rsidP="007B04F1">
      <w:pPr>
        <w:pStyle w:val="a1"/>
        <w:ind w:firstLine="480"/>
        <w:rPr>
          <w:kern w:val="0"/>
        </w:rPr>
      </w:pPr>
      <w:r w:rsidRPr="007B04F1">
        <w:rPr>
          <w:kern w:val="0"/>
        </w:rPr>
        <w:t>public UInt32 fontClr;</w:t>
      </w:r>
    </w:p>
    <w:p w:rsidR="007B04F1" w:rsidRPr="007B04F1" w:rsidRDefault="007B04F1" w:rsidP="007B04F1">
      <w:pPr>
        <w:pStyle w:val="a1"/>
        <w:ind w:firstLine="480"/>
        <w:rPr>
          <w:kern w:val="0"/>
        </w:rPr>
      </w:pPr>
      <w:r w:rsidRPr="007B04F1">
        <w:rPr>
          <w:kern w:val="0"/>
        </w:rPr>
        <w:t>public UInt32 bgUpColor;</w:t>
      </w:r>
    </w:p>
    <w:p w:rsidR="007B04F1" w:rsidRPr="007B04F1" w:rsidRDefault="007B04F1" w:rsidP="007B04F1">
      <w:pPr>
        <w:pStyle w:val="a1"/>
        <w:ind w:firstLine="480"/>
        <w:rPr>
          <w:kern w:val="0"/>
        </w:rPr>
      </w:pPr>
      <w:r w:rsidRPr="007B04F1">
        <w:rPr>
          <w:kern w:val="0"/>
        </w:rPr>
        <w:t>public UInt32 bgDownColor;</w:t>
      </w:r>
    </w:p>
    <w:p w:rsidR="007B04F1" w:rsidRDefault="007B04F1" w:rsidP="007B04F1">
      <w:pPr>
        <w:pStyle w:val="a1"/>
        <w:ind w:firstLine="480"/>
        <w:rPr>
          <w:rFonts w:hint="eastAsia"/>
          <w:kern w:val="0"/>
        </w:rPr>
      </w:pPr>
      <w:r w:rsidRPr="007B04F1">
        <w:rPr>
          <w:kern w:val="0"/>
        </w:rPr>
        <w:t>public btnParaBin param;</w:t>
      </w:r>
    </w:p>
    <w:p w:rsidR="00E15E18" w:rsidRPr="00E15E18" w:rsidRDefault="00E15E18" w:rsidP="007B04F1">
      <w:pPr>
        <w:pStyle w:val="a1"/>
        <w:ind w:firstLine="480"/>
        <w:rPr>
          <w:kern w:val="0"/>
        </w:rPr>
      </w:pPr>
      <w:r w:rsidRPr="00E15E18">
        <w:rPr>
          <w:kern w:val="0"/>
        </w:rPr>
        <w:t xml:space="preserve">public UInt32 enableAddrOffset; </w:t>
      </w:r>
      <w:r>
        <w:rPr>
          <w:rFonts w:hint="eastAsia"/>
          <w:kern w:val="0"/>
        </w:rPr>
        <w:t xml:space="preserve"> //</w:t>
      </w:r>
      <w:r w:rsidR="00615614">
        <w:rPr>
          <w:rFonts w:hint="eastAsia"/>
          <w:kern w:val="0"/>
        </w:rPr>
        <w:t>使能变量地址</w:t>
      </w:r>
    </w:p>
    <w:p w:rsidR="007B04F1" w:rsidRPr="007B04F1" w:rsidRDefault="007B04F1" w:rsidP="007B04F1">
      <w:pPr>
        <w:pStyle w:val="a1"/>
        <w:ind w:firstLine="480"/>
        <w:rPr>
          <w:kern w:val="0"/>
        </w:rPr>
      </w:pPr>
      <w:r w:rsidRPr="007B04F1">
        <w:rPr>
          <w:kern w:val="0"/>
        </w:rPr>
        <w:t>public UInt16 id;</w:t>
      </w:r>
    </w:p>
    <w:p w:rsidR="007B04F1" w:rsidRPr="007B04F1" w:rsidRDefault="007B04F1" w:rsidP="007B04F1">
      <w:pPr>
        <w:pStyle w:val="a1"/>
        <w:ind w:firstLine="480"/>
        <w:rPr>
          <w:kern w:val="0"/>
        </w:rPr>
      </w:pPr>
      <w:r w:rsidRPr="007B04F1">
        <w:rPr>
          <w:kern w:val="0"/>
        </w:rPr>
        <w:t>[MarshalAs(UnmanagedType.ByValArray,SizeConst = SVLimit.TEXT_MAX_LEN)]</w:t>
      </w:r>
    </w:p>
    <w:p w:rsidR="008C2E03" w:rsidRDefault="007B04F1" w:rsidP="007B04F1">
      <w:pPr>
        <w:pStyle w:val="a1"/>
        <w:ind w:firstLine="480"/>
        <w:rPr>
          <w:rFonts w:hint="eastAsia"/>
          <w:kern w:val="0"/>
        </w:rPr>
      </w:pPr>
      <w:r w:rsidRPr="007B04F1">
        <w:rPr>
          <w:kern w:val="0"/>
        </w:rPr>
        <w:t>public Byte[] text;</w:t>
      </w:r>
    </w:p>
    <w:p w:rsidR="008C2E03" w:rsidRPr="00F00D18" w:rsidRDefault="008C2E03" w:rsidP="00F00D18">
      <w:pPr>
        <w:pStyle w:val="a1"/>
        <w:ind w:firstLine="480"/>
        <w:rPr>
          <w:rFonts w:hint="eastAsia"/>
          <w:kern w:val="0"/>
        </w:rPr>
      </w:pPr>
      <w:r w:rsidRPr="00F00D18">
        <w:rPr>
          <w:kern w:val="0"/>
        </w:rPr>
        <w:t>public Byte[] fText;   //</w:t>
      </w:r>
      <w:r w:rsidRPr="00F00D18">
        <w:rPr>
          <w:rFonts w:hint="eastAsia"/>
          <w:kern w:val="0"/>
        </w:rPr>
        <w:t>为假</w:t>
      </w:r>
    </w:p>
    <w:p w:rsidR="008C2E03" w:rsidRPr="007B04F1" w:rsidRDefault="008C2E03" w:rsidP="007B04F1">
      <w:pPr>
        <w:pStyle w:val="a1"/>
        <w:ind w:firstLine="480"/>
        <w:rPr>
          <w:kern w:val="0"/>
        </w:rPr>
      </w:pPr>
      <w:r w:rsidRPr="00F00D18">
        <w:rPr>
          <w:kern w:val="0"/>
        </w:rPr>
        <w:t>public Byte[] fMemo;   //</w:t>
      </w:r>
      <w:r w:rsidRPr="00F00D18">
        <w:rPr>
          <w:rFonts w:hint="eastAsia"/>
          <w:kern w:val="0"/>
        </w:rPr>
        <w:t>备注信息</w:t>
      </w:r>
    </w:p>
    <w:p w:rsidR="007B04F1" w:rsidRPr="007B04F1" w:rsidRDefault="007B04F1" w:rsidP="007B04F1">
      <w:pPr>
        <w:pStyle w:val="a1"/>
        <w:ind w:firstLine="480"/>
        <w:rPr>
          <w:kern w:val="0"/>
        </w:rPr>
      </w:pPr>
      <w:r w:rsidRPr="007B04F1">
        <w:rPr>
          <w:kern w:val="0"/>
        </w:rPr>
        <w:t>public Byte type;</w:t>
      </w:r>
    </w:p>
    <w:p w:rsidR="007B04F1" w:rsidRPr="007B04F1" w:rsidRDefault="007B04F1" w:rsidP="007B04F1">
      <w:pPr>
        <w:pStyle w:val="a1"/>
        <w:ind w:firstLine="480"/>
        <w:rPr>
          <w:kern w:val="0"/>
        </w:rPr>
      </w:pPr>
      <w:r w:rsidRPr="007B04F1">
        <w:rPr>
          <w:kern w:val="0"/>
        </w:rPr>
        <w:t>public Byte confirm;</w:t>
      </w:r>
    </w:p>
    <w:p w:rsidR="007B04F1" w:rsidRPr="007B04F1" w:rsidRDefault="007B04F1" w:rsidP="007B04F1">
      <w:pPr>
        <w:pStyle w:val="a1"/>
        <w:ind w:firstLine="480"/>
        <w:rPr>
          <w:kern w:val="0"/>
        </w:rPr>
      </w:pPr>
      <w:r w:rsidRPr="007B04F1">
        <w:rPr>
          <w:kern w:val="0"/>
        </w:rPr>
        <w:t>public Byte font;</w:t>
      </w:r>
    </w:p>
    <w:p w:rsidR="007B04F1" w:rsidRDefault="007B04F1" w:rsidP="007B04F1">
      <w:pPr>
        <w:pStyle w:val="a1"/>
        <w:ind w:firstLine="480"/>
        <w:rPr>
          <w:kern w:val="0"/>
        </w:rPr>
      </w:pPr>
      <w:r w:rsidRPr="007B04F1">
        <w:rPr>
          <w:kern w:val="0"/>
        </w:rPr>
        <w:t xml:space="preserve">public Byte bgUpFlag;   </w:t>
      </w:r>
      <w:r w:rsidR="00211936">
        <w:rPr>
          <w:rFonts w:hint="eastAsia"/>
          <w:kern w:val="0"/>
        </w:rPr>
        <w:t xml:space="preserve"> </w:t>
      </w:r>
      <w:r w:rsidR="003B13DF">
        <w:rPr>
          <w:rFonts w:hint="eastAsia"/>
          <w:kern w:val="0"/>
        </w:rPr>
        <w:t>//</w:t>
      </w:r>
      <w:r w:rsidR="000840FE">
        <w:rPr>
          <w:rFonts w:hint="eastAsia"/>
          <w:kern w:val="0"/>
        </w:rPr>
        <w:t>0</w:t>
      </w:r>
      <w:r w:rsidR="000840FE">
        <w:rPr>
          <w:rFonts w:hint="eastAsia"/>
          <w:kern w:val="0"/>
        </w:rPr>
        <w:t>：</w:t>
      </w:r>
      <w:r w:rsidR="0008460E">
        <w:rPr>
          <w:rFonts w:hint="eastAsia"/>
          <w:kern w:val="0"/>
        </w:rPr>
        <w:t>使用颜色填充</w:t>
      </w:r>
      <w:r w:rsidR="0008460E">
        <w:rPr>
          <w:rFonts w:hint="eastAsia"/>
          <w:kern w:val="0"/>
        </w:rPr>
        <w:t xml:space="preserve"> 1</w:t>
      </w:r>
      <w:r w:rsidR="0008460E">
        <w:rPr>
          <w:rFonts w:hint="eastAsia"/>
          <w:kern w:val="0"/>
        </w:rPr>
        <w:t>：图片填充</w:t>
      </w:r>
    </w:p>
    <w:p w:rsidR="007B04F1" w:rsidRDefault="007B04F1" w:rsidP="007B04F1">
      <w:pPr>
        <w:pStyle w:val="a1"/>
        <w:ind w:firstLine="480"/>
        <w:rPr>
          <w:kern w:val="0"/>
        </w:rPr>
      </w:pPr>
      <w:r w:rsidRPr="007B04F1">
        <w:rPr>
          <w:kern w:val="0"/>
        </w:rPr>
        <w:t>public Byte bgDownFlag;</w:t>
      </w:r>
      <w:r w:rsidR="00B95CC2" w:rsidRPr="00B95CC2">
        <w:rPr>
          <w:rFonts w:hint="eastAsia"/>
          <w:kern w:val="0"/>
        </w:rPr>
        <w:t xml:space="preserve"> </w:t>
      </w:r>
      <w:r w:rsidR="00211936">
        <w:rPr>
          <w:rFonts w:hint="eastAsia"/>
          <w:kern w:val="0"/>
        </w:rPr>
        <w:t xml:space="preserve"> </w:t>
      </w:r>
      <w:r w:rsidR="00B95CC2">
        <w:rPr>
          <w:rFonts w:hint="eastAsia"/>
          <w:kern w:val="0"/>
        </w:rPr>
        <w:t>//0</w:t>
      </w:r>
      <w:r w:rsidR="00B95CC2">
        <w:rPr>
          <w:rFonts w:hint="eastAsia"/>
          <w:kern w:val="0"/>
        </w:rPr>
        <w:t>：使用颜色填充</w:t>
      </w:r>
      <w:r w:rsidR="00B95CC2">
        <w:rPr>
          <w:rFonts w:hint="eastAsia"/>
          <w:kern w:val="0"/>
        </w:rPr>
        <w:t xml:space="preserve"> 1</w:t>
      </w:r>
      <w:r w:rsidR="00B95CC2">
        <w:rPr>
          <w:rFonts w:hint="eastAsia"/>
          <w:kern w:val="0"/>
        </w:rPr>
        <w:t>：图片填充</w:t>
      </w:r>
    </w:p>
    <w:p w:rsidR="002D758F" w:rsidRDefault="002D758F" w:rsidP="002D758F">
      <w:pPr>
        <w:pStyle w:val="a1"/>
        <w:ind w:firstLine="480"/>
        <w:rPr>
          <w:rFonts w:hint="eastAsia"/>
          <w:kern w:val="0"/>
        </w:rPr>
      </w:pPr>
      <w:r w:rsidRPr="002D758F">
        <w:rPr>
          <w:kern w:val="0"/>
        </w:rPr>
        <w:lastRenderedPageBreak/>
        <w:t xml:space="preserve">public Byte enable;  </w:t>
      </w:r>
      <w:r w:rsidR="00711FD0">
        <w:rPr>
          <w:rFonts w:hint="eastAsia"/>
          <w:kern w:val="0"/>
        </w:rPr>
        <w:t xml:space="preserve">   </w:t>
      </w:r>
      <w:r w:rsidR="00211936">
        <w:rPr>
          <w:rFonts w:hint="eastAsia"/>
          <w:kern w:val="0"/>
        </w:rPr>
        <w:t xml:space="preserve">  </w:t>
      </w:r>
      <w:r w:rsidR="00711FD0">
        <w:rPr>
          <w:rFonts w:hint="eastAsia"/>
          <w:kern w:val="0"/>
        </w:rPr>
        <w:t>//</w:t>
      </w:r>
      <w:r w:rsidR="00C53C83">
        <w:rPr>
          <w:rFonts w:hint="eastAsia"/>
          <w:kern w:val="0"/>
        </w:rPr>
        <w:t>是否使能变量，</w:t>
      </w:r>
      <w:r w:rsidR="00C53C83">
        <w:rPr>
          <w:rFonts w:hint="eastAsia"/>
          <w:kern w:val="0"/>
        </w:rPr>
        <w:t>0</w:t>
      </w:r>
      <w:r w:rsidR="00C53C83">
        <w:rPr>
          <w:rFonts w:hint="eastAsia"/>
          <w:kern w:val="0"/>
        </w:rPr>
        <w:t>：否，</w:t>
      </w:r>
      <w:r w:rsidR="00C53C83">
        <w:rPr>
          <w:rFonts w:hint="eastAsia"/>
          <w:kern w:val="0"/>
        </w:rPr>
        <w:t>1</w:t>
      </w:r>
      <w:r w:rsidR="00C53C83">
        <w:rPr>
          <w:rFonts w:hint="eastAsia"/>
          <w:kern w:val="0"/>
        </w:rPr>
        <w:t>：是</w:t>
      </w:r>
    </w:p>
    <w:p w:rsidR="002D758F" w:rsidRDefault="002D758F" w:rsidP="002D758F">
      <w:pPr>
        <w:pStyle w:val="a1"/>
        <w:ind w:firstLine="480"/>
        <w:rPr>
          <w:rFonts w:hint="eastAsia"/>
          <w:kern w:val="0"/>
        </w:rPr>
      </w:pPr>
      <w:r w:rsidRPr="002D758F">
        <w:rPr>
          <w:kern w:val="0"/>
        </w:rPr>
        <w:t>public Byte varTypeEn;</w:t>
      </w:r>
      <w:r w:rsidR="003F0CF8">
        <w:rPr>
          <w:rFonts w:hint="eastAsia"/>
          <w:kern w:val="0"/>
        </w:rPr>
        <w:t xml:space="preserve">   //</w:t>
      </w:r>
      <w:r w:rsidR="00880A9C">
        <w:rPr>
          <w:rFonts w:hint="eastAsia"/>
          <w:kern w:val="0"/>
        </w:rPr>
        <w:t>使能变量类型</w:t>
      </w:r>
    </w:p>
    <w:p w:rsidR="002D758F" w:rsidRPr="002D758F" w:rsidRDefault="002D758F" w:rsidP="002D758F">
      <w:pPr>
        <w:pStyle w:val="a1"/>
        <w:ind w:firstLine="480"/>
        <w:rPr>
          <w:kern w:val="0"/>
        </w:rPr>
      </w:pPr>
      <w:r w:rsidRPr="002D758F">
        <w:rPr>
          <w:kern w:val="0"/>
        </w:rPr>
        <w:t xml:space="preserve">public Byte varTypeBtn;  </w:t>
      </w:r>
      <w:r w:rsidR="00F44B89">
        <w:rPr>
          <w:rFonts w:hint="eastAsia"/>
          <w:kern w:val="0"/>
        </w:rPr>
        <w:t>//</w:t>
      </w:r>
      <w:r w:rsidR="00195B90">
        <w:rPr>
          <w:rFonts w:hint="eastAsia"/>
          <w:kern w:val="0"/>
        </w:rPr>
        <w:t>关联变量的类型</w:t>
      </w:r>
    </w:p>
    <w:p w:rsidR="007B04F1" w:rsidRPr="007B04F1" w:rsidRDefault="007B04F1" w:rsidP="002A4A33">
      <w:pPr>
        <w:pStyle w:val="a1"/>
        <w:ind w:firstLineChars="0" w:firstLine="0"/>
        <w:rPr>
          <w:kern w:val="0"/>
        </w:rPr>
      </w:pPr>
      <w:r w:rsidRPr="007B04F1">
        <w:rPr>
          <w:kern w:val="0"/>
        </w:rPr>
        <w:t>}</w:t>
      </w:r>
    </w:p>
    <w:p w:rsidR="003B1778" w:rsidRPr="00DE21E7" w:rsidRDefault="002728A9" w:rsidP="008E1255">
      <w:pPr>
        <w:pStyle w:val="3"/>
      </w:pPr>
      <w:bookmarkStart w:id="614" w:name="_Toc458488435"/>
      <w:bookmarkStart w:id="615" w:name="_Toc464376270"/>
      <w:bookmarkStart w:id="616" w:name="_Toc464376481"/>
      <w:bookmarkStart w:id="617" w:name="_Toc464377100"/>
      <w:bookmarkStart w:id="618" w:name="_Toc464377196"/>
      <w:bookmarkStart w:id="619" w:name="_Toc464377292"/>
      <w:bookmarkStart w:id="620" w:name="_Toc464377414"/>
      <w:bookmarkStart w:id="621" w:name="_Toc464377947"/>
      <w:bookmarkStart w:id="622" w:name="_Toc474657909"/>
      <w:r>
        <w:rPr>
          <w:rFonts w:hint="eastAsia"/>
        </w:rPr>
        <w:t>模拟量显示数据结构</w:t>
      </w:r>
      <w:bookmarkEnd w:id="614"/>
      <w:bookmarkEnd w:id="615"/>
      <w:bookmarkEnd w:id="616"/>
      <w:bookmarkEnd w:id="617"/>
      <w:bookmarkEnd w:id="618"/>
      <w:bookmarkEnd w:id="619"/>
      <w:bookmarkEnd w:id="620"/>
      <w:bookmarkEnd w:id="621"/>
      <w:bookmarkEnd w:id="622"/>
    </w:p>
    <w:p w:rsidR="003B1778" w:rsidRPr="00DE21E7" w:rsidRDefault="003B1778" w:rsidP="003B1778">
      <w:pPr>
        <w:pStyle w:val="a1"/>
        <w:ind w:firstLine="480"/>
      </w:pPr>
      <w:r w:rsidRPr="00DE21E7">
        <w:rPr>
          <w:rFonts w:hint="eastAsia"/>
        </w:rPr>
        <w:t>S-VDU</w:t>
      </w:r>
      <w:r w:rsidR="00C97B4F">
        <w:rPr>
          <w:rFonts w:hint="eastAsia"/>
        </w:rPr>
        <w:t>开发</w:t>
      </w:r>
      <w:r w:rsidR="00F95CA9">
        <w:rPr>
          <w:rFonts w:hint="eastAsia"/>
        </w:rPr>
        <w:t>环境软件支持对模拟量控件位置、大小、</w:t>
      </w:r>
      <w:r w:rsidR="004D7389">
        <w:rPr>
          <w:rFonts w:hint="eastAsia"/>
        </w:rPr>
        <w:t>最大最小值、</w:t>
      </w:r>
      <w:r w:rsidR="00282259">
        <w:rPr>
          <w:rFonts w:hint="eastAsia"/>
        </w:rPr>
        <w:t>字体、精度、</w:t>
      </w:r>
      <w:r w:rsidR="001A76EB">
        <w:rPr>
          <w:rFonts w:hint="eastAsia"/>
        </w:rPr>
        <w:t>设置不同条件下的背景显示颜色进行编辑。</w:t>
      </w:r>
    </w:p>
    <w:p w:rsidR="003E256F" w:rsidRPr="003E256F" w:rsidRDefault="003E256F" w:rsidP="003E256F">
      <w:pPr>
        <w:pStyle w:val="a1"/>
        <w:ind w:firstLine="480"/>
        <w:rPr>
          <w:kern w:val="0"/>
        </w:rPr>
      </w:pPr>
      <w:r w:rsidRPr="003E256F">
        <w:rPr>
          <w:kern w:val="0"/>
        </w:rPr>
        <w:t>public struct AnalogBin</w:t>
      </w:r>
    </w:p>
    <w:p w:rsidR="003E256F" w:rsidRPr="003E256F" w:rsidRDefault="003E256F" w:rsidP="003E256F">
      <w:pPr>
        <w:pStyle w:val="a1"/>
        <w:ind w:firstLine="480"/>
        <w:rPr>
          <w:kern w:val="0"/>
        </w:rPr>
      </w:pPr>
      <w:r w:rsidRPr="003E256F">
        <w:rPr>
          <w:kern w:val="0"/>
        </w:rPr>
        <w:t>{</w:t>
      </w:r>
    </w:p>
    <w:p w:rsidR="003E256F" w:rsidRPr="003E256F" w:rsidRDefault="003E256F" w:rsidP="00FB2986">
      <w:pPr>
        <w:pStyle w:val="a1"/>
        <w:ind w:leftChars="200" w:left="480" w:firstLine="480"/>
        <w:rPr>
          <w:kern w:val="0"/>
        </w:rPr>
      </w:pPr>
      <w:r w:rsidRPr="003E256F">
        <w:rPr>
          <w:kern w:val="0"/>
        </w:rPr>
        <w:t>public RectBin rect;</w:t>
      </w:r>
    </w:p>
    <w:p w:rsidR="003E256F" w:rsidRPr="003E256F" w:rsidRDefault="003E256F" w:rsidP="00FB2986">
      <w:pPr>
        <w:pStyle w:val="a1"/>
        <w:ind w:leftChars="200" w:left="480" w:firstLine="480"/>
        <w:rPr>
          <w:kern w:val="0"/>
        </w:rPr>
      </w:pPr>
      <w:r w:rsidRPr="003E256F">
        <w:rPr>
          <w:kern w:val="0"/>
        </w:rPr>
        <w:t>public UInt32 addrOffset;</w:t>
      </w:r>
    </w:p>
    <w:p w:rsidR="003E256F" w:rsidRPr="003E256F" w:rsidRDefault="003E256F" w:rsidP="00FB2986">
      <w:pPr>
        <w:pStyle w:val="a1"/>
        <w:ind w:leftChars="200" w:left="480" w:firstLine="480"/>
        <w:rPr>
          <w:kern w:val="0"/>
        </w:rPr>
      </w:pPr>
      <w:r w:rsidRPr="003E256F">
        <w:rPr>
          <w:kern w:val="0"/>
        </w:rPr>
        <w:t>public UInt32 normalClr;</w:t>
      </w:r>
    </w:p>
    <w:p w:rsidR="003E256F" w:rsidRPr="003E256F" w:rsidRDefault="003E256F" w:rsidP="00FB2986">
      <w:pPr>
        <w:pStyle w:val="a1"/>
        <w:ind w:leftChars="200" w:left="480" w:firstLine="480"/>
        <w:rPr>
          <w:kern w:val="0"/>
        </w:rPr>
      </w:pPr>
      <w:r w:rsidRPr="003E256F">
        <w:rPr>
          <w:kern w:val="0"/>
        </w:rPr>
        <w:t>public UInt32 overMaxClr;</w:t>
      </w:r>
    </w:p>
    <w:p w:rsidR="003E256F" w:rsidRPr="003E256F" w:rsidRDefault="003E256F" w:rsidP="00FB2986">
      <w:pPr>
        <w:pStyle w:val="a1"/>
        <w:ind w:leftChars="200" w:left="480" w:firstLine="480"/>
        <w:rPr>
          <w:kern w:val="0"/>
        </w:rPr>
      </w:pPr>
      <w:r w:rsidRPr="003E256F">
        <w:rPr>
          <w:kern w:val="0"/>
        </w:rPr>
        <w:t>public UInt32 overMinClr;</w:t>
      </w:r>
    </w:p>
    <w:p w:rsidR="003E256F" w:rsidRPr="003E256F" w:rsidRDefault="003E256F" w:rsidP="00FB2986">
      <w:pPr>
        <w:pStyle w:val="a1"/>
        <w:ind w:leftChars="200" w:left="480" w:firstLine="480"/>
        <w:rPr>
          <w:kern w:val="0"/>
        </w:rPr>
      </w:pPr>
    </w:p>
    <w:p w:rsidR="003E256F" w:rsidRPr="003E256F" w:rsidRDefault="003E256F" w:rsidP="00FB2986">
      <w:pPr>
        <w:pStyle w:val="a1"/>
        <w:ind w:leftChars="200" w:left="480" w:firstLine="480"/>
        <w:rPr>
          <w:kern w:val="0"/>
        </w:rPr>
      </w:pPr>
      <w:r w:rsidRPr="003E256F">
        <w:rPr>
          <w:kern w:val="0"/>
        </w:rPr>
        <w:t>public UInt32 normalBgClr;</w:t>
      </w:r>
    </w:p>
    <w:p w:rsidR="003E256F" w:rsidRPr="003E256F" w:rsidRDefault="003E256F" w:rsidP="00FB2986">
      <w:pPr>
        <w:pStyle w:val="a1"/>
        <w:ind w:leftChars="200" w:left="480" w:firstLine="480"/>
        <w:rPr>
          <w:kern w:val="0"/>
        </w:rPr>
      </w:pPr>
      <w:r w:rsidRPr="003E256F">
        <w:rPr>
          <w:kern w:val="0"/>
        </w:rPr>
        <w:t>public UInt32 overMaxBgClr;</w:t>
      </w:r>
    </w:p>
    <w:p w:rsidR="003E256F" w:rsidRPr="003E256F" w:rsidRDefault="003E256F" w:rsidP="00FB2986">
      <w:pPr>
        <w:pStyle w:val="a1"/>
        <w:ind w:leftChars="200" w:left="480" w:firstLine="480"/>
        <w:rPr>
          <w:kern w:val="0"/>
        </w:rPr>
      </w:pPr>
      <w:r w:rsidRPr="003E256F">
        <w:rPr>
          <w:kern w:val="0"/>
        </w:rPr>
        <w:t>public UInt32 overMinBgClr;</w:t>
      </w:r>
    </w:p>
    <w:p w:rsidR="003E256F" w:rsidRPr="003E256F" w:rsidRDefault="003E256F" w:rsidP="00FB2986">
      <w:pPr>
        <w:pStyle w:val="a1"/>
        <w:ind w:leftChars="200" w:left="480" w:firstLine="480"/>
        <w:rPr>
          <w:kern w:val="0"/>
        </w:rPr>
      </w:pPr>
    </w:p>
    <w:p w:rsidR="003E256F" w:rsidRPr="003E256F" w:rsidRDefault="003E256F" w:rsidP="00FB2986">
      <w:pPr>
        <w:pStyle w:val="a1"/>
        <w:ind w:leftChars="200" w:left="480" w:firstLine="480"/>
        <w:rPr>
          <w:kern w:val="0"/>
        </w:rPr>
      </w:pPr>
      <w:r w:rsidRPr="003E256F">
        <w:rPr>
          <w:kern w:val="0"/>
        </w:rPr>
        <w:t>public UInt32</w:t>
      </w:r>
      <w:r w:rsidR="008A03C3">
        <w:rPr>
          <w:kern w:val="0"/>
        </w:rPr>
        <w:t xml:space="preserve"> vinfoInvalid;</w:t>
      </w:r>
    </w:p>
    <w:p w:rsidR="003E256F" w:rsidRPr="003E256F" w:rsidRDefault="003E256F" w:rsidP="00FB2986">
      <w:pPr>
        <w:pStyle w:val="a1"/>
        <w:ind w:leftChars="200" w:left="480" w:firstLine="480"/>
        <w:rPr>
          <w:kern w:val="0"/>
        </w:rPr>
      </w:pPr>
      <w:r w:rsidRPr="003E256F">
        <w:rPr>
          <w:kern w:val="0"/>
        </w:rPr>
        <w:t xml:space="preserve">public UInt32 vinfoInvalidBg; </w:t>
      </w:r>
    </w:p>
    <w:p w:rsidR="003E256F" w:rsidRPr="003E256F" w:rsidRDefault="003E256F" w:rsidP="00FB2986">
      <w:pPr>
        <w:pStyle w:val="a1"/>
        <w:ind w:leftChars="200" w:left="480" w:firstLine="480"/>
        <w:rPr>
          <w:kern w:val="0"/>
        </w:rPr>
      </w:pPr>
    </w:p>
    <w:p w:rsidR="003E256F" w:rsidRPr="003E256F" w:rsidRDefault="003E256F" w:rsidP="00FB2986">
      <w:pPr>
        <w:pStyle w:val="a1"/>
        <w:ind w:leftChars="200" w:left="480" w:firstLine="480"/>
        <w:rPr>
          <w:kern w:val="0"/>
        </w:rPr>
      </w:pPr>
      <w:r w:rsidRPr="003E256F">
        <w:rPr>
          <w:kern w:val="0"/>
        </w:rPr>
        <w:t>public Single vMax;</w:t>
      </w:r>
    </w:p>
    <w:p w:rsidR="003E256F" w:rsidRPr="003E256F" w:rsidRDefault="003E256F" w:rsidP="00FB2986">
      <w:pPr>
        <w:pStyle w:val="a1"/>
        <w:ind w:leftChars="200" w:left="480" w:firstLine="480"/>
        <w:rPr>
          <w:kern w:val="0"/>
        </w:rPr>
      </w:pPr>
      <w:r w:rsidRPr="003E256F">
        <w:rPr>
          <w:kern w:val="0"/>
        </w:rPr>
        <w:t>public Single vMin;</w:t>
      </w:r>
    </w:p>
    <w:p w:rsidR="003E256F" w:rsidRPr="003E256F" w:rsidRDefault="003E256F" w:rsidP="00FB2986">
      <w:pPr>
        <w:pStyle w:val="a1"/>
        <w:ind w:leftChars="200" w:left="480" w:firstLine="480"/>
        <w:rPr>
          <w:kern w:val="0"/>
        </w:rPr>
      </w:pPr>
      <w:r w:rsidRPr="003E256F">
        <w:rPr>
          <w:kern w:val="0"/>
        </w:rPr>
        <w:t>public UInt16 id;</w:t>
      </w:r>
    </w:p>
    <w:p w:rsidR="008A03C3" w:rsidRDefault="003E256F" w:rsidP="00FB2986">
      <w:pPr>
        <w:pStyle w:val="a1"/>
        <w:ind w:leftChars="200" w:left="480" w:firstLine="480"/>
        <w:rPr>
          <w:kern w:val="0"/>
        </w:rPr>
      </w:pPr>
      <w:r w:rsidRPr="003E256F">
        <w:rPr>
          <w:kern w:val="0"/>
        </w:rPr>
        <w:t>public Byte font;</w:t>
      </w:r>
    </w:p>
    <w:p w:rsidR="008A03C3" w:rsidRDefault="003E256F" w:rsidP="00FB2986">
      <w:pPr>
        <w:pStyle w:val="a1"/>
        <w:ind w:leftChars="200" w:left="480" w:firstLine="480"/>
        <w:rPr>
          <w:kern w:val="0"/>
        </w:rPr>
      </w:pPr>
      <w:r w:rsidRPr="003E256F">
        <w:rPr>
          <w:kern w:val="0"/>
        </w:rPr>
        <w:t>public Byte nDecimalNum;</w:t>
      </w:r>
    </w:p>
    <w:p w:rsidR="003E256F" w:rsidRDefault="003E256F" w:rsidP="00FB2986">
      <w:pPr>
        <w:pStyle w:val="a1"/>
        <w:ind w:leftChars="200" w:left="480" w:firstLine="480"/>
        <w:rPr>
          <w:rFonts w:hint="eastAsia"/>
          <w:kern w:val="0"/>
        </w:rPr>
      </w:pPr>
      <w:r w:rsidRPr="003E256F">
        <w:rPr>
          <w:kern w:val="0"/>
        </w:rPr>
        <w:t xml:space="preserve">public Byte enExponent; </w:t>
      </w:r>
    </w:p>
    <w:p w:rsidR="00412D80" w:rsidRPr="003E256F" w:rsidRDefault="00412D80" w:rsidP="00FB2986">
      <w:pPr>
        <w:pStyle w:val="a1"/>
        <w:ind w:leftChars="200" w:left="480" w:firstLine="480"/>
        <w:rPr>
          <w:kern w:val="0"/>
        </w:rPr>
      </w:pPr>
      <w:r w:rsidRPr="00535C9A">
        <w:rPr>
          <w:kern w:val="0"/>
        </w:rPr>
        <w:lastRenderedPageBreak/>
        <w:t>public Byte varType;</w:t>
      </w:r>
      <w:r w:rsidRPr="00535C9A">
        <w:rPr>
          <w:rFonts w:hint="eastAsia"/>
          <w:kern w:val="0"/>
        </w:rPr>
        <w:t xml:space="preserve"> //</w:t>
      </w:r>
      <w:r w:rsidR="00A8020C" w:rsidRPr="00535C9A">
        <w:rPr>
          <w:rFonts w:hint="eastAsia"/>
          <w:kern w:val="0"/>
        </w:rPr>
        <w:t>变量类型</w:t>
      </w:r>
    </w:p>
    <w:p w:rsidR="003E256F" w:rsidRPr="003E256F" w:rsidRDefault="003E256F" w:rsidP="003E256F">
      <w:pPr>
        <w:pStyle w:val="a1"/>
        <w:ind w:firstLine="480"/>
        <w:rPr>
          <w:kern w:val="0"/>
        </w:rPr>
      </w:pPr>
      <w:r w:rsidRPr="003E256F">
        <w:rPr>
          <w:kern w:val="0"/>
        </w:rPr>
        <w:t xml:space="preserve">    [MarshalAs(UnmanagedType.ByValArray, SizeConst = </w:t>
      </w:r>
      <w:r w:rsidR="00535C9A">
        <w:rPr>
          <w:rFonts w:hint="eastAsia"/>
          <w:kern w:val="0"/>
        </w:rPr>
        <w:t>2</w:t>
      </w:r>
      <w:r w:rsidRPr="003E256F">
        <w:rPr>
          <w:kern w:val="0"/>
        </w:rPr>
        <w:t>)]</w:t>
      </w:r>
    </w:p>
    <w:p w:rsidR="003E256F" w:rsidRPr="003E256F" w:rsidRDefault="003E256F" w:rsidP="00FB2986">
      <w:pPr>
        <w:pStyle w:val="a1"/>
        <w:ind w:leftChars="200" w:left="480" w:firstLine="480"/>
        <w:rPr>
          <w:kern w:val="0"/>
        </w:rPr>
      </w:pPr>
      <w:r w:rsidRPr="003E256F">
        <w:rPr>
          <w:kern w:val="0"/>
        </w:rPr>
        <w:t>public Byte []rsv;</w:t>
      </w:r>
    </w:p>
    <w:p w:rsidR="003E256F" w:rsidRPr="003E256F" w:rsidRDefault="003E256F" w:rsidP="003E256F">
      <w:pPr>
        <w:pStyle w:val="a1"/>
        <w:ind w:firstLine="480"/>
        <w:rPr>
          <w:kern w:val="0"/>
        </w:rPr>
      </w:pPr>
      <w:r w:rsidRPr="003E256F">
        <w:rPr>
          <w:kern w:val="0"/>
        </w:rPr>
        <w:t>}</w:t>
      </w:r>
    </w:p>
    <w:p w:rsidR="00A15205" w:rsidRPr="00DE21E7" w:rsidRDefault="00A15205" w:rsidP="008E1255">
      <w:pPr>
        <w:pStyle w:val="3"/>
      </w:pPr>
      <w:bookmarkStart w:id="623" w:name="_Toc458488436"/>
      <w:bookmarkStart w:id="624" w:name="_Toc464376271"/>
      <w:bookmarkStart w:id="625" w:name="_Toc464376482"/>
      <w:bookmarkStart w:id="626" w:name="_Toc464377101"/>
      <w:bookmarkStart w:id="627" w:name="_Toc464377197"/>
      <w:bookmarkStart w:id="628" w:name="_Toc464377293"/>
      <w:bookmarkStart w:id="629" w:name="_Toc464377415"/>
      <w:bookmarkStart w:id="630" w:name="_Toc464377948"/>
      <w:bookmarkStart w:id="631" w:name="_Toc474657910"/>
      <w:r w:rsidRPr="00DE21E7">
        <w:rPr>
          <w:rFonts w:hint="eastAsia"/>
        </w:rPr>
        <w:t>数字量显示数据结构</w:t>
      </w:r>
      <w:bookmarkEnd w:id="623"/>
      <w:bookmarkEnd w:id="624"/>
      <w:bookmarkEnd w:id="625"/>
      <w:bookmarkEnd w:id="626"/>
      <w:bookmarkEnd w:id="627"/>
      <w:bookmarkEnd w:id="628"/>
      <w:bookmarkEnd w:id="629"/>
      <w:bookmarkEnd w:id="630"/>
      <w:bookmarkEnd w:id="631"/>
    </w:p>
    <w:p w:rsidR="00A15205" w:rsidRPr="00DE21E7" w:rsidRDefault="00A15205" w:rsidP="00A15205">
      <w:pPr>
        <w:pStyle w:val="a1"/>
        <w:ind w:firstLine="480"/>
      </w:pPr>
      <w:r w:rsidRPr="00DE21E7">
        <w:rPr>
          <w:rFonts w:hint="eastAsia"/>
        </w:rPr>
        <w:t>S-VDU</w:t>
      </w:r>
      <w:r w:rsidR="004C188E">
        <w:rPr>
          <w:rFonts w:hint="eastAsia"/>
        </w:rPr>
        <w:t>开发环境对</w:t>
      </w:r>
      <w:r w:rsidR="00020092">
        <w:rPr>
          <w:rFonts w:hint="eastAsia"/>
        </w:rPr>
        <w:t>数字量控件位置、大小、</w:t>
      </w:r>
      <w:r w:rsidR="0066604A">
        <w:rPr>
          <w:rFonts w:hint="eastAsia"/>
        </w:rPr>
        <w:t>字体、类型、</w:t>
      </w:r>
      <w:r w:rsidR="00014ADA">
        <w:rPr>
          <w:rFonts w:hint="eastAsia"/>
        </w:rPr>
        <w:t>不同条件下背景颜色的显示编辑。</w:t>
      </w:r>
    </w:p>
    <w:p w:rsidR="00664B88" w:rsidRPr="00664B88" w:rsidRDefault="00664B88" w:rsidP="00664B88">
      <w:pPr>
        <w:pStyle w:val="a1"/>
        <w:ind w:firstLine="480"/>
        <w:rPr>
          <w:kern w:val="0"/>
        </w:rPr>
      </w:pPr>
      <w:r w:rsidRPr="00664B88">
        <w:rPr>
          <w:kern w:val="0"/>
        </w:rPr>
        <w:t>public struct BinaryBin</w:t>
      </w:r>
    </w:p>
    <w:p w:rsidR="00664B88" w:rsidRPr="00664B88" w:rsidRDefault="00664B88" w:rsidP="00664B88">
      <w:pPr>
        <w:pStyle w:val="a1"/>
        <w:ind w:firstLine="480"/>
        <w:rPr>
          <w:kern w:val="0"/>
        </w:rPr>
      </w:pPr>
      <w:r w:rsidRPr="00664B88">
        <w:rPr>
          <w:kern w:val="0"/>
        </w:rPr>
        <w:t>{</w:t>
      </w:r>
    </w:p>
    <w:p w:rsidR="00664B88" w:rsidRPr="00664B88" w:rsidRDefault="00664B88" w:rsidP="00E93FC3">
      <w:pPr>
        <w:pStyle w:val="a1"/>
        <w:ind w:leftChars="200" w:left="480" w:firstLine="480"/>
        <w:rPr>
          <w:kern w:val="0"/>
        </w:rPr>
      </w:pPr>
      <w:r w:rsidRPr="00664B88">
        <w:rPr>
          <w:kern w:val="0"/>
        </w:rPr>
        <w:t xml:space="preserve">public RectBin rect;        </w:t>
      </w:r>
    </w:p>
    <w:p w:rsidR="00664B88" w:rsidRPr="00664B88" w:rsidRDefault="00664B88" w:rsidP="00E93FC3">
      <w:pPr>
        <w:pStyle w:val="a1"/>
        <w:ind w:leftChars="200" w:left="480" w:firstLine="480"/>
        <w:rPr>
          <w:kern w:val="0"/>
        </w:rPr>
      </w:pPr>
      <w:r w:rsidRPr="00664B88">
        <w:rPr>
          <w:kern w:val="0"/>
        </w:rPr>
        <w:t xml:space="preserve">public UInt32 addrOffset;   </w:t>
      </w:r>
    </w:p>
    <w:p w:rsidR="00664B88" w:rsidRPr="00664B88" w:rsidRDefault="00664B88" w:rsidP="00E93FC3">
      <w:pPr>
        <w:pStyle w:val="a1"/>
        <w:ind w:leftChars="200" w:left="480" w:firstLine="480"/>
        <w:rPr>
          <w:kern w:val="0"/>
        </w:rPr>
      </w:pPr>
    </w:p>
    <w:p w:rsidR="00664B88" w:rsidRPr="00664B88" w:rsidRDefault="00664B88" w:rsidP="00E93FC3">
      <w:pPr>
        <w:pStyle w:val="a1"/>
        <w:ind w:leftChars="200" w:left="480" w:firstLine="480"/>
        <w:rPr>
          <w:kern w:val="0"/>
        </w:rPr>
      </w:pPr>
      <w:r w:rsidRPr="00664B88">
        <w:rPr>
          <w:kern w:val="0"/>
        </w:rPr>
        <w:t>public UInt32 trueClr;</w:t>
      </w:r>
    </w:p>
    <w:p w:rsidR="00664B88" w:rsidRPr="00664B88" w:rsidRDefault="00664B88" w:rsidP="00E93FC3">
      <w:pPr>
        <w:pStyle w:val="a1"/>
        <w:ind w:leftChars="200" w:left="480" w:firstLine="480"/>
        <w:rPr>
          <w:kern w:val="0"/>
        </w:rPr>
      </w:pPr>
      <w:r w:rsidRPr="00664B88">
        <w:rPr>
          <w:kern w:val="0"/>
        </w:rPr>
        <w:t>public UInt32 trueBgClr;</w:t>
      </w:r>
    </w:p>
    <w:p w:rsidR="00664B88" w:rsidRPr="00664B88" w:rsidRDefault="00664B88" w:rsidP="00E93FC3">
      <w:pPr>
        <w:pStyle w:val="a1"/>
        <w:ind w:leftChars="200" w:left="480" w:firstLine="480"/>
        <w:rPr>
          <w:kern w:val="0"/>
        </w:rPr>
      </w:pPr>
    </w:p>
    <w:p w:rsidR="00664B88" w:rsidRPr="00664B88" w:rsidRDefault="00664B88" w:rsidP="00E93FC3">
      <w:pPr>
        <w:pStyle w:val="a1"/>
        <w:ind w:leftChars="200" w:left="480" w:firstLine="480"/>
        <w:rPr>
          <w:kern w:val="0"/>
        </w:rPr>
      </w:pPr>
      <w:r w:rsidRPr="00664B88">
        <w:rPr>
          <w:kern w:val="0"/>
        </w:rPr>
        <w:t>public UInt32 falseClr;</w:t>
      </w:r>
    </w:p>
    <w:p w:rsidR="00664B88" w:rsidRPr="00664B88" w:rsidRDefault="00664B88" w:rsidP="00E93FC3">
      <w:pPr>
        <w:pStyle w:val="a1"/>
        <w:ind w:leftChars="200" w:left="480" w:firstLine="480"/>
        <w:rPr>
          <w:kern w:val="0"/>
        </w:rPr>
      </w:pPr>
      <w:r w:rsidRPr="00664B88">
        <w:rPr>
          <w:kern w:val="0"/>
        </w:rPr>
        <w:t>public UInt32 falseBgClr;</w:t>
      </w:r>
    </w:p>
    <w:p w:rsidR="00664B88" w:rsidRPr="00664B88" w:rsidRDefault="00664B88" w:rsidP="00E93FC3">
      <w:pPr>
        <w:pStyle w:val="a1"/>
        <w:ind w:leftChars="200" w:left="480" w:firstLine="480"/>
        <w:rPr>
          <w:kern w:val="0"/>
        </w:rPr>
      </w:pPr>
    </w:p>
    <w:p w:rsidR="003E5C59" w:rsidRDefault="00664B88" w:rsidP="00E93FC3">
      <w:pPr>
        <w:pStyle w:val="a1"/>
        <w:ind w:leftChars="200" w:left="480" w:firstLine="480"/>
        <w:rPr>
          <w:kern w:val="0"/>
        </w:rPr>
      </w:pPr>
      <w:r w:rsidRPr="00664B88">
        <w:rPr>
          <w:kern w:val="0"/>
        </w:rPr>
        <w:t>public UInt32</w:t>
      </w:r>
      <w:r w:rsidR="003E5C59">
        <w:rPr>
          <w:kern w:val="0"/>
        </w:rPr>
        <w:t xml:space="preserve"> vinfoInvalid; </w:t>
      </w:r>
    </w:p>
    <w:p w:rsidR="00664B88" w:rsidRDefault="00664B88" w:rsidP="00E93FC3">
      <w:pPr>
        <w:pStyle w:val="a1"/>
        <w:ind w:leftChars="200" w:left="480" w:firstLine="480"/>
        <w:rPr>
          <w:rFonts w:hint="eastAsia"/>
          <w:kern w:val="0"/>
        </w:rPr>
      </w:pPr>
      <w:r w:rsidRPr="00664B88">
        <w:rPr>
          <w:kern w:val="0"/>
        </w:rPr>
        <w:t xml:space="preserve">public UInt32 vinfoInvalidBg; </w:t>
      </w:r>
    </w:p>
    <w:p w:rsidR="00E42CE1" w:rsidRDefault="00E42CE1" w:rsidP="00E93FC3">
      <w:pPr>
        <w:pStyle w:val="a1"/>
        <w:ind w:leftChars="200" w:left="480" w:firstLine="480"/>
        <w:rPr>
          <w:rFonts w:hint="eastAsia"/>
          <w:kern w:val="0"/>
        </w:rPr>
      </w:pPr>
    </w:p>
    <w:p w:rsidR="00E42CE1" w:rsidRPr="00E42CE1" w:rsidRDefault="00E42CE1" w:rsidP="00E42CE1">
      <w:pPr>
        <w:pStyle w:val="a1"/>
        <w:ind w:leftChars="200" w:left="480" w:firstLine="480"/>
        <w:rPr>
          <w:kern w:val="0"/>
        </w:rPr>
      </w:pPr>
      <w:r w:rsidRPr="00E42CE1">
        <w:rPr>
          <w:kern w:val="0"/>
        </w:rPr>
        <w:t>public Byte[] trueText;</w:t>
      </w:r>
      <w:r>
        <w:rPr>
          <w:rFonts w:hint="eastAsia"/>
          <w:kern w:val="0"/>
        </w:rPr>
        <w:t xml:space="preserve">  //</w:t>
      </w:r>
      <w:r w:rsidR="00CA4700">
        <w:rPr>
          <w:rFonts w:hint="eastAsia"/>
          <w:kern w:val="0"/>
        </w:rPr>
        <w:t>值为真的时候文本</w:t>
      </w:r>
    </w:p>
    <w:p w:rsidR="00E42CE1" w:rsidRPr="00E42CE1" w:rsidRDefault="00E42CE1" w:rsidP="00E93FC3">
      <w:pPr>
        <w:pStyle w:val="a1"/>
        <w:ind w:leftChars="200" w:left="480" w:firstLine="480"/>
        <w:rPr>
          <w:kern w:val="0"/>
        </w:rPr>
      </w:pPr>
      <w:r w:rsidRPr="00E42CE1">
        <w:rPr>
          <w:kern w:val="0"/>
        </w:rPr>
        <w:t>public Byte[] falseText;</w:t>
      </w:r>
      <w:r w:rsidR="00CB49F8">
        <w:rPr>
          <w:rFonts w:hint="eastAsia"/>
          <w:kern w:val="0"/>
        </w:rPr>
        <w:t xml:space="preserve">  //</w:t>
      </w:r>
      <w:r w:rsidR="006F5B99">
        <w:rPr>
          <w:rFonts w:hint="eastAsia"/>
          <w:kern w:val="0"/>
        </w:rPr>
        <w:t>值为假的时候文本</w:t>
      </w:r>
    </w:p>
    <w:p w:rsidR="00664B88" w:rsidRPr="00664B88" w:rsidRDefault="00664B88" w:rsidP="00E93FC3">
      <w:pPr>
        <w:pStyle w:val="a1"/>
        <w:ind w:leftChars="200" w:left="480" w:firstLine="480"/>
        <w:rPr>
          <w:kern w:val="0"/>
        </w:rPr>
      </w:pPr>
    </w:p>
    <w:p w:rsidR="003E5C59" w:rsidRDefault="00664B88" w:rsidP="00E93FC3">
      <w:pPr>
        <w:pStyle w:val="a1"/>
        <w:ind w:leftChars="200" w:left="480" w:firstLine="480"/>
        <w:rPr>
          <w:kern w:val="0"/>
        </w:rPr>
      </w:pPr>
      <w:r w:rsidRPr="00664B88">
        <w:rPr>
          <w:kern w:val="0"/>
        </w:rPr>
        <w:t>public UInt16 id;</w:t>
      </w:r>
    </w:p>
    <w:p w:rsidR="00664B88" w:rsidRPr="00664B88" w:rsidRDefault="00664B88" w:rsidP="00E93FC3">
      <w:pPr>
        <w:pStyle w:val="a1"/>
        <w:ind w:leftChars="200" w:left="480" w:firstLine="480"/>
        <w:rPr>
          <w:kern w:val="0"/>
        </w:rPr>
      </w:pPr>
      <w:r w:rsidRPr="00664B88">
        <w:rPr>
          <w:kern w:val="0"/>
        </w:rPr>
        <w:t>public Byte</w:t>
      </w:r>
      <w:r w:rsidR="003E5C59">
        <w:rPr>
          <w:kern w:val="0"/>
        </w:rPr>
        <w:t xml:space="preserve"> font;</w:t>
      </w:r>
      <w:r w:rsidR="00833929">
        <w:rPr>
          <w:rFonts w:hint="eastAsia"/>
          <w:kern w:val="0"/>
        </w:rPr>
        <w:t xml:space="preserve">  //</w:t>
      </w:r>
      <w:r w:rsidR="00051BDD">
        <w:rPr>
          <w:rFonts w:hint="eastAsia"/>
          <w:kern w:val="0"/>
        </w:rPr>
        <w:t>文本显示字体</w:t>
      </w:r>
    </w:p>
    <w:p w:rsidR="00664B88" w:rsidRDefault="00664B88" w:rsidP="00E93FC3">
      <w:pPr>
        <w:pStyle w:val="a1"/>
        <w:ind w:leftChars="200" w:left="480" w:firstLine="480"/>
        <w:rPr>
          <w:rFonts w:hint="eastAsia"/>
          <w:kern w:val="0"/>
        </w:rPr>
      </w:pPr>
      <w:r w:rsidRPr="00664B88">
        <w:rPr>
          <w:kern w:val="0"/>
        </w:rPr>
        <w:t>public Byte</w:t>
      </w:r>
      <w:r w:rsidR="003E5C59">
        <w:rPr>
          <w:kern w:val="0"/>
        </w:rPr>
        <w:t xml:space="preserve"> type;</w:t>
      </w:r>
      <w:r w:rsidR="004F4368">
        <w:rPr>
          <w:rFonts w:hint="eastAsia"/>
          <w:kern w:val="0"/>
        </w:rPr>
        <w:t xml:space="preserve">  //0</w:t>
      </w:r>
      <w:r w:rsidR="004F4368">
        <w:rPr>
          <w:rFonts w:hint="eastAsia"/>
          <w:kern w:val="0"/>
        </w:rPr>
        <w:t>：自定义文本，</w:t>
      </w:r>
      <w:r w:rsidR="004F4368">
        <w:rPr>
          <w:rFonts w:hint="eastAsia"/>
          <w:kern w:val="0"/>
        </w:rPr>
        <w:t>1</w:t>
      </w:r>
      <w:r w:rsidR="004F4368">
        <w:rPr>
          <w:rFonts w:hint="eastAsia"/>
          <w:kern w:val="0"/>
        </w:rPr>
        <w:t>：自定义图片</w:t>
      </w:r>
    </w:p>
    <w:p w:rsidR="00E42CE1" w:rsidRPr="00664B88" w:rsidRDefault="00E42CE1" w:rsidP="00E93FC3">
      <w:pPr>
        <w:pStyle w:val="a1"/>
        <w:ind w:leftChars="200" w:left="480" w:firstLine="480"/>
        <w:rPr>
          <w:kern w:val="0"/>
        </w:rPr>
      </w:pPr>
      <w:r w:rsidRPr="00E42CE1">
        <w:rPr>
          <w:kern w:val="0"/>
        </w:rPr>
        <w:t>public Byte varType;</w:t>
      </w:r>
      <w:r w:rsidR="00B14F57">
        <w:rPr>
          <w:rFonts w:hint="eastAsia"/>
          <w:kern w:val="0"/>
        </w:rPr>
        <w:t xml:space="preserve">  //</w:t>
      </w:r>
      <w:r w:rsidR="00192380">
        <w:rPr>
          <w:rFonts w:hint="eastAsia"/>
          <w:kern w:val="0"/>
        </w:rPr>
        <w:t>关联的变量类型</w:t>
      </w:r>
    </w:p>
    <w:p w:rsidR="00664B88" w:rsidRPr="00664B88" w:rsidRDefault="00664B88" w:rsidP="00664B88">
      <w:pPr>
        <w:pStyle w:val="a1"/>
        <w:ind w:firstLine="480"/>
        <w:rPr>
          <w:kern w:val="0"/>
        </w:rPr>
      </w:pPr>
      <w:r w:rsidRPr="00664B88">
        <w:rPr>
          <w:kern w:val="0"/>
        </w:rPr>
        <w:lastRenderedPageBreak/>
        <w:t>}</w:t>
      </w:r>
    </w:p>
    <w:p w:rsidR="00E124F0" w:rsidRPr="00DE21E7" w:rsidRDefault="002728A9" w:rsidP="008E1255">
      <w:pPr>
        <w:pStyle w:val="3"/>
      </w:pPr>
      <w:bookmarkStart w:id="632" w:name="_Toc458488437"/>
      <w:bookmarkStart w:id="633" w:name="_Toc464376272"/>
      <w:bookmarkStart w:id="634" w:name="_Toc464376483"/>
      <w:bookmarkStart w:id="635" w:name="_Toc464377102"/>
      <w:bookmarkStart w:id="636" w:name="_Toc464377198"/>
      <w:bookmarkStart w:id="637" w:name="_Toc464377294"/>
      <w:bookmarkStart w:id="638" w:name="_Toc464377416"/>
      <w:bookmarkStart w:id="639" w:name="_Toc464377949"/>
      <w:bookmarkStart w:id="640" w:name="_Toc474657911"/>
      <w:r>
        <w:rPr>
          <w:rFonts w:hint="eastAsia"/>
        </w:rPr>
        <w:t>趋势图数据结构</w:t>
      </w:r>
      <w:bookmarkEnd w:id="632"/>
      <w:bookmarkEnd w:id="633"/>
      <w:bookmarkEnd w:id="634"/>
      <w:bookmarkEnd w:id="635"/>
      <w:bookmarkEnd w:id="636"/>
      <w:bookmarkEnd w:id="637"/>
      <w:bookmarkEnd w:id="638"/>
      <w:bookmarkEnd w:id="639"/>
      <w:bookmarkEnd w:id="640"/>
    </w:p>
    <w:p w:rsidR="00E124F0" w:rsidRPr="00DE21E7" w:rsidRDefault="00E124F0" w:rsidP="00E124F0">
      <w:pPr>
        <w:pStyle w:val="a1"/>
        <w:ind w:firstLine="480"/>
      </w:pPr>
      <w:r w:rsidRPr="00DE21E7">
        <w:rPr>
          <w:rFonts w:hint="eastAsia"/>
        </w:rPr>
        <w:t>S-VDU</w:t>
      </w:r>
      <w:r w:rsidR="00346011">
        <w:rPr>
          <w:rFonts w:hint="eastAsia"/>
        </w:rPr>
        <w:t>开发环境软件中支持对趋势图位置、大小、</w:t>
      </w:r>
      <w:r w:rsidR="00714E0D">
        <w:rPr>
          <w:rFonts w:hint="eastAsia"/>
        </w:rPr>
        <w:t>横纵坐标范围限制、</w:t>
      </w:r>
      <w:r w:rsidR="000D5B17">
        <w:rPr>
          <w:rFonts w:hint="eastAsia"/>
        </w:rPr>
        <w:t>趋势图背景及前景颜色的设置</w:t>
      </w:r>
      <w:r w:rsidR="00CC78A0">
        <w:rPr>
          <w:rFonts w:hint="eastAsia"/>
        </w:rPr>
        <w:t>、趋势图要显示的变量及线条颜色等的编辑功能</w:t>
      </w:r>
      <w:r w:rsidRPr="00DE21E7">
        <w:rPr>
          <w:rFonts w:hint="eastAsia"/>
        </w:rPr>
        <w:t>。</w:t>
      </w:r>
    </w:p>
    <w:p w:rsidR="00A113B2" w:rsidRPr="00A113B2" w:rsidRDefault="00A113B2" w:rsidP="00281671">
      <w:pPr>
        <w:pStyle w:val="a1"/>
        <w:ind w:firstLineChars="0" w:firstLine="0"/>
        <w:rPr>
          <w:kern w:val="0"/>
        </w:rPr>
      </w:pPr>
      <w:r w:rsidRPr="00A113B2">
        <w:rPr>
          <w:kern w:val="0"/>
        </w:rPr>
        <w:t>public struct TrendChartBin</w:t>
      </w:r>
    </w:p>
    <w:p w:rsidR="00A113B2" w:rsidRPr="00A113B2" w:rsidRDefault="00A113B2" w:rsidP="00281671">
      <w:pPr>
        <w:pStyle w:val="a1"/>
        <w:ind w:firstLineChars="0" w:firstLine="0"/>
        <w:rPr>
          <w:kern w:val="0"/>
        </w:rPr>
      </w:pPr>
      <w:r w:rsidRPr="00A113B2">
        <w:rPr>
          <w:kern w:val="0"/>
        </w:rPr>
        <w:t>{</w:t>
      </w:r>
    </w:p>
    <w:p w:rsidR="00D03F3C" w:rsidRDefault="00A113B2" w:rsidP="00FA1A1C">
      <w:pPr>
        <w:pStyle w:val="a1"/>
        <w:ind w:firstLine="480"/>
        <w:jc w:val="left"/>
        <w:rPr>
          <w:kern w:val="0"/>
        </w:rPr>
      </w:pPr>
      <w:r w:rsidRPr="00A113B2">
        <w:rPr>
          <w:kern w:val="0"/>
        </w:rPr>
        <w:t>public RectBin rect;</w:t>
      </w:r>
    </w:p>
    <w:p w:rsidR="00D03F3C" w:rsidRDefault="00A113B2" w:rsidP="00FA1A1C">
      <w:pPr>
        <w:pStyle w:val="a1"/>
        <w:ind w:firstLine="480"/>
        <w:jc w:val="left"/>
        <w:rPr>
          <w:kern w:val="0"/>
        </w:rPr>
      </w:pPr>
      <w:r w:rsidRPr="00A113B2">
        <w:rPr>
          <w:kern w:val="0"/>
        </w:rPr>
        <w:t>public UInt32 bgClr;</w:t>
      </w:r>
    </w:p>
    <w:p w:rsidR="00D03F3C" w:rsidRDefault="00A113B2" w:rsidP="00FA1A1C">
      <w:pPr>
        <w:pStyle w:val="a1"/>
        <w:ind w:firstLine="480"/>
        <w:jc w:val="left"/>
        <w:rPr>
          <w:kern w:val="0"/>
        </w:rPr>
      </w:pPr>
      <w:r w:rsidRPr="00A113B2">
        <w:rPr>
          <w:kern w:val="0"/>
        </w:rPr>
        <w:t>public UInt32 scaleClr;</w:t>
      </w:r>
    </w:p>
    <w:p w:rsidR="00A113B2" w:rsidRPr="00A113B2" w:rsidRDefault="00A113B2" w:rsidP="00FA1A1C">
      <w:pPr>
        <w:pStyle w:val="a1"/>
        <w:ind w:firstLine="480"/>
        <w:jc w:val="left"/>
        <w:rPr>
          <w:kern w:val="0"/>
        </w:rPr>
      </w:pPr>
      <w:r w:rsidRPr="00A113B2">
        <w:rPr>
          <w:kern w:val="0"/>
        </w:rPr>
        <w:t>[MarshalAs(UnmanagedType.ByValArray, SizeConst = SVLimit.TREND_LINE_MAX_NUM)]</w:t>
      </w:r>
    </w:p>
    <w:p w:rsidR="006B0B46" w:rsidRDefault="00A113B2" w:rsidP="00FA1A1C">
      <w:pPr>
        <w:pStyle w:val="a1"/>
        <w:ind w:firstLine="480"/>
        <w:jc w:val="left"/>
        <w:rPr>
          <w:kern w:val="0"/>
        </w:rPr>
      </w:pPr>
      <w:r w:rsidRPr="00A113B2">
        <w:rPr>
          <w:kern w:val="0"/>
        </w:rPr>
        <w:t>public UInt32[] addrOffset;</w:t>
      </w:r>
      <w:r w:rsidR="00466C8A">
        <w:rPr>
          <w:rFonts w:hint="eastAsia"/>
          <w:kern w:val="0"/>
        </w:rPr>
        <w:t xml:space="preserve">  //</w:t>
      </w:r>
      <w:r w:rsidR="001C5981">
        <w:rPr>
          <w:rFonts w:hint="eastAsia"/>
          <w:kern w:val="0"/>
        </w:rPr>
        <w:t>关联的变量</w:t>
      </w:r>
    </w:p>
    <w:p w:rsidR="00A113B2" w:rsidRPr="00A113B2" w:rsidRDefault="00A113B2" w:rsidP="00FA1A1C">
      <w:pPr>
        <w:pStyle w:val="a1"/>
        <w:ind w:firstLine="480"/>
        <w:jc w:val="left"/>
        <w:rPr>
          <w:kern w:val="0"/>
        </w:rPr>
      </w:pPr>
      <w:r w:rsidRPr="00A113B2">
        <w:rPr>
          <w:kern w:val="0"/>
        </w:rPr>
        <w:t>[MarshalAs(UnmanagedType.ByValArray, SizeConst = SVLimit.TREND_LINE_MAX_NUM)]</w:t>
      </w:r>
    </w:p>
    <w:p w:rsidR="006B0B46" w:rsidRDefault="00A113B2" w:rsidP="00FA1A1C">
      <w:pPr>
        <w:pStyle w:val="a1"/>
        <w:ind w:firstLine="480"/>
        <w:jc w:val="left"/>
        <w:rPr>
          <w:kern w:val="0"/>
        </w:rPr>
      </w:pPr>
      <w:r w:rsidRPr="00A113B2">
        <w:rPr>
          <w:kern w:val="0"/>
        </w:rPr>
        <w:t>public UInt32[] lineClr;</w:t>
      </w:r>
      <w:r w:rsidR="001C5981">
        <w:rPr>
          <w:rFonts w:hint="eastAsia"/>
          <w:kern w:val="0"/>
        </w:rPr>
        <w:t xml:space="preserve">  //</w:t>
      </w:r>
      <w:r w:rsidR="0080336E">
        <w:rPr>
          <w:rFonts w:hint="eastAsia"/>
          <w:kern w:val="0"/>
        </w:rPr>
        <w:t>每个变量对应的颜色显示</w:t>
      </w:r>
    </w:p>
    <w:p w:rsidR="00A113B2" w:rsidRPr="00A113B2" w:rsidRDefault="00A113B2" w:rsidP="00FA1A1C">
      <w:pPr>
        <w:pStyle w:val="a1"/>
        <w:ind w:firstLine="480"/>
        <w:jc w:val="left"/>
        <w:rPr>
          <w:kern w:val="0"/>
        </w:rPr>
      </w:pPr>
      <w:r w:rsidRPr="00A113B2">
        <w:rPr>
          <w:kern w:val="0"/>
        </w:rPr>
        <w:t>public Single yMin;</w:t>
      </w:r>
      <w:r w:rsidR="008E3C9E">
        <w:rPr>
          <w:rFonts w:hint="eastAsia"/>
          <w:kern w:val="0"/>
        </w:rPr>
        <w:t xml:space="preserve">     //</w:t>
      </w:r>
      <w:r w:rsidR="00467CC5">
        <w:rPr>
          <w:rFonts w:hint="eastAsia"/>
          <w:kern w:val="0"/>
        </w:rPr>
        <w:t>纵轴最小值</w:t>
      </w:r>
    </w:p>
    <w:p w:rsidR="00A113B2" w:rsidRPr="00A113B2" w:rsidRDefault="00A113B2" w:rsidP="00FA1A1C">
      <w:pPr>
        <w:pStyle w:val="a1"/>
        <w:ind w:firstLine="480"/>
        <w:jc w:val="left"/>
        <w:rPr>
          <w:kern w:val="0"/>
        </w:rPr>
      </w:pPr>
      <w:r w:rsidRPr="00A113B2">
        <w:rPr>
          <w:kern w:val="0"/>
        </w:rPr>
        <w:t>public Single yMax;</w:t>
      </w:r>
      <w:r w:rsidR="00E953A6">
        <w:rPr>
          <w:rFonts w:hint="eastAsia"/>
          <w:kern w:val="0"/>
        </w:rPr>
        <w:t xml:space="preserve">    </w:t>
      </w:r>
      <w:r w:rsidR="00820603">
        <w:rPr>
          <w:rFonts w:hint="eastAsia"/>
          <w:kern w:val="0"/>
        </w:rPr>
        <w:t xml:space="preserve"> //</w:t>
      </w:r>
      <w:r w:rsidR="00CD01F1">
        <w:rPr>
          <w:rFonts w:hint="eastAsia"/>
          <w:kern w:val="0"/>
        </w:rPr>
        <w:t>纵轴最大值</w:t>
      </w:r>
    </w:p>
    <w:p w:rsidR="006B0B46" w:rsidRDefault="00A113B2" w:rsidP="00FA1A1C">
      <w:pPr>
        <w:pStyle w:val="a1"/>
        <w:ind w:firstLine="480"/>
        <w:jc w:val="left"/>
        <w:rPr>
          <w:rFonts w:hint="eastAsia"/>
          <w:kern w:val="0"/>
        </w:rPr>
      </w:pPr>
      <w:r w:rsidRPr="00A113B2">
        <w:rPr>
          <w:kern w:val="0"/>
        </w:rPr>
        <w:t>public UInt16 maxTime;</w:t>
      </w:r>
      <w:r w:rsidR="0034325B">
        <w:rPr>
          <w:rFonts w:hint="eastAsia"/>
          <w:kern w:val="0"/>
        </w:rPr>
        <w:t xml:space="preserve">  //</w:t>
      </w:r>
      <w:r w:rsidR="00CD018B">
        <w:rPr>
          <w:rFonts w:hint="eastAsia"/>
          <w:kern w:val="0"/>
        </w:rPr>
        <w:t>趋势图的最大时间，单位：秒，范围：</w:t>
      </w:r>
      <w:r w:rsidR="00CD018B">
        <w:rPr>
          <w:rFonts w:hint="eastAsia"/>
          <w:kern w:val="0"/>
        </w:rPr>
        <w:t>60-3600</w:t>
      </w:r>
    </w:p>
    <w:p w:rsidR="00681CB4" w:rsidRDefault="00681CB4" w:rsidP="00FA1A1C">
      <w:pPr>
        <w:pStyle w:val="a1"/>
        <w:ind w:firstLine="480"/>
        <w:jc w:val="left"/>
        <w:rPr>
          <w:kern w:val="0"/>
        </w:rPr>
      </w:pPr>
      <w:r w:rsidRPr="00681CB4">
        <w:rPr>
          <w:kern w:val="0"/>
        </w:rPr>
        <w:t>public UInt16 stepTime;</w:t>
      </w:r>
      <w:r w:rsidR="00D900FF">
        <w:rPr>
          <w:rFonts w:hint="eastAsia"/>
          <w:kern w:val="0"/>
        </w:rPr>
        <w:t xml:space="preserve">  //</w:t>
      </w:r>
      <w:r w:rsidR="00353636">
        <w:rPr>
          <w:rFonts w:hint="eastAsia"/>
          <w:kern w:val="0"/>
        </w:rPr>
        <w:t>时间的步进值</w:t>
      </w:r>
    </w:p>
    <w:p w:rsidR="006B0B46" w:rsidRDefault="00A113B2" w:rsidP="00FA1A1C">
      <w:pPr>
        <w:pStyle w:val="a1"/>
        <w:ind w:firstLine="480"/>
        <w:jc w:val="left"/>
        <w:rPr>
          <w:kern w:val="0"/>
        </w:rPr>
      </w:pPr>
      <w:r w:rsidRPr="00A113B2">
        <w:rPr>
          <w:kern w:val="0"/>
        </w:rPr>
        <w:t>public UInt16</w:t>
      </w:r>
      <w:r w:rsidR="006B0B46">
        <w:rPr>
          <w:kern w:val="0"/>
        </w:rPr>
        <w:t xml:space="preserve"> id;        </w:t>
      </w:r>
    </w:p>
    <w:p w:rsidR="00A113B2" w:rsidRPr="00A113B2" w:rsidRDefault="00A113B2" w:rsidP="00FA1A1C">
      <w:pPr>
        <w:pStyle w:val="a1"/>
        <w:ind w:firstLine="480"/>
        <w:jc w:val="left"/>
        <w:rPr>
          <w:kern w:val="0"/>
        </w:rPr>
      </w:pPr>
      <w:r w:rsidRPr="00A113B2">
        <w:rPr>
          <w:kern w:val="0"/>
        </w:rPr>
        <w:t>[MarshalAs(UnmanagedType.ByValArray, SizeConst = SVLimit.TREND_LINE_MAX_NUM)]</w:t>
      </w:r>
    </w:p>
    <w:p w:rsidR="006B0B46" w:rsidRDefault="00A113B2" w:rsidP="00FA1A1C">
      <w:pPr>
        <w:pStyle w:val="a1"/>
        <w:ind w:firstLine="480"/>
        <w:jc w:val="left"/>
        <w:rPr>
          <w:rFonts w:hint="eastAsia"/>
          <w:kern w:val="0"/>
        </w:rPr>
      </w:pPr>
      <w:r w:rsidRPr="00A113B2">
        <w:rPr>
          <w:kern w:val="0"/>
        </w:rPr>
        <w:t xml:space="preserve">public Byte[] lineWidth; </w:t>
      </w:r>
      <w:r w:rsidR="00FA40D5">
        <w:rPr>
          <w:rFonts w:hint="eastAsia"/>
          <w:kern w:val="0"/>
        </w:rPr>
        <w:t>//</w:t>
      </w:r>
      <w:r w:rsidR="00000EB6">
        <w:rPr>
          <w:rFonts w:hint="eastAsia"/>
          <w:kern w:val="0"/>
        </w:rPr>
        <w:t>线条的使能标志，</w:t>
      </w:r>
      <w:r w:rsidR="00000EB6">
        <w:rPr>
          <w:rFonts w:hint="eastAsia"/>
          <w:kern w:val="0"/>
        </w:rPr>
        <w:t>0</w:t>
      </w:r>
      <w:r w:rsidR="00000EB6">
        <w:rPr>
          <w:rFonts w:hint="eastAsia"/>
          <w:kern w:val="0"/>
        </w:rPr>
        <w:t>：禁能，</w:t>
      </w:r>
      <w:r w:rsidR="00000EB6">
        <w:rPr>
          <w:rFonts w:hint="eastAsia"/>
          <w:kern w:val="0"/>
        </w:rPr>
        <w:t>1</w:t>
      </w:r>
      <w:r w:rsidR="00000EB6">
        <w:rPr>
          <w:rFonts w:hint="eastAsia"/>
          <w:kern w:val="0"/>
        </w:rPr>
        <w:t>：使能</w:t>
      </w:r>
    </w:p>
    <w:p w:rsidR="00681CB4" w:rsidRPr="00681CB4" w:rsidRDefault="00681CB4" w:rsidP="00FA1A1C">
      <w:pPr>
        <w:pStyle w:val="a1"/>
        <w:ind w:firstLine="480"/>
        <w:jc w:val="left"/>
        <w:rPr>
          <w:kern w:val="0"/>
        </w:rPr>
      </w:pPr>
      <w:r w:rsidRPr="00681CB4">
        <w:rPr>
          <w:kern w:val="0"/>
        </w:rPr>
        <w:t>public Byte[] varType;</w:t>
      </w:r>
      <w:r>
        <w:rPr>
          <w:rFonts w:hint="eastAsia"/>
          <w:kern w:val="0"/>
        </w:rPr>
        <w:t xml:space="preserve">  //</w:t>
      </w:r>
      <w:r w:rsidR="00466C8A">
        <w:rPr>
          <w:rFonts w:hint="eastAsia"/>
          <w:kern w:val="0"/>
        </w:rPr>
        <w:t>关联变量的类型</w:t>
      </w:r>
    </w:p>
    <w:p w:rsidR="006B0B46" w:rsidRDefault="00A113B2" w:rsidP="00FA1A1C">
      <w:pPr>
        <w:pStyle w:val="a1"/>
        <w:ind w:firstLine="480"/>
        <w:jc w:val="left"/>
        <w:rPr>
          <w:kern w:val="0"/>
        </w:rPr>
      </w:pPr>
      <w:r w:rsidRPr="00A113B2">
        <w:rPr>
          <w:kern w:val="0"/>
        </w:rPr>
        <w:t>public Byte font;</w:t>
      </w:r>
      <w:r w:rsidR="008E3E4E">
        <w:rPr>
          <w:rFonts w:hint="eastAsia"/>
          <w:kern w:val="0"/>
        </w:rPr>
        <w:t xml:space="preserve">       //</w:t>
      </w:r>
      <w:r w:rsidR="009B32AE">
        <w:rPr>
          <w:rFonts w:hint="eastAsia"/>
          <w:kern w:val="0"/>
        </w:rPr>
        <w:t>趋势图相关字体</w:t>
      </w:r>
      <w:r w:rsidR="0051323B">
        <w:rPr>
          <w:rFonts w:hint="eastAsia"/>
          <w:kern w:val="0"/>
        </w:rPr>
        <w:t>设置</w:t>
      </w:r>
    </w:p>
    <w:p w:rsidR="00A113B2" w:rsidRPr="00A113B2" w:rsidRDefault="00A113B2" w:rsidP="00281671">
      <w:pPr>
        <w:pStyle w:val="a1"/>
        <w:ind w:firstLineChars="83" w:firstLine="199"/>
        <w:rPr>
          <w:kern w:val="0"/>
        </w:rPr>
      </w:pPr>
      <w:r w:rsidRPr="00A113B2">
        <w:rPr>
          <w:kern w:val="0"/>
        </w:rPr>
        <w:t>}</w:t>
      </w:r>
    </w:p>
    <w:p w:rsidR="00255E9E" w:rsidRPr="00DE21E7" w:rsidRDefault="002728A9" w:rsidP="008E1255">
      <w:pPr>
        <w:pStyle w:val="3"/>
      </w:pPr>
      <w:bookmarkStart w:id="641" w:name="_Toc458488438"/>
      <w:bookmarkStart w:id="642" w:name="_Toc464376273"/>
      <w:bookmarkStart w:id="643" w:name="_Toc464376484"/>
      <w:bookmarkStart w:id="644" w:name="_Toc464377103"/>
      <w:bookmarkStart w:id="645" w:name="_Toc464377199"/>
      <w:bookmarkStart w:id="646" w:name="_Toc464377295"/>
      <w:bookmarkStart w:id="647" w:name="_Toc464377417"/>
      <w:bookmarkStart w:id="648" w:name="_Toc464377950"/>
      <w:bookmarkStart w:id="649" w:name="_Toc474657912"/>
      <w:r>
        <w:rPr>
          <w:rFonts w:hint="eastAsia"/>
        </w:rPr>
        <w:t>静态图数据结构</w:t>
      </w:r>
      <w:bookmarkEnd w:id="641"/>
      <w:bookmarkEnd w:id="642"/>
      <w:bookmarkEnd w:id="643"/>
      <w:bookmarkEnd w:id="644"/>
      <w:bookmarkEnd w:id="645"/>
      <w:bookmarkEnd w:id="646"/>
      <w:bookmarkEnd w:id="647"/>
      <w:bookmarkEnd w:id="648"/>
      <w:bookmarkEnd w:id="649"/>
    </w:p>
    <w:p w:rsidR="00255E9E" w:rsidRPr="00DE21E7" w:rsidRDefault="00255E9E" w:rsidP="00255E9E">
      <w:pPr>
        <w:pStyle w:val="a1"/>
        <w:ind w:firstLine="480"/>
      </w:pPr>
      <w:r w:rsidRPr="00DE21E7">
        <w:rPr>
          <w:rFonts w:hint="eastAsia"/>
        </w:rPr>
        <w:t>S-VDU</w:t>
      </w:r>
      <w:r w:rsidR="000177B9">
        <w:rPr>
          <w:rFonts w:hint="eastAsia"/>
        </w:rPr>
        <w:t>开发环境可以编辑静态图的位置、大小和要显示的图片。</w:t>
      </w:r>
    </w:p>
    <w:p w:rsidR="00AC3812" w:rsidRPr="00AC3812" w:rsidRDefault="00AC3812" w:rsidP="00AC3812">
      <w:pPr>
        <w:pStyle w:val="a1"/>
        <w:ind w:firstLine="480"/>
        <w:rPr>
          <w:kern w:val="0"/>
        </w:rPr>
      </w:pPr>
      <w:r w:rsidRPr="00AC3812">
        <w:rPr>
          <w:kern w:val="0"/>
        </w:rPr>
        <w:lastRenderedPageBreak/>
        <w:t>public struct IconBin</w:t>
      </w:r>
    </w:p>
    <w:p w:rsidR="00AC3812" w:rsidRPr="00AC3812" w:rsidRDefault="00AC3812" w:rsidP="00852E01">
      <w:pPr>
        <w:pStyle w:val="a1"/>
        <w:ind w:firstLineChars="182" w:firstLine="437"/>
        <w:rPr>
          <w:kern w:val="0"/>
        </w:rPr>
      </w:pPr>
      <w:r w:rsidRPr="00AC3812">
        <w:rPr>
          <w:kern w:val="0"/>
        </w:rPr>
        <w:t>{</w:t>
      </w:r>
    </w:p>
    <w:p w:rsidR="00AC3812" w:rsidRPr="00AC3812" w:rsidRDefault="00AC3812" w:rsidP="008335E7">
      <w:pPr>
        <w:pStyle w:val="a1"/>
        <w:ind w:firstLineChars="450" w:firstLine="1080"/>
        <w:rPr>
          <w:kern w:val="0"/>
        </w:rPr>
      </w:pPr>
      <w:r w:rsidRPr="00AC3812">
        <w:rPr>
          <w:kern w:val="0"/>
        </w:rPr>
        <w:t>public RectBin rect;</w:t>
      </w:r>
      <w:r w:rsidR="001A01C4">
        <w:rPr>
          <w:rFonts w:hint="eastAsia"/>
          <w:kern w:val="0"/>
        </w:rPr>
        <w:t xml:space="preserve">      </w:t>
      </w:r>
      <w:r w:rsidR="00B15A7E">
        <w:rPr>
          <w:rFonts w:hint="eastAsia"/>
          <w:kern w:val="0"/>
        </w:rPr>
        <w:t xml:space="preserve">  </w:t>
      </w:r>
      <w:r w:rsidR="001A01C4">
        <w:rPr>
          <w:rFonts w:hint="eastAsia"/>
          <w:kern w:val="0"/>
        </w:rPr>
        <w:t>//</w:t>
      </w:r>
      <w:r w:rsidR="00F27387">
        <w:rPr>
          <w:rFonts w:hint="eastAsia"/>
          <w:kern w:val="0"/>
        </w:rPr>
        <w:t>显示范围</w:t>
      </w:r>
    </w:p>
    <w:p w:rsidR="00606C60" w:rsidRPr="00AC3812" w:rsidRDefault="00AC3812" w:rsidP="008335E7">
      <w:pPr>
        <w:pStyle w:val="a1"/>
        <w:ind w:firstLineChars="450" w:firstLine="1080"/>
        <w:rPr>
          <w:kern w:val="0"/>
        </w:rPr>
      </w:pPr>
      <w:r w:rsidRPr="00AC3812">
        <w:rPr>
          <w:kern w:val="0"/>
        </w:rPr>
        <w:t>public UInt32 imageOffset;</w:t>
      </w:r>
      <w:r w:rsidR="0080413F">
        <w:rPr>
          <w:rFonts w:hint="eastAsia"/>
          <w:kern w:val="0"/>
        </w:rPr>
        <w:t xml:space="preserve"> </w:t>
      </w:r>
      <w:r w:rsidR="00B15A7E">
        <w:rPr>
          <w:rFonts w:hint="eastAsia"/>
          <w:kern w:val="0"/>
        </w:rPr>
        <w:t xml:space="preserve"> </w:t>
      </w:r>
      <w:r w:rsidR="0080413F">
        <w:rPr>
          <w:rFonts w:hint="eastAsia"/>
          <w:kern w:val="0"/>
        </w:rPr>
        <w:t>//</w:t>
      </w:r>
      <w:r w:rsidR="001A01C4">
        <w:rPr>
          <w:rFonts w:hint="eastAsia"/>
          <w:kern w:val="0"/>
        </w:rPr>
        <w:t>图片地址</w:t>
      </w:r>
    </w:p>
    <w:p w:rsidR="00606C60" w:rsidRPr="00AC3812" w:rsidRDefault="00AC3812" w:rsidP="008335E7">
      <w:pPr>
        <w:pStyle w:val="a1"/>
        <w:ind w:firstLineChars="450" w:firstLine="1080"/>
        <w:rPr>
          <w:kern w:val="0"/>
        </w:rPr>
      </w:pPr>
      <w:r w:rsidRPr="00AC3812">
        <w:rPr>
          <w:kern w:val="0"/>
        </w:rPr>
        <w:t xml:space="preserve">public UInt16 id; </w:t>
      </w:r>
      <w:r w:rsidR="00125D83">
        <w:rPr>
          <w:rFonts w:hint="eastAsia"/>
          <w:kern w:val="0"/>
        </w:rPr>
        <w:t xml:space="preserve">         //</w:t>
      </w:r>
      <w:r w:rsidR="00A703A8">
        <w:rPr>
          <w:rFonts w:hint="eastAsia"/>
          <w:kern w:val="0"/>
        </w:rPr>
        <w:t>图片控件</w:t>
      </w:r>
      <w:r w:rsidR="00A703A8">
        <w:rPr>
          <w:rFonts w:hint="eastAsia"/>
          <w:kern w:val="0"/>
        </w:rPr>
        <w:t>ID</w:t>
      </w:r>
      <w:r w:rsidR="00A703A8">
        <w:rPr>
          <w:rFonts w:hint="eastAsia"/>
          <w:kern w:val="0"/>
        </w:rPr>
        <w:t>号</w:t>
      </w:r>
    </w:p>
    <w:p w:rsidR="00AC3812" w:rsidRPr="00AC3812" w:rsidRDefault="008335E7" w:rsidP="00AC3812">
      <w:pPr>
        <w:pStyle w:val="a1"/>
        <w:ind w:firstLine="480"/>
        <w:rPr>
          <w:kern w:val="0"/>
        </w:rPr>
      </w:pPr>
      <w:r>
        <w:rPr>
          <w:kern w:val="0"/>
        </w:rPr>
        <w:t xml:space="preserve">     </w:t>
      </w:r>
      <w:r w:rsidR="00AC3812" w:rsidRPr="00AC3812">
        <w:rPr>
          <w:kern w:val="0"/>
        </w:rPr>
        <w:t>[MarshalAs(UnmanagedType.ByValArray, SizeConst = 2)]</w:t>
      </w:r>
    </w:p>
    <w:p w:rsidR="00AC3812" w:rsidRPr="00AC3812" w:rsidRDefault="00AC3812" w:rsidP="005C12B2">
      <w:pPr>
        <w:pStyle w:val="a1"/>
        <w:ind w:firstLineChars="450" w:firstLine="1080"/>
        <w:rPr>
          <w:kern w:val="0"/>
        </w:rPr>
      </w:pPr>
      <w:r w:rsidRPr="00AC3812">
        <w:rPr>
          <w:kern w:val="0"/>
        </w:rPr>
        <w:t xml:space="preserve">public Byte[] rsv; </w:t>
      </w:r>
    </w:p>
    <w:p w:rsidR="00AC3812" w:rsidRPr="00AC3812" w:rsidRDefault="00AC3812" w:rsidP="005C12B2">
      <w:pPr>
        <w:pStyle w:val="a1"/>
        <w:ind w:firstLineChars="182" w:firstLine="437"/>
        <w:rPr>
          <w:kern w:val="0"/>
        </w:rPr>
      </w:pPr>
      <w:r w:rsidRPr="00AC3812">
        <w:rPr>
          <w:kern w:val="0"/>
        </w:rPr>
        <w:t>}</w:t>
      </w:r>
    </w:p>
    <w:p w:rsidR="00FF4628" w:rsidRPr="00DE21E7" w:rsidRDefault="002728A9" w:rsidP="008E1255">
      <w:pPr>
        <w:pStyle w:val="3"/>
      </w:pPr>
      <w:bookmarkStart w:id="650" w:name="_Toc458488439"/>
      <w:bookmarkStart w:id="651" w:name="_Toc464376274"/>
      <w:bookmarkStart w:id="652" w:name="_Toc464376485"/>
      <w:bookmarkStart w:id="653" w:name="_Toc464377104"/>
      <w:bookmarkStart w:id="654" w:name="_Toc464377200"/>
      <w:bookmarkStart w:id="655" w:name="_Toc464377296"/>
      <w:bookmarkStart w:id="656" w:name="_Toc464377418"/>
      <w:bookmarkStart w:id="657" w:name="_Toc464377951"/>
      <w:bookmarkStart w:id="658" w:name="_Toc474657913"/>
      <w:r>
        <w:rPr>
          <w:rFonts w:hint="eastAsia"/>
        </w:rPr>
        <w:t>动态图数据结构</w:t>
      </w:r>
      <w:bookmarkEnd w:id="650"/>
      <w:bookmarkEnd w:id="651"/>
      <w:bookmarkEnd w:id="652"/>
      <w:bookmarkEnd w:id="653"/>
      <w:bookmarkEnd w:id="654"/>
      <w:bookmarkEnd w:id="655"/>
      <w:bookmarkEnd w:id="656"/>
      <w:bookmarkEnd w:id="657"/>
      <w:bookmarkEnd w:id="658"/>
    </w:p>
    <w:p w:rsidR="00FF4628" w:rsidRPr="00DE21E7" w:rsidRDefault="00FF4628" w:rsidP="00FF4628">
      <w:pPr>
        <w:pStyle w:val="a1"/>
        <w:ind w:firstLine="480"/>
      </w:pPr>
      <w:r w:rsidRPr="00DE21E7">
        <w:rPr>
          <w:rFonts w:hint="eastAsia"/>
        </w:rPr>
        <w:t>S-VDU</w:t>
      </w:r>
      <w:r w:rsidR="0077400D">
        <w:rPr>
          <w:rFonts w:hint="eastAsia"/>
        </w:rPr>
        <w:t>开发环境可以支持动态图位置、大小、类型</w:t>
      </w:r>
      <w:r w:rsidR="006956FE">
        <w:rPr>
          <w:rFonts w:hint="eastAsia"/>
        </w:rPr>
        <w:t>、变量设置及对应图片的显示等。</w:t>
      </w:r>
    </w:p>
    <w:p w:rsidR="00882872" w:rsidRPr="00882872" w:rsidRDefault="00882872" w:rsidP="00882872">
      <w:pPr>
        <w:pStyle w:val="a1"/>
        <w:ind w:firstLine="480"/>
        <w:rPr>
          <w:kern w:val="0"/>
        </w:rPr>
      </w:pPr>
      <w:r w:rsidRPr="00882872">
        <w:rPr>
          <w:kern w:val="0"/>
        </w:rPr>
        <w:t>public struct GifBin</w:t>
      </w:r>
    </w:p>
    <w:p w:rsidR="00882872" w:rsidRPr="00882872" w:rsidRDefault="00882872" w:rsidP="00882872">
      <w:pPr>
        <w:pStyle w:val="a1"/>
        <w:ind w:firstLine="480"/>
        <w:rPr>
          <w:kern w:val="0"/>
        </w:rPr>
      </w:pPr>
      <w:r w:rsidRPr="00882872">
        <w:rPr>
          <w:kern w:val="0"/>
        </w:rPr>
        <w:t>{</w:t>
      </w:r>
    </w:p>
    <w:p w:rsidR="00882872" w:rsidRPr="00882872" w:rsidRDefault="00882872" w:rsidP="001F386E">
      <w:pPr>
        <w:pStyle w:val="a1"/>
        <w:ind w:leftChars="200" w:left="480" w:firstLine="480"/>
        <w:rPr>
          <w:kern w:val="0"/>
        </w:rPr>
      </w:pPr>
      <w:r w:rsidRPr="00882872">
        <w:rPr>
          <w:kern w:val="0"/>
        </w:rPr>
        <w:t>public RectBin rect;</w:t>
      </w:r>
      <w:r w:rsidR="00341EC8">
        <w:rPr>
          <w:rFonts w:hint="eastAsia"/>
          <w:kern w:val="0"/>
        </w:rPr>
        <w:t xml:space="preserve">   //</w:t>
      </w:r>
      <w:r w:rsidR="001F386E">
        <w:rPr>
          <w:rFonts w:hint="eastAsia"/>
          <w:kern w:val="0"/>
        </w:rPr>
        <w:t>显示范围</w:t>
      </w:r>
    </w:p>
    <w:p w:rsidR="00882872" w:rsidRPr="00882872" w:rsidRDefault="00882872" w:rsidP="00882872">
      <w:pPr>
        <w:pStyle w:val="a1"/>
        <w:ind w:firstLine="480"/>
        <w:rPr>
          <w:kern w:val="0"/>
        </w:rPr>
      </w:pPr>
      <w:r w:rsidRPr="00882872">
        <w:rPr>
          <w:kern w:val="0"/>
        </w:rPr>
        <w:t xml:space="preserve">    [MarshalAs(UnmanagedType.ByValArray, SizeConst = 3)]</w:t>
      </w:r>
    </w:p>
    <w:p w:rsidR="00882872" w:rsidRPr="00882872" w:rsidRDefault="00882872" w:rsidP="00882872">
      <w:pPr>
        <w:pStyle w:val="a1"/>
        <w:ind w:firstLine="480"/>
        <w:rPr>
          <w:kern w:val="0"/>
        </w:rPr>
      </w:pPr>
      <w:r w:rsidRPr="00882872">
        <w:rPr>
          <w:kern w:val="0"/>
        </w:rPr>
        <w:t>public UInt32[] addOffset;</w:t>
      </w:r>
      <w:r w:rsidR="00603231" w:rsidRPr="00603231">
        <w:rPr>
          <w:rFonts w:hint="eastAsia"/>
          <w:kern w:val="0"/>
        </w:rPr>
        <w:t xml:space="preserve"> </w:t>
      </w:r>
      <w:r w:rsidR="00603231">
        <w:rPr>
          <w:rFonts w:hint="eastAsia"/>
          <w:kern w:val="0"/>
        </w:rPr>
        <w:t xml:space="preserve">    </w:t>
      </w:r>
      <w:r w:rsidR="00603231">
        <w:rPr>
          <w:rFonts w:hint="eastAsia"/>
          <w:kern w:val="0"/>
        </w:rPr>
        <w:t>//</w:t>
      </w:r>
      <w:r w:rsidR="00603231">
        <w:rPr>
          <w:rFonts w:hint="eastAsia"/>
          <w:kern w:val="0"/>
        </w:rPr>
        <w:t>变量数组</w:t>
      </w:r>
      <w:r w:rsidR="00603231">
        <w:rPr>
          <w:rFonts w:hint="eastAsia"/>
          <w:kern w:val="0"/>
        </w:rPr>
        <w:t>地址</w:t>
      </w:r>
    </w:p>
    <w:p w:rsidR="00882872" w:rsidRPr="00882872" w:rsidRDefault="00882872" w:rsidP="00882872">
      <w:pPr>
        <w:pStyle w:val="a1"/>
        <w:ind w:firstLine="480"/>
        <w:rPr>
          <w:kern w:val="0"/>
        </w:rPr>
      </w:pPr>
    </w:p>
    <w:p w:rsidR="00882872" w:rsidRPr="00882872" w:rsidRDefault="00882872" w:rsidP="00882872">
      <w:pPr>
        <w:pStyle w:val="a1"/>
        <w:ind w:firstLine="480"/>
        <w:rPr>
          <w:kern w:val="0"/>
        </w:rPr>
      </w:pPr>
      <w:r w:rsidRPr="00882872">
        <w:rPr>
          <w:kern w:val="0"/>
        </w:rPr>
        <w:t xml:space="preserve">    [MarshalAs(UnmanagedType.ByValArray, SizeConst = 8)]</w:t>
      </w:r>
    </w:p>
    <w:p w:rsidR="00882872" w:rsidRPr="00882872" w:rsidRDefault="00882872" w:rsidP="00AB67C5">
      <w:pPr>
        <w:pStyle w:val="a1"/>
        <w:ind w:leftChars="200" w:left="480" w:firstLine="480"/>
        <w:rPr>
          <w:kern w:val="0"/>
        </w:rPr>
      </w:pPr>
      <w:r w:rsidRPr="00882872">
        <w:rPr>
          <w:kern w:val="0"/>
        </w:rPr>
        <w:t>public UInt32[] imageOffset;</w:t>
      </w:r>
      <w:r w:rsidR="008F0E36" w:rsidRPr="008F0E36">
        <w:rPr>
          <w:rFonts w:hint="eastAsia"/>
          <w:kern w:val="0"/>
        </w:rPr>
        <w:t xml:space="preserve"> </w:t>
      </w:r>
      <w:r w:rsidR="00BB023D">
        <w:rPr>
          <w:rFonts w:hint="eastAsia"/>
          <w:kern w:val="0"/>
        </w:rPr>
        <w:t xml:space="preserve"> </w:t>
      </w:r>
      <w:r w:rsidR="00A265D1">
        <w:rPr>
          <w:rFonts w:hint="eastAsia"/>
          <w:kern w:val="0"/>
        </w:rPr>
        <w:t xml:space="preserve"> </w:t>
      </w:r>
      <w:r w:rsidR="008F0E36">
        <w:rPr>
          <w:rFonts w:hint="eastAsia"/>
          <w:kern w:val="0"/>
        </w:rPr>
        <w:t>//</w:t>
      </w:r>
      <w:r w:rsidR="00603231">
        <w:rPr>
          <w:rFonts w:hint="eastAsia"/>
          <w:kern w:val="0"/>
        </w:rPr>
        <w:t>图片</w:t>
      </w:r>
      <w:r w:rsidR="008F0E36">
        <w:rPr>
          <w:rFonts w:hint="eastAsia"/>
          <w:kern w:val="0"/>
        </w:rPr>
        <w:t>数组</w:t>
      </w:r>
      <w:r w:rsidR="008F0E36">
        <w:rPr>
          <w:rFonts w:hint="eastAsia"/>
          <w:kern w:val="0"/>
        </w:rPr>
        <w:t>地址</w:t>
      </w:r>
      <w:r w:rsidR="008F0E36" w:rsidRPr="00882872">
        <w:rPr>
          <w:kern w:val="0"/>
        </w:rPr>
        <w:t xml:space="preserve">  </w:t>
      </w:r>
    </w:p>
    <w:p w:rsidR="00882872" w:rsidRPr="00882872" w:rsidRDefault="00882872" w:rsidP="00AB67C5">
      <w:pPr>
        <w:pStyle w:val="a1"/>
        <w:ind w:leftChars="200" w:left="480" w:firstLine="480"/>
        <w:rPr>
          <w:kern w:val="0"/>
        </w:rPr>
      </w:pPr>
      <w:r w:rsidRPr="00882872">
        <w:rPr>
          <w:kern w:val="0"/>
        </w:rPr>
        <w:t>public UInt32 iamgeOffsetErr;</w:t>
      </w:r>
      <w:r w:rsidR="00BB023D">
        <w:rPr>
          <w:rFonts w:hint="eastAsia"/>
          <w:kern w:val="0"/>
        </w:rPr>
        <w:t xml:space="preserve"> </w:t>
      </w:r>
      <w:r w:rsidR="00A265D1">
        <w:rPr>
          <w:rFonts w:hint="eastAsia"/>
          <w:kern w:val="0"/>
        </w:rPr>
        <w:t xml:space="preserve"> //</w:t>
      </w:r>
      <w:r w:rsidR="00C10BD1">
        <w:rPr>
          <w:rFonts w:hint="eastAsia"/>
          <w:kern w:val="0"/>
        </w:rPr>
        <w:t>异常图片地址</w:t>
      </w:r>
    </w:p>
    <w:p w:rsidR="00882872" w:rsidRPr="00882872" w:rsidRDefault="00882872" w:rsidP="00882872">
      <w:pPr>
        <w:pStyle w:val="a1"/>
        <w:ind w:firstLine="480"/>
        <w:rPr>
          <w:kern w:val="0"/>
        </w:rPr>
      </w:pPr>
    </w:p>
    <w:p w:rsidR="00165866" w:rsidRDefault="00882872" w:rsidP="00AB67C5">
      <w:pPr>
        <w:pStyle w:val="a1"/>
        <w:ind w:leftChars="200" w:left="480" w:firstLine="480"/>
        <w:rPr>
          <w:kern w:val="0"/>
        </w:rPr>
      </w:pPr>
      <w:r w:rsidRPr="00882872">
        <w:rPr>
          <w:kern w:val="0"/>
        </w:rPr>
        <w:t>public UInt16 id;</w:t>
      </w:r>
    </w:p>
    <w:p w:rsidR="00D300D3" w:rsidRDefault="00882872" w:rsidP="00D300D3">
      <w:pPr>
        <w:pStyle w:val="a1"/>
        <w:ind w:leftChars="200" w:left="480" w:firstLine="480"/>
        <w:rPr>
          <w:rFonts w:hint="eastAsia"/>
          <w:kern w:val="0"/>
        </w:rPr>
      </w:pPr>
      <w:r w:rsidRPr="00882872">
        <w:rPr>
          <w:kern w:val="0"/>
        </w:rPr>
        <w:t>public Byte type;</w:t>
      </w:r>
    </w:p>
    <w:p w:rsidR="00165866" w:rsidRDefault="00D300D3" w:rsidP="00AB67C5">
      <w:pPr>
        <w:pStyle w:val="a1"/>
        <w:ind w:leftChars="200" w:left="480" w:firstLine="480"/>
        <w:rPr>
          <w:kern w:val="0"/>
        </w:rPr>
      </w:pPr>
      <w:r w:rsidRPr="00D300D3">
        <w:rPr>
          <w:kern w:val="0"/>
        </w:rPr>
        <w:t>public Byte[] varType;</w:t>
      </w:r>
      <w:r>
        <w:rPr>
          <w:rFonts w:hint="eastAsia"/>
          <w:kern w:val="0"/>
        </w:rPr>
        <w:t xml:space="preserve"> //</w:t>
      </w:r>
      <w:r w:rsidR="005E1CEB">
        <w:rPr>
          <w:rFonts w:hint="eastAsia"/>
          <w:kern w:val="0"/>
        </w:rPr>
        <w:t>变量数组类型</w:t>
      </w:r>
      <w:r w:rsidR="00882872" w:rsidRPr="00882872">
        <w:rPr>
          <w:kern w:val="0"/>
        </w:rPr>
        <w:t xml:space="preserve">    </w:t>
      </w:r>
    </w:p>
    <w:p w:rsidR="00882872" w:rsidRPr="00882872" w:rsidRDefault="00882872" w:rsidP="00882872">
      <w:pPr>
        <w:pStyle w:val="a1"/>
        <w:ind w:firstLine="480"/>
        <w:rPr>
          <w:kern w:val="0"/>
        </w:rPr>
      </w:pPr>
      <w:r w:rsidRPr="00882872">
        <w:rPr>
          <w:kern w:val="0"/>
        </w:rPr>
        <w:t xml:space="preserve">    [MarshalAs(UnmanagedType.ByValArray, SizeConst = 1)]</w:t>
      </w:r>
    </w:p>
    <w:p w:rsidR="00882872" w:rsidRPr="00882872" w:rsidRDefault="00882872" w:rsidP="00AB67C5">
      <w:pPr>
        <w:pStyle w:val="a1"/>
        <w:ind w:leftChars="200" w:left="480" w:firstLine="480"/>
        <w:rPr>
          <w:kern w:val="0"/>
        </w:rPr>
      </w:pPr>
      <w:r w:rsidRPr="00882872">
        <w:rPr>
          <w:kern w:val="0"/>
        </w:rPr>
        <w:t xml:space="preserve">public Byte[] rsv; </w:t>
      </w:r>
    </w:p>
    <w:p w:rsidR="00882872" w:rsidRDefault="00882872" w:rsidP="00882872">
      <w:pPr>
        <w:pStyle w:val="a1"/>
        <w:ind w:firstLine="480"/>
        <w:rPr>
          <w:rFonts w:hint="eastAsia"/>
          <w:kern w:val="0"/>
        </w:rPr>
      </w:pPr>
      <w:r w:rsidRPr="00882872">
        <w:rPr>
          <w:kern w:val="0"/>
        </w:rPr>
        <w:t>}</w:t>
      </w:r>
    </w:p>
    <w:p w:rsidR="00123A3C" w:rsidRDefault="00123A3C" w:rsidP="00123A3C">
      <w:pPr>
        <w:pStyle w:val="3"/>
        <w:ind w:left="0" w:firstLine="0"/>
        <w:rPr>
          <w:rFonts w:hint="eastAsia"/>
        </w:rPr>
      </w:pPr>
      <w:bookmarkStart w:id="659" w:name="_Toc474657914"/>
      <w:r w:rsidRPr="00123A3C">
        <w:rPr>
          <w:rFonts w:hint="eastAsia"/>
        </w:rPr>
        <w:t>心跳控件数据结构</w:t>
      </w:r>
      <w:bookmarkEnd w:id="659"/>
    </w:p>
    <w:p w:rsidR="00535A54" w:rsidRDefault="0099343E" w:rsidP="00535A54">
      <w:pPr>
        <w:rPr>
          <w:rFonts w:hint="eastAsia"/>
        </w:rPr>
      </w:pPr>
      <w:r>
        <w:rPr>
          <w:rFonts w:hint="eastAsia"/>
        </w:rPr>
        <w:t>心跳控件用来表示当前系统的运行状态，</w:t>
      </w:r>
      <w:r w:rsidR="00082A8E">
        <w:rPr>
          <w:rFonts w:hint="eastAsia"/>
        </w:rPr>
        <w:t>每一个页面最多只能存放一个心跳控件对象。</w:t>
      </w:r>
    </w:p>
    <w:p w:rsidR="00ED3BD2" w:rsidRPr="00ED3BD2" w:rsidRDefault="00ED3BD2" w:rsidP="00ED3BD2">
      <w:pPr>
        <w:pStyle w:val="a1"/>
        <w:ind w:firstLine="480"/>
        <w:rPr>
          <w:rFonts w:hint="eastAsia"/>
          <w:kern w:val="0"/>
        </w:rPr>
      </w:pPr>
      <w:r w:rsidRPr="00ED3BD2">
        <w:rPr>
          <w:kern w:val="0"/>
        </w:rPr>
        <w:lastRenderedPageBreak/>
        <w:t>public struct TickBin</w:t>
      </w:r>
    </w:p>
    <w:p w:rsidR="00ED3BD2" w:rsidRPr="00ED3BD2" w:rsidRDefault="00ED3BD2" w:rsidP="00ED3BD2">
      <w:pPr>
        <w:pStyle w:val="a1"/>
        <w:ind w:firstLine="480"/>
        <w:rPr>
          <w:rFonts w:hint="eastAsia"/>
          <w:kern w:val="0"/>
        </w:rPr>
      </w:pPr>
      <w:r w:rsidRPr="00ED3BD2">
        <w:rPr>
          <w:rFonts w:hint="eastAsia"/>
          <w:kern w:val="0"/>
        </w:rPr>
        <w:t>{</w:t>
      </w:r>
      <w:r w:rsidRPr="00ED3BD2">
        <w:rPr>
          <w:kern w:val="0"/>
        </w:rPr>
        <w:t xml:space="preserve"> </w:t>
      </w:r>
    </w:p>
    <w:p w:rsidR="00ED3BD2" w:rsidRPr="00ED3BD2" w:rsidRDefault="00ED3BD2" w:rsidP="009A53B3">
      <w:pPr>
        <w:pStyle w:val="a1"/>
        <w:ind w:firstLineChars="600" w:firstLine="1440"/>
        <w:rPr>
          <w:kern w:val="0"/>
        </w:rPr>
      </w:pPr>
      <w:r w:rsidRPr="00ED3BD2">
        <w:rPr>
          <w:kern w:val="0"/>
        </w:rPr>
        <w:t xml:space="preserve">public RectBin rect;  </w:t>
      </w:r>
    </w:p>
    <w:p w:rsidR="00ED3BD2" w:rsidRPr="00ED3BD2" w:rsidRDefault="00ED3BD2" w:rsidP="00ED3BD2">
      <w:pPr>
        <w:pStyle w:val="a1"/>
        <w:ind w:firstLine="480"/>
        <w:rPr>
          <w:kern w:val="0"/>
        </w:rPr>
      </w:pPr>
      <w:r w:rsidRPr="00ED3BD2">
        <w:rPr>
          <w:kern w:val="0"/>
        </w:rPr>
        <w:t xml:space="preserve">        [MarshalAs(UnmanagedType.ByValArray, SizeConst = 8)]</w:t>
      </w:r>
    </w:p>
    <w:p w:rsidR="00ED3BD2" w:rsidRPr="00ED3BD2" w:rsidRDefault="00ED3BD2" w:rsidP="00ED3BD2">
      <w:pPr>
        <w:pStyle w:val="a1"/>
        <w:ind w:firstLine="480"/>
        <w:rPr>
          <w:kern w:val="0"/>
        </w:rPr>
      </w:pPr>
      <w:r w:rsidRPr="00ED3BD2">
        <w:rPr>
          <w:kern w:val="0"/>
        </w:rPr>
        <w:t xml:space="preserve">        public UInt32[] imageOffsetList;</w:t>
      </w:r>
      <w:r w:rsidR="00610D7E">
        <w:rPr>
          <w:rFonts w:hint="eastAsia"/>
          <w:kern w:val="0"/>
        </w:rPr>
        <w:t xml:space="preserve">  //</w:t>
      </w:r>
      <w:r w:rsidR="00D449B8">
        <w:rPr>
          <w:rFonts w:hint="eastAsia"/>
          <w:kern w:val="0"/>
        </w:rPr>
        <w:t>图片地址数组</w:t>
      </w:r>
    </w:p>
    <w:p w:rsidR="00ED3BD2" w:rsidRPr="00ED3BD2" w:rsidRDefault="00ED3BD2" w:rsidP="00ED3BD2">
      <w:pPr>
        <w:pStyle w:val="a1"/>
        <w:ind w:firstLine="480"/>
        <w:rPr>
          <w:rFonts w:hint="eastAsia"/>
          <w:kern w:val="0"/>
        </w:rPr>
      </w:pPr>
      <w:r w:rsidRPr="00ED3BD2">
        <w:rPr>
          <w:kern w:val="0"/>
        </w:rPr>
        <w:t xml:space="preserve">        public UInt16 id;  </w:t>
      </w:r>
      <w:r w:rsidR="009030B7">
        <w:rPr>
          <w:rFonts w:hint="eastAsia"/>
          <w:kern w:val="0"/>
        </w:rPr>
        <w:t xml:space="preserve">             //</w:t>
      </w:r>
      <w:r w:rsidR="00F304CE">
        <w:rPr>
          <w:rFonts w:hint="eastAsia"/>
          <w:kern w:val="0"/>
        </w:rPr>
        <w:t>控件</w:t>
      </w:r>
      <w:r w:rsidR="00F304CE">
        <w:rPr>
          <w:rFonts w:hint="eastAsia"/>
          <w:kern w:val="0"/>
        </w:rPr>
        <w:t>ID</w:t>
      </w:r>
      <w:r w:rsidR="00F304CE">
        <w:rPr>
          <w:rFonts w:hint="eastAsia"/>
          <w:kern w:val="0"/>
        </w:rPr>
        <w:t>号</w:t>
      </w:r>
    </w:p>
    <w:p w:rsidR="00ED3BD2" w:rsidRPr="00ED3BD2" w:rsidRDefault="00ED3BD2" w:rsidP="00ED3BD2">
      <w:pPr>
        <w:pStyle w:val="a1"/>
        <w:ind w:firstLine="480"/>
        <w:rPr>
          <w:rFonts w:hint="eastAsia"/>
          <w:kern w:val="0"/>
        </w:rPr>
      </w:pPr>
      <w:r w:rsidRPr="00ED3BD2">
        <w:rPr>
          <w:kern w:val="0"/>
        </w:rPr>
        <w:t xml:space="preserve">        public Byte count; </w:t>
      </w:r>
      <w:r w:rsidR="00D449B8">
        <w:rPr>
          <w:rFonts w:hint="eastAsia"/>
          <w:kern w:val="0"/>
        </w:rPr>
        <w:t xml:space="preserve">             //</w:t>
      </w:r>
      <w:r w:rsidR="009030B7">
        <w:rPr>
          <w:rFonts w:hint="eastAsia"/>
          <w:kern w:val="0"/>
        </w:rPr>
        <w:t>图片个数</w:t>
      </w:r>
    </w:p>
    <w:p w:rsidR="00ED3BD2" w:rsidRPr="00ED3BD2" w:rsidRDefault="00ED3BD2" w:rsidP="00172F71">
      <w:pPr>
        <w:pStyle w:val="a1"/>
        <w:ind w:firstLine="480"/>
      </w:pPr>
      <w:r w:rsidRPr="00ED3BD2">
        <w:rPr>
          <w:rFonts w:hint="eastAsia"/>
          <w:kern w:val="0"/>
        </w:rPr>
        <w:t>}</w:t>
      </w:r>
    </w:p>
    <w:p w:rsidR="00425B14" w:rsidRPr="00DE21E7" w:rsidRDefault="002728A9" w:rsidP="00EA1625">
      <w:pPr>
        <w:pStyle w:val="2"/>
      </w:pPr>
      <w:bookmarkStart w:id="660" w:name="_Toc458488440"/>
      <w:bookmarkStart w:id="661" w:name="_Toc464376275"/>
      <w:bookmarkStart w:id="662" w:name="_Toc464376486"/>
      <w:bookmarkStart w:id="663" w:name="_Toc464377105"/>
      <w:bookmarkStart w:id="664" w:name="_Toc464377201"/>
      <w:bookmarkStart w:id="665" w:name="_Toc464377297"/>
      <w:bookmarkStart w:id="666" w:name="_Toc464377419"/>
      <w:bookmarkStart w:id="667" w:name="_Toc464377952"/>
      <w:bookmarkStart w:id="668" w:name="_Toc474657915"/>
      <w:r>
        <w:rPr>
          <w:rFonts w:hint="eastAsia"/>
        </w:rPr>
        <w:t>页面数据结构</w:t>
      </w:r>
      <w:bookmarkEnd w:id="660"/>
      <w:bookmarkEnd w:id="661"/>
      <w:bookmarkEnd w:id="662"/>
      <w:bookmarkEnd w:id="663"/>
      <w:bookmarkEnd w:id="664"/>
      <w:bookmarkEnd w:id="665"/>
      <w:bookmarkEnd w:id="666"/>
      <w:bookmarkEnd w:id="667"/>
      <w:bookmarkEnd w:id="668"/>
    </w:p>
    <w:p w:rsidR="00425B14" w:rsidRPr="00DE21E7" w:rsidRDefault="00746B1A" w:rsidP="00425B14">
      <w:pPr>
        <w:pStyle w:val="a1"/>
        <w:ind w:firstLine="480"/>
      </w:pPr>
      <w:r>
        <w:rPr>
          <w:rFonts w:hint="eastAsia"/>
        </w:rPr>
        <w:t>当前每个页面的数据结构描述，</w:t>
      </w:r>
      <w:r w:rsidR="004C0225">
        <w:rPr>
          <w:rFonts w:hint="eastAsia"/>
        </w:rPr>
        <w:t>包含了页面中每种控件元素</w:t>
      </w:r>
      <w:r w:rsidR="00B1253B">
        <w:rPr>
          <w:rFonts w:hint="eastAsia"/>
        </w:rPr>
        <w:t>的个数及</w:t>
      </w:r>
      <w:r w:rsidR="00D15026">
        <w:rPr>
          <w:rFonts w:hint="eastAsia"/>
        </w:rPr>
        <w:t>控件属性内容，</w:t>
      </w:r>
      <w:r w:rsidR="00687AC1">
        <w:rPr>
          <w:rFonts w:hint="eastAsia"/>
        </w:rPr>
        <w:t>拥有</w:t>
      </w:r>
      <w:r w:rsidR="0072742B">
        <w:rPr>
          <w:rFonts w:hint="eastAsia"/>
        </w:rPr>
        <w:t>绘制</w:t>
      </w:r>
      <w:r w:rsidR="00FA7EA2">
        <w:rPr>
          <w:rFonts w:hint="eastAsia"/>
        </w:rPr>
        <w:t>和操作</w:t>
      </w:r>
      <w:r w:rsidR="0072742B">
        <w:rPr>
          <w:rFonts w:hint="eastAsia"/>
        </w:rPr>
        <w:t>一个页面</w:t>
      </w:r>
      <w:r w:rsidR="00885C99">
        <w:rPr>
          <w:rFonts w:hint="eastAsia"/>
        </w:rPr>
        <w:t>的所有信息</w:t>
      </w:r>
      <w:r w:rsidR="00425B14" w:rsidRPr="00DE21E7">
        <w:rPr>
          <w:rFonts w:hint="eastAsia"/>
        </w:rPr>
        <w:t>。</w:t>
      </w:r>
    </w:p>
    <w:p w:rsidR="003C2CF7" w:rsidRPr="00AC0284" w:rsidRDefault="003C2CF7" w:rsidP="00AC0284">
      <w:pPr>
        <w:pStyle w:val="a1"/>
        <w:ind w:firstLine="480"/>
        <w:rPr>
          <w:kern w:val="0"/>
        </w:rPr>
      </w:pPr>
      <w:r w:rsidRPr="00AC0284">
        <w:rPr>
          <w:kern w:val="0"/>
        </w:rPr>
        <w:t>public struct PageBin</w:t>
      </w:r>
    </w:p>
    <w:p w:rsidR="003C2CF7" w:rsidRPr="00AC0284" w:rsidRDefault="003C2CF7" w:rsidP="00AC0284">
      <w:pPr>
        <w:pStyle w:val="a1"/>
        <w:ind w:firstLine="480"/>
        <w:rPr>
          <w:kern w:val="0"/>
        </w:rPr>
      </w:pPr>
      <w:r w:rsidRPr="00AC0284">
        <w:rPr>
          <w:kern w:val="0"/>
        </w:rPr>
        <w:t>{</w:t>
      </w:r>
    </w:p>
    <w:p w:rsidR="00FE367C" w:rsidRPr="00AC0284" w:rsidRDefault="003C2CF7" w:rsidP="00FE367C">
      <w:pPr>
        <w:pStyle w:val="a1"/>
        <w:ind w:firstLine="480"/>
        <w:rPr>
          <w:kern w:val="0"/>
        </w:rPr>
      </w:pPr>
      <w:r w:rsidRPr="00AC0284">
        <w:rPr>
          <w:kern w:val="0"/>
        </w:rPr>
        <w:t xml:space="preserve">public UInt32 bgClr; </w:t>
      </w:r>
    </w:p>
    <w:p w:rsidR="003C2CF7" w:rsidRPr="00AC0284" w:rsidRDefault="003C2CF7" w:rsidP="00AC0284">
      <w:pPr>
        <w:pStyle w:val="a1"/>
        <w:ind w:firstLine="480"/>
        <w:rPr>
          <w:kern w:val="0"/>
        </w:rPr>
      </w:pPr>
      <w:r w:rsidRPr="00AC0284">
        <w:rPr>
          <w:kern w:val="0"/>
        </w:rPr>
        <w:t xml:space="preserve">    [MarshalAs(UnmanagedType.ByValArray, SizeConst = SVLimit.PAGE_AREA_MAXNUM)]</w:t>
      </w:r>
    </w:p>
    <w:p w:rsidR="003C2CF7" w:rsidRDefault="003C2CF7" w:rsidP="00AC0284">
      <w:pPr>
        <w:pStyle w:val="a1"/>
        <w:ind w:firstLine="480"/>
        <w:rPr>
          <w:kern w:val="0"/>
        </w:rPr>
      </w:pPr>
      <w:r w:rsidRPr="00AC0284">
        <w:rPr>
          <w:kern w:val="0"/>
        </w:rPr>
        <w:t xml:space="preserve">public AreaBin[] m_area; </w:t>
      </w:r>
    </w:p>
    <w:p w:rsidR="00FE367C" w:rsidRPr="00AC0284" w:rsidRDefault="00FE367C"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SVLimit.PAGE_BTN_MAXNUM)]</w:t>
      </w:r>
    </w:p>
    <w:p w:rsidR="003C2CF7" w:rsidRDefault="003C2CF7" w:rsidP="00AC0284">
      <w:pPr>
        <w:pStyle w:val="a1"/>
        <w:ind w:firstLine="480"/>
        <w:rPr>
          <w:kern w:val="0"/>
        </w:rPr>
      </w:pPr>
      <w:r w:rsidRPr="00AC0284">
        <w:rPr>
          <w:kern w:val="0"/>
        </w:rPr>
        <w:t>public ButtonBin[] m_btn;</w:t>
      </w:r>
    </w:p>
    <w:p w:rsidR="00FE367C" w:rsidRPr="00AC0284" w:rsidRDefault="00FE367C"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SVLimit.PAGE_LINE_MAXNUM)]</w:t>
      </w:r>
    </w:p>
    <w:p w:rsidR="003C2CF7" w:rsidRDefault="003C2CF7" w:rsidP="00AC0284">
      <w:pPr>
        <w:pStyle w:val="a1"/>
        <w:ind w:firstLine="480"/>
        <w:rPr>
          <w:kern w:val="0"/>
        </w:rPr>
      </w:pPr>
      <w:r w:rsidRPr="00AC0284">
        <w:rPr>
          <w:kern w:val="0"/>
        </w:rPr>
        <w:t xml:space="preserve">public LineBin[] m_line; </w:t>
      </w:r>
    </w:p>
    <w:p w:rsidR="00FE367C" w:rsidRPr="00AC0284" w:rsidRDefault="00FE367C"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SVLimit.PAGE_ANA_MAXNUM)]</w:t>
      </w:r>
    </w:p>
    <w:p w:rsidR="003C2CF7" w:rsidRDefault="003C2CF7" w:rsidP="00AC0284">
      <w:pPr>
        <w:pStyle w:val="a1"/>
        <w:ind w:firstLine="480"/>
        <w:rPr>
          <w:kern w:val="0"/>
        </w:rPr>
      </w:pPr>
      <w:r w:rsidRPr="00AC0284">
        <w:rPr>
          <w:kern w:val="0"/>
        </w:rPr>
        <w:t xml:space="preserve">public AnalogBin[] m_analog; </w:t>
      </w:r>
    </w:p>
    <w:p w:rsidR="00FE367C" w:rsidRPr="00AC0284" w:rsidRDefault="00FE367C"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SVLimit.PAGE_BOOL_MAXNUM)]</w:t>
      </w:r>
    </w:p>
    <w:p w:rsidR="00FE367C" w:rsidRPr="00AC0284" w:rsidRDefault="003C2CF7" w:rsidP="00AC0284">
      <w:pPr>
        <w:pStyle w:val="a1"/>
        <w:ind w:firstLine="480"/>
        <w:rPr>
          <w:kern w:val="0"/>
        </w:rPr>
      </w:pPr>
      <w:r w:rsidRPr="00AC0284">
        <w:rPr>
          <w:kern w:val="0"/>
        </w:rPr>
        <w:lastRenderedPageBreak/>
        <w:t>public BinaryBin[] m_binary;</w:t>
      </w:r>
    </w:p>
    <w:p w:rsidR="003C2CF7" w:rsidRPr="00AC0284" w:rsidRDefault="003C2CF7"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SVLimit.PAGE_TCHART_MAXNUM)]</w:t>
      </w:r>
    </w:p>
    <w:p w:rsidR="003C2CF7" w:rsidRPr="00AC0284" w:rsidRDefault="003C2CF7" w:rsidP="00AC0284">
      <w:pPr>
        <w:pStyle w:val="a1"/>
        <w:ind w:firstLine="480"/>
        <w:rPr>
          <w:kern w:val="0"/>
        </w:rPr>
      </w:pPr>
      <w:r w:rsidRPr="00AC0284">
        <w:rPr>
          <w:kern w:val="0"/>
        </w:rPr>
        <w:t>public TrendChartBin[] m_trendChart;</w:t>
      </w:r>
    </w:p>
    <w:p w:rsidR="003C2CF7" w:rsidRPr="00AC0284" w:rsidRDefault="003C2CF7"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SVLimit.PAGE_ICON_MAXNUM)]</w:t>
      </w:r>
    </w:p>
    <w:p w:rsidR="003C2CF7" w:rsidRDefault="003C2CF7" w:rsidP="00AC0284">
      <w:pPr>
        <w:pStyle w:val="a1"/>
        <w:ind w:firstLine="480"/>
        <w:rPr>
          <w:kern w:val="0"/>
        </w:rPr>
      </w:pPr>
      <w:r w:rsidRPr="00AC0284">
        <w:rPr>
          <w:kern w:val="0"/>
        </w:rPr>
        <w:t>public IconBin[] m_icon;</w:t>
      </w:r>
    </w:p>
    <w:p w:rsidR="00FE367C" w:rsidRPr="00AC0284" w:rsidRDefault="00FE367C" w:rsidP="00AC0284">
      <w:pPr>
        <w:pStyle w:val="a1"/>
        <w:ind w:firstLine="480"/>
        <w:rPr>
          <w:kern w:val="0"/>
        </w:rPr>
      </w:pPr>
    </w:p>
    <w:p w:rsidR="003C2CF7" w:rsidRPr="00AC0284" w:rsidRDefault="003C2CF7" w:rsidP="00AC0284">
      <w:pPr>
        <w:pStyle w:val="a1"/>
        <w:ind w:firstLine="480"/>
        <w:rPr>
          <w:kern w:val="0"/>
        </w:rPr>
      </w:pPr>
      <w:r w:rsidRPr="00AC0284">
        <w:rPr>
          <w:kern w:val="0"/>
        </w:rPr>
        <w:t>[MarshalAs(UnmanagedType.ByValArray, SizeConst = SVLimit.PAGE_GIF_MAXNUM)]</w:t>
      </w:r>
    </w:p>
    <w:p w:rsidR="00FE367C" w:rsidRDefault="003C2CF7" w:rsidP="00AC0284">
      <w:pPr>
        <w:pStyle w:val="a1"/>
        <w:ind w:firstLine="480"/>
        <w:rPr>
          <w:kern w:val="0"/>
        </w:rPr>
      </w:pPr>
      <w:r w:rsidRPr="00AC0284">
        <w:rPr>
          <w:kern w:val="0"/>
        </w:rPr>
        <w:t xml:space="preserve">public GifBin[] m_gif; </w:t>
      </w:r>
      <w:r w:rsidR="003101F8">
        <w:rPr>
          <w:rFonts w:hint="eastAsia"/>
          <w:kern w:val="0"/>
        </w:rPr>
        <w:t xml:space="preserve">  </w:t>
      </w:r>
      <w:r w:rsidR="000F588E">
        <w:rPr>
          <w:rFonts w:hint="eastAsia"/>
          <w:kern w:val="0"/>
        </w:rPr>
        <w:t xml:space="preserve"> </w:t>
      </w:r>
      <w:r w:rsidR="003101F8">
        <w:rPr>
          <w:rFonts w:hint="eastAsia"/>
          <w:kern w:val="0"/>
        </w:rPr>
        <w:t>//</w:t>
      </w:r>
      <w:r w:rsidR="000F588E">
        <w:rPr>
          <w:rFonts w:hint="eastAsia"/>
          <w:kern w:val="0"/>
        </w:rPr>
        <w:t>动态图数据</w:t>
      </w:r>
    </w:p>
    <w:p w:rsidR="00112B29" w:rsidRPr="00112B29" w:rsidRDefault="00112B29" w:rsidP="00112B29">
      <w:pPr>
        <w:pStyle w:val="a1"/>
        <w:ind w:firstLine="480"/>
        <w:rPr>
          <w:kern w:val="0"/>
        </w:rPr>
      </w:pPr>
      <w:r w:rsidRPr="00112B29">
        <w:rPr>
          <w:kern w:val="0"/>
        </w:rPr>
        <w:t xml:space="preserve">public TickBin[] m_tick; </w:t>
      </w:r>
      <w:r>
        <w:rPr>
          <w:rFonts w:hint="eastAsia"/>
          <w:kern w:val="0"/>
        </w:rPr>
        <w:t xml:space="preserve"> //</w:t>
      </w:r>
      <w:r w:rsidR="003101F8">
        <w:rPr>
          <w:rFonts w:hint="eastAsia"/>
          <w:kern w:val="0"/>
        </w:rPr>
        <w:t>心跳控件数据</w:t>
      </w:r>
    </w:p>
    <w:p w:rsidR="003C2CF7" w:rsidRPr="00AC0284" w:rsidRDefault="003C2CF7" w:rsidP="00AC0284">
      <w:pPr>
        <w:pStyle w:val="a1"/>
        <w:ind w:firstLine="480"/>
        <w:rPr>
          <w:kern w:val="0"/>
        </w:rPr>
      </w:pPr>
    </w:p>
    <w:p w:rsidR="00FE367C" w:rsidRDefault="003C2CF7" w:rsidP="00AC0284">
      <w:pPr>
        <w:pStyle w:val="a1"/>
        <w:ind w:firstLine="480"/>
        <w:rPr>
          <w:kern w:val="0"/>
        </w:rPr>
      </w:pPr>
      <w:r w:rsidRPr="00AC0284">
        <w:rPr>
          <w:kern w:val="0"/>
        </w:rPr>
        <w:t xml:space="preserve">public UInt16 id;     </w:t>
      </w:r>
    </w:p>
    <w:p w:rsidR="00FE367C" w:rsidRDefault="003C2CF7" w:rsidP="00AC0284">
      <w:pPr>
        <w:pStyle w:val="a1"/>
        <w:ind w:firstLine="480"/>
        <w:rPr>
          <w:kern w:val="0"/>
        </w:rPr>
      </w:pPr>
      <w:r w:rsidRPr="00AC0284">
        <w:rPr>
          <w:kern w:val="0"/>
        </w:rPr>
        <w:t xml:space="preserve">public UInt16 index; </w:t>
      </w:r>
    </w:p>
    <w:p w:rsidR="003C2CF7" w:rsidRDefault="003C2CF7" w:rsidP="00AC0284">
      <w:pPr>
        <w:pStyle w:val="a1"/>
        <w:ind w:firstLine="480"/>
        <w:rPr>
          <w:kern w:val="0"/>
        </w:rPr>
      </w:pPr>
      <w:r w:rsidRPr="00AC0284">
        <w:rPr>
          <w:kern w:val="0"/>
        </w:rPr>
        <w:t xml:space="preserve">public Byte pointAlign; </w:t>
      </w:r>
      <w:r w:rsidR="00335925">
        <w:rPr>
          <w:rFonts w:hint="eastAsia"/>
          <w:kern w:val="0"/>
        </w:rPr>
        <w:t xml:space="preserve"> //</w:t>
      </w:r>
      <w:r w:rsidR="004C46B4">
        <w:rPr>
          <w:rFonts w:hint="eastAsia"/>
          <w:kern w:val="0"/>
        </w:rPr>
        <w:t>小数点对齐</w:t>
      </w:r>
      <w:r w:rsidR="004C46B4">
        <w:rPr>
          <w:rFonts w:hint="eastAsia"/>
          <w:kern w:val="0"/>
        </w:rPr>
        <w:t xml:space="preserve">, </w:t>
      </w:r>
      <w:r w:rsidR="004C46B4">
        <w:rPr>
          <w:rFonts w:hint="eastAsia"/>
          <w:kern w:val="0"/>
        </w:rPr>
        <w:t>范围：</w:t>
      </w:r>
      <w:r w:rsidR="004C46B4">
        <w:rPr>
          <w:rFonts w:hint="eastAsia"/>
          <w:kern w:val="0"/>
        </w:rPr>
        <w:t>0-6</w:t>
      </w:r>
    </w:p>
    <w:p w:rsidR="00FE367C" w:rsidRPr="00AC0284" w:rsidRDefault="00FE367C" w:rsidP="00AC0284">
      <w:pPr>
        <w:pStyle w:val="a1"/>
        <w:ind w:firstLine="480"/>
        <w:rPr>
          <w:kern w:val="0"/>
        </w:rPr>
      </w:pPr>
    </w:p>
    <w:p w:rsidR="00FE367C" w:rsidRDefault="003C2CF7" w:rsidP="00AC0284">
      <w:pPr>
        <w:pStyle w:val="a1"/>
        <w:ind w:firstLine="480"/>
        <w:rPr>
          <w:kern w:val="0"/>
        </w:rPr>
      </w:pPr>
      <w:r w:rsidRPr="00AC0284">
        <w:rPr>
          <w:kern w:val="0"/>
        </w:rPr>
        <w:t xml:space="preserve">public Byte btnNum; </w:t>
      </w:r>
      <w:r w:rsidR="00CD522E">
        <w:rPr>
          <w:rFonts w:hint="eastAsia"/>
          <w:kern w:val="0"/>
        </w:rPr>
        <w:t xml:space="preserve">   //</w:t>
      </w:r>
      <w:r w:rsidR="00367066">
        <w:rPr>
          <w:rFonts w:hint="eastAsia"/>
          <w:kern w:val="0"/>
        </w:rPr>
        <w:t>按钮个数</w:t>
      </w:r>
    </w:p>
    <w:p w:rsidR="00FE367C" w:rsidRDefault="003C2CF7" w:rsidP="00AC0284">
      <w:pPr>
        <w:pStyle w:val="a1"/>
        <w:ind w:firstLine="480"/>
        <w:rPr>
          <w:kern w:val="0"/>
        </w:rPr>
      </w:pPr>
      <w:r w:rsidRPr="00AC0284">
        <w:rPr>
          <w:kern w:val="0"/>
        </w:rPr>
        <w:t>public Byte areaNum;</w:t>
      </w:r>
      <w:r w:rsidR="00367066">
        <w:rPr>
          <w:rFonts w:hint="eastAsia"/>
          <w:kern w:val="0"/>
        </w:rPr>
        <w:t xml:space="preserve">   //</w:t>
      </w:r>
      <w:r w:rsidR="00251499">
        <w:rPr>
          <w:rFonts w:hint="eastAsia"/>
          <w:kern w:val="0"/>
        </w:rPr>
        <w:t>文本个数</w:t>
      </w:r>
    </w:p>
    <w:p w:rsidR="00FE367C" w:rsidRDefault="003C2CF7" w:rsidP="00AC0284">
      <w:pPr>
        <w:pStyle w:val="a1"/>
        <w:ind w:firstLine="480"/>
        <w:rPr>
          <w:kern w:val="0"/>
        </w:rPr>
      </w:pPr>
      <w:r w:rsidRPr="00AC0284">
        <w:rPr>
          <w:kern w:val="0"/>
        </w:rPr>
        <w:t>public Byte iconNum;</w:t>
      </w:r>
      <w:r w:rsidR="00251499">
        <w:rPr>
          <w:rFonts w:hint="eastAsia"/>
          <w:kern w:val="0"/>
        </w:rPr>
        <w:t xml:space="preserve">   //</w:t>
      </w:r>
      <w:r w:rsidR="00C633D5">
        <w:rPr>
          <w:rFonts w:hint="eastAsia"/>
          <w:kern w:val="0"/>
        </w:rPr>
        <w:t>静态图个数</w:t>
      </w:r>
    </w:p>
    <w:p w:rsidR="00FE367C" w:rsidRDefault="003C2CF7" w:rsidP="00AC0284">
      <w:pPr>
        <w:pStyle w:val="a1"/>
        <w:ind w:firstLine="480"/>
        <w:rPr>
          <w:kern w:val="0"/>
        </w:rPr>
      </w:pPr>
      <w:r w:rsidRPr="00AC0284">
        <w:rPr>
          <w:kern w:val="0"/>
        </w:rPr>
        <w:t xml:space="preserve">public Byte lineNum; </w:t>
      </w:r>
      <w:r w:rsidR="00C633D5">
        <w:rPr>
          <w:rFonts w:hint="eastAsia"/>
          <w:kern w:val="0"/>
        </w:rPr>
        <w:t xml:space="preserve">  //</w:t>
      </w:r>
      <w:r w:rsidR="00CA00FF">
        <w:rPr>
          <w:rFonts w:hint="eastAsia"/>
          <w:kern w:val="0"/>
        </w:rPr>
        <w:t>线条个数</w:t>
      </w:r>
    </w:p>
    <w:p w:rsidR="00FE367C" w:rsidRDefault="003C2CF7" w:rsidP="00AC0284">
      <w:pPr>
        <w:pStyle w:val="a1"/>
        <w:ind w:firstLine="480"/>
        <w:rPr>
          <w:kern w:val="0"/>
        </w:rPr>
      </w:pPr>
      <w:r w:rsidRPr="00AC0284">
        <w:rPr>
          <w:kern w:val="0"/>
        </w:rPr>
        <w:t xml:space="preserve">public Byte gif_num; </w:t>
      </w:r>
      <w:r w:rsidR="00CA00FF">
        <w:rPr>
          <w:rFonts w:hint="eastAsia"/>
          <w:kern w:val="0"/>
        </w:rPr>
        <w:t xml:space="preserve">  //</w:t>
      </w:r>
      <w:r w:rsidR="001A0E36">
        <w:rPr>
          <w:rFonts w:hint="eastAsia"/>
          <w:kern w:val="0"/>
        </w:rPr>
        <w:t>动态图个数</w:t>
      </w:r>
    </w:p>
    <w:p w:rsidR="00FE367C" w:rsidRDefault="00FE367C" w:rsidP="00AC0284">
      <w:pPr>
        <w:pStyle w:val="a1"/>
        <w:ind w:firstLine="480"/>
        <w:rPr>
          <w:kern w:val="0"/>
        </w:rPr>
      </w:pPr>
    </w:p>
    <w:p w:rsidR="00FE367C" w:rsidRDefault="003C2CF7" w:rsidP="00AC0284">
      <w:pPr>
        <w:pStyle w:val="a1"/>
        <w:ind w:firstLine="480"/>
        <w:rPr>
          <w:kern w:val="0"/>
        </w:rPr>
      </w:pPr>
      <w:r w:rsidRPr="00AC0284">
        <w:rPr>
          <w:kern w:val="0"/>
        </w:rPr>
        <w:t xml:space="preserve">public Byte analog_num; </w:t>
      </w:r>
      <w:r w:rsidR="00221791">
        <w:rPr>
          <w:rFonts w:hint="eastAsia"/>
          <w:kern w:val="0"/>
        </w:rPr>
        <w:t xml:space="preserve"> //</w:t>
      </w:r>
      <w:r w:rsidR="00816699">
        <w:rPr>
          <w:rFonts w:hint="eastAsia"/>
          <w:kern w:val="0"/>
        </w:rPr>
        <w:t>模拟量个数</w:t>
      </w:r>
    </w:p>
    <w:p w:rsidR="00FE367C" w:rsidRDefault="003C2CF7" w:rsidP="00AC0284">
      <w:pPr>
        <w:pStyle w:val="a1"/>
        <w:ind w:firstLine="480"/>
        <w:rPr>
          <w:kern w:val="0"/>
        </w:rPr>
      </w:pPr>
      <w:r w:rsidRPr="00AC0284">
        <w:rPr>
          <w:kern w:val="0"/>
        </w:rPr>
        <w:t xml:space="preserve">public Byte binaryNum; </w:t>
      </w:r>
      <w:r w:rsidR="00816699">
        <w:rPr>
          <w:rFonts w:hint="eastAsia"/>
          <w:kern w:val="0"/>
        </w:rPr>
        <w:t xml:space="preserve">  //</w:t>
      </w:r>
      <w:r w:rsidR="00F9331E">
        <w:rPr>
          <w:rFonts w:hint="eastAsia"/>
          <w:kern w:val="0"/>
        </w:rPr>
        <w:t>开关量个数</w:t>
      </w:r>
    </w:p>
    <w:p w:rsidR="003C2CF7" w:rsidRDefault="003C2CF7" w:rsidP="00AC0284">
      <w:pPr>
        <w:pStyle w:val="a1"/>
        <w:ind w:firstLine="480"/>
        <w:rPr>
          <w:rFonts w:hint="eastAsia"/>
          <w:kern w:val="0"/>
        </w:rPr>
      </w:pPr>
      <w:r w:rsidRPr="00AC0284">
        <w:rPr>
          <w:kern w:val="0"/>
        </w:rPr>
        <w:t xml:space="preserve">public Byte trendChartNum; </w:t>
      </w:r>
      <w:r w:rsidR="0056052F">
        <w:rPr>
          <w:rFonts w:hint="eastAsia"/>
          <w:kern w:val="0"/>
        </w:rPr>
        <w:t>//</w:t>
      </w:r>
      <w:r w:rsidR="0056052F">
        <w:rPr>
          <w:rFonts w:hint="eastAsia"/>
          <w:kern w:val="0"/>
        </w:rPr>
        <w:t>趋势图个数</w:t>
      </w:r>
    </w:p>
    <w:p w:rsidR="00F33D90" w:rsidRDefault="00F33D90" w:rsidP="00AC0284">
      <w:pPr>
        <w:pStyle w:val="a1"/>
        <w:ind w:firstLine="480"/>
        <w:rPr>
          <w:kern w:val="0"/>
        </w:rPr>
      </w:pPr>
      <w:r w:rsidRPr="00F33D90">
        <w:rPr>
          <w:kern w:val="0"/>
        </w:rPr>
        <w:t>public Byte tickNum;</w:t>
      </w:r>
      <w:r>
        <w:rPr>
          <w:rFonts w:hint="eastAsia"/>
          <w:kern w:val="0"/>
        </w:rPr>
        <w:t xml:space="preserve">  //</w:t>
      </w:r>
      <w:r w:rsidR="00A21F22">
        <w:rPr>
          <w:rFonts w:hint="eastAsia"/>
          <w:kern w:val="0"/>
        </w:rPr>
        <w:t>心跳控件个数</w:t>
      </w:r>
    </w:p>
    <w:p w:rsidR="00FE367C" w:rsidRPr="00AC0284" w:rsidRDefault="002A6285" w:rsidP="00AC0284">
      <w:pPr>
        <w:pStyle w:val="a1"/>
        <w:ind w:firstLine="480"/>
        <w:rPr>
          <w:kern w:val="0"/>
        </w:rPr>
      </w:pPr>
      <w:r w:rsidRPr="002A6285">
        <w:rPr>
          <w:kern w:val="0"/>
        </w:rPr>
        <w:t>public Byte bgSet;</w:t>
      </w:r>
      <w:r>
        <w:rPr>
          <w:rFonts w:hint="eastAsia"/>
          <w:kern w:val="0"/>
        </w:rPr>
        <w:t xml:space="preserve"> //</w:t>
      </w:r>
      <w:r w:rsidR="00473E2E">
        <w:rPr>
          <w:rFonts w:hint="eastAsia"/>
          <w:kern w:val="0"/>
        </w:rPr>
        <w:t>0</w:t>
      </w:r>
      <w:r w:rsidR="00473E2E">
        <w:rPr>
          <w:rFonts w:hint="eastAsia"/>
          <w:kern w:val="0"/>
        </w:rPr>
        <w:t>：表示背景按照颜色解析，</w:t>
      </w:r>
      <w:r w:rsidR="00473E2E">
        <w:rPr>
          <w:rFonts w:hint="eastAsia"/>
          <w:kern w:val="0"/>
        </w:rPr>
        <w:t>1</w:t>
      </w:r>
      <w:r w:rsidR="00473E2E">
        <w:rPr>
          <w:rFonts w:hint="eastAsia"/>
          <w:kern w:val="0"/>
        </w:rPr>
        <w:t>：背景按照图片地址解析</w:t>
      </w:r>
    </w:p>
    <w:p w:rsidR="003C2CF7" w:rsidRPr="00AC0284" w:rsidRDefault="003C2CF7" w:rsidP="00AC0284">
      <w:pPr>
        <w:pStyle w:val="a1"/>
        <w:ind w:firstLine="480"/>
        <w:rPr>
          <w:kern w:val="0"/>
        </w:rPr>
      </w:pPr>
      <w:r w:rsidRPr="00AC0284">
        <w:rPr>
          <w:kern w:val="0"/>
        </w:rPr>
        <w:t>[MarshalAs(UnmanagedType.ByValArray, SizeConst = 3)]</w:t>
      </w:r>
    </w:p>
    <w:p w:rsidR="004D2662" w:rsidRDefault="003C2CF7" w:rsidP="004D2662">
      <w:pPr>
        <w:pStyle w:val="a1"/>
        <w:ind w:firstLine="480"/>
        <w:rPr>
          <w:kern w:val="0"/>
        </w:rPr>
      </w:pPr>
      <w:r w:rsidRPr="00AC0284">
        <w:rPr>
          <w:kern w:val="0"/>
        </w:rPr>
        <w:lastRenderedPageBreak/>
        <w:t xml:space="preserve">public Byte[] rsv; </w:t>
      </w:r>
    </w:p>
    <w:p w:rsidR="003C2CF7" w:rsidRPr="00AC0284" w:rsidRDefault="003C2CF7" w:rsidP="004D2662">
      <w:pPr>
        <w:pStyle w:val="a1"/>
        <w:ind w:firstLineChars="0" w:firstLine="0"/>
        <w:rPr>
          <w:kern w:val="0"/>
        </w:rPr>
      </w:pPr>
      <w:r w:rsidRPr="00AC0284">
        <w:rPr>
          <w:kern w:val="0"/>
        </w:rPr>
        <w:t>}</w:t>
      </w:r>
    </w:p>
    <w:p w:rsidR="003402E8" w:rsidRPr="00DE21E7" w:rsidRDefault="003402E8" w:rsidP="00EA1625">
      <w:pPr>
        <w:pStyle w:val="2"/>
      </w:pPr>
      <w:bookmarkStart w:id="669" w:name="_Toc458488441"/>
      <w:bookmarkStart w:id="670" w:name="_Toc464376276"/>
      <w:bookmarkStart w:id="671" w:name="_Toc464376487"/>
      <w:bookmarkStart w:id="672" w:name="_Toc464377106"/>
      <w:bookmarkStart w:id="673" w:name="_Toc464377202"/>
      <w:bookmarkStart w:id="674" w:name="_Toc464377298"/>
      <w:bookmarkStart w:id="675" w:name="_Toc464377420"/>
      <w:bookmarkStart w:id="676" w:name="_Toc464377953"/>
      <w:bookmarkStart w:id="677" w:name="_Toc474657916"/>
      <w:r w:rsidRPr="00DE21E7">
        <w:rPr>
          <w:rFonts w:hint="eastAsia"/>
        </w:rPr>
        <w:t>页面配置文件数据结构</w:t>
      </w:r>
      <w:bookmarkEnd w:id="669"/>
      <w:bookmarkEnd w:id="670"/>
      <w:bookmarkEnd w:id="671"/>
      <w:bookmarkEnd w:id="672"/>
      <w:bookmarkEnd w:id="673"/>
      <w:bookmarkEnd w:id="674"/>
      <w:bookmarkEnd w:id="675"/>
      <w:bookmarkEnd w:id="676"/>
      <w:bookmarkEnd w:id="677"/>
    </w:p>
    <w:p w:rsidR="003402E8" w:rsidRPr="00DE21E7" w:rsidRDefault="008443E0" w:rsidP="003402E8">
      <w:pPr>
        <w:pStyle w:val="a1"/>
        <w:ind w:firstLine="480"/>
      </w:pPr>
      <w:r>
        <w:rPr>
          <w:rFonts w:hint="eastAsia"/>
        </w:rPr>
        <w:t>下装</w:t>
      </w:r>
      <w:r w:rsidR="00647F7B">
        <w:rPr>
          <w:rFonts w:hint="eastAsia"/>
        </w:rPr>
        <w:t>文件</w:t>
      </w:r>
      <w:r w:rsidR="00587A8C">
        <w:rPr>
          <w:rFonts w:hint="eastAsia"/>
        </w:rPr>
        <w:t>对应的数据结构描述，</w:t>
      </w:r>
      <w:r w:rsidR="000474D9">
        <w:rPr>
          <w:rFonts w:hint="eastAsia"/>
        </w:rPr>
        <w:t>是对所有页面</w:t>
      </w:r>
      <w:r w:rsidR="002C2F30">
        <w:rPr>
          <w:rFonts w:hint="eastAsia"/>
        </w:rPr>
        <w:t>的</w:t>
      </w:r>
      <w:r w:rsidR="00DB11FB">
        <w:rPr>
          <w:rFonts w:hint="eastAsia"/>
        </w:rPr>
        <w:t>整合，</w:t>
      </w:r>
      <w:r w:rsidR="00B07E93">
        <w:rPr>
          <w:rFonts w:hint="eastAsia"/>
        </w:rPr>
        <w:t>也是上位机和下位机进行</w:t>
      </w:r>
      <w:r w:rsidR="0094267E">
        <w:rPr>
          <w:rFonts w:hint="eastAsia"/>
        </w:rPr>
        <w:t>的交互手段，</w:t>
      </w:r>
      <w:r w:rsidR="00A06941">
        <w:rPr>
          <w:rFonts w:hint="eastAsia"/>
        </w:rPr>
        <w:t>目前为节省</w:t>
      </w:r>
      <w:r w:rsidR="00117D64">
        <w:rPr>
          <w:rFonts w:hint="eastAsia"/>
        </w:rPr>
        <w:t>存储空间</w:t>
      </w:r>
      <w:r w:rsidR="00F25BF0">
        <w:rPr>
          <w:rFonts w:hint="eastAsia"/>
        </w:rPr>
        <w:t>，</w:t>
      </w:r>
      <w:r w:rsidR="009927EA">
        <w:rPr>
          <w:rFonts w:hint="eastAsia"/>
        </w:rPr>
        <w:t>文件的生成依赖于当前的页面个数，</w:t>
      </w:r>
      <w:r w:rsidR="00175B59">
        <w:rPr>
          <w:rFonts w:hint="eastAsia"/>
        </w:rPr>
        <w:t>根据当前页面个数的大小动态的调整生成的</w:t>
      </w:r>
      <w:r w:rsidR="0089409E">
        <w:rPr>
          <w:rFonts w:hint="eastAsia"/>
        </w:rPr>
        <w:t>文件大小</w:t>
      </w:r>
      <w:r w:rsidR="009F4CA4">
        <w:rPr>
          <w:rFonts w:hint="eastAsia"/>
        </w:rPr>
        <w:t>，便于该文件发往下位机的时候减少</w:t>
      </w:r>
      <w:r w:rsidR="009F0403">
        <w:rPr>
          <w:rFonts w:hint="eastAsia"/>
        </w:rPr>
        <w:t>文件</w:t>
      </w:r>
      <w:r w:rsidR="00145803">
        <w:rPr>
          <w:rFonts w:hint="eastAsia"/>
        </w:rPr>
        <w:t>存储</w:t>
      </w:r>
      <w:r w:rsidR="009F4CA4">
        <w:rPr>
          <w:rFonts w:hint="eastAsia"/>
        </w:rPr>
        <w:t>体积</w:t>
      </w:r>
      <w:r w:rsidR="003402E8" w:rsidRPr="00DE21E7">
        <w:rPr>
          <w:rFonts w:hint="eastAsia"/>
        </w:rPr>
        <w:t>。</w:t>
      </w:r>
    </w:p>
    <w:p w:rsidR="00812A79" w:rsidRPr="00812A79" w:rsidRDefault="00812A79" w:rsidP="00812A79">
      <w:pPr>
        <w:pStyle w:val="a1"/>
        <w:ind w:firstLine="480"/>
        <w:rPr>
          <w:kern w:val="0"/>
        </w:rPr>
      </w:pPr>
      <w:r w:rsidRPr="00812A79">
        <w:rPr>
          <w:kern w:val="0"/>
        </w:rPr>
        <w:t>public struct PageArrayBin</w:t>
      </w:r>
    </w:p>
    <w:p w:rsidR="00812A79" w:rsidRPr="00812A79" w:rsidRDefault="00812A79" w:rsidP="00812A79">
      <w:pPr>
        <w:pStyle w:val="a1"/>
        <w:ind w:firstLine="480"/>
        <w:rPr>
          <w:kern w:val="0"/>
        </w:rPr>
      </w:pPr>
      <w:r w:rsidRPr="00812A79">
        <w:rPr>
          <w:kern w:val="0"/>
        </w:rPr>
        <w:t>{</w:t>
      </w:r>
    </w:p>
    <w:p w:rsidR="00812A79" w:rsidRPr="00812A79" w:rsidRDefault="00812A79" w:rsidP="00630A78">
      <w:pPr>
        <w:pStyle w:val="a1"/>
        <w:ind w:leftChars="300" w:left="720" w:firstLine="480"/>
        <w:rPr>
          <w:kern w:val="0"/>
        </w:rPr>
      </w:pPr>
      <w:r w:rsidRPr="00812A79">
        <w:rPr>
          <w:kern w:val="0"/>
        </w:rPr>
        <w:t>public static readonly PageArrayBin Empty;</w:t>
      </w:r>
    </w:p>
    <w:p w:rsidR="00812A79" w:rsidRPr="00812A79" w:rsidRDefault="00812A79" w:rsidP="00630A78">
      <w:pPr>
        <w:pStyle w:val="a1"/>
        <w:ind w:leftChars="300" w:left="720" w:firstLine="480"/>
        <w:rPr>
          <w:kern w:val="0"/>
        </w:rPr>
      </w:pPr>
      <w:r w:rsidRPr="00812A79">
        <w:rPr>
          <w:kern w:val="0"/>
        </w:rPr>
        <w:t>public UInt32 pageCount;</w:t>
      </w:r>
      <w:r w:rsidR="00AC79F9">
        <w:rPr>
          <w:rFonts w:hint="eastAsia"/>
          <w:kern w:val="0"/>
        </w:rPr>
        <w:t xml:space="preserve">   //</w:t>
      </w:r>
      <w:r w:rsidR="0047103D">
        <w:rPr>
          <w:rFonts w:hint="eastAsia"/>
          <w:kern w:val="0"/>
        </w:rPr>
        <w:t>有效页面个数</w:t>
      </w:r>
    </w:p>
    <w:p w:rsidR="00812A79" w:rsidRPr="00812A79" w:rsidRDefault="00812A79" w:rsidP="00630A78">
      <w:pPr>
        <w:pStyle w:val="a1"/>
        <w:ind w:leftChars="300" w:left="720" w:firstLine="480"/>
        <w:rPr>
          <w:kern w:val="0"/>
        </w:rPr>
      </w:pPr>
      <w:r w:rsidRPr="00812A79">
        <w:rPr>
          <w:kern w:val="0"/>
        </w:rPr>
        <w:t>public PageBin[] pageArray;</w:t>
      </w:r>
      <w:r w:rsidR="006F5984">
        <w:rPr>
          <w:rFonts w:hint="eastAsia"/>
          <w:kern w:val="0"/>
        </w:rPr>
        <w:t xml:space="preserve"> //</w:t>
      </w:r>
      <w:r w:rsidR="0065517F">
        <w:rPr>
          <w:rFonts w:hint="eastAsia"/>
          <w:kern w:val="0"/>
        </w:rPr>
        <w:t>有效页面数据</w:t>
      </w:r>
    </w:p>
    <w:p w:rsidR="00812A79" w:rsidRDefault="00812A79" w:rsidP="00812A79">
      <w:pPr>
        <w:pStyle w:val="a1"/>
        <w:ind w:firstLine="480"/>
        <w:rPr>
          <w:kern w:val="0"/>
        </w:rPr>
      </w:pPr>
      <w:r w:rsidRPr="00812A79">
        <w:rPr>
          <w:kern w:val="0"/>
        </w:rPr>
        <w:t>}</w:t>
      </w:r>
    </w:p>
    <w:p w:rsidR="003B4FEB" w:rsidRDefault="005C0A75" w:rsidP="00EA1625">
      <w:pPr>
        <w:pStyle w:val="2"/>
      </w:pPr>
      <w:bookmarkStart w:id="678" w:name="_Toc458488442"/>
      <w:bookmarkStart w:id="679" w:name="_Toc464376277"/>
      <w:bookmarkStart w:id="680" w:name="_Toc464376488"/>
      <w:bookmarkStart w:id="681" w:name="_Toc464377107"/>
      <w:bookmarkStart w:id="682" w:name="_Toc464377203"/>
      <w:bookmarkStart w:id="683" w:name="_Toc464377299"/>
      <w:bookmarkStart w:id="684" w:name="_Toc464377421"/>
      <w:bookmarkStart w:id="685" w:name="_Toc464377954"/>
      <w:bookmarkStart w:id="686" w:name="_Toc474657917"/>
      <w:r w:rsidRPr="00D96130">
        <w:rPr>
          <w:rFonts w:hint="eastAsia"/>
        </w:rPr>
        <w:t>图元文件数据结构</w:t>
      </w:r>
      <w:bookmarkEnd w:id="678"/>
      <w:bookmarkEnd w:id="679"/>
      <w:bookmarkEnd w:id="680"/>
      <w:bookmarkEnd w:id="681"/>
      <w:bookmarkEnd w:id="682"/>
      <w:bookmarkEnd w:id="683"/>
      <w:bookmarkEnd w:id="684"/>
      <w:bookmarkEnd w:id="685"/>
      <w:bookmarkEnd w:id="686"/>
    </w:p>
    <w:p w:rsidR="00613ACB" w:rsidRDefault="00613ACB" w:rsidP="000B7B93">
      <w:pPr>
        <w:pStyle w:val="a1"/>
        <w:ind w:firstLine="480"/>
      </w:pPr>
      <w:r>
        <w:rPr>
          <w:rFonts w:hint="eastAsia"/>
        </w:rPr>
        <w:t>目前图元的存储格式采用</w:t>
      </w:r>
      <w:r w:rsidR="006E2806">
        <w:rPr>
          <w:rFonts w:hint="eastAsia"/>
        </w:rPr>
        <w:t>标准的</w:t>
      </w:r>
      <w:r w:rsidR="006E2806">
        <w:rPr>
          <w:rFonts w:hint="eastAsia"/>
        </w:rPr>
        <w:t>BMP</w:t>
      </w:r>
      <w:r w:rsidR="006E2806">
        <w:rPr>
          <w:rFonts w:hint="eastAsia"/>
        </w:rPr>
        <w:t>位图文件格式，</w:t>
      </w:r>
      <w:r w:rsidR="00696257">
        <w:rPr>
          <w:rFonts w:hint="eastAsia"/>
        </w:rPr>
        <w:t>位数为</w:t>
      </w:r>
      <w:r w:rsidR="00696257">
        <w:rPr>
          <w:rFonts w:hint="eastAsia"/>
        </w:rPr>
        <w:t>8</w:t>
      </w:r>
      <w:r w:rsidR="00696257">
        <w:rPr>
          <w:rFonts w:hint="eastAsia"/>
        </w:rPr>
        <w:t>、无压缩的存储方式。</w:t>
      </w:r>
      <w:r w:rsidR="0075718E">
        <w:rPr>
          <w:rFonts w:hint="eastAsia"/>
        </w:rPr>
        <w:t>在实际使用过程中可能会涉及多个图元</w:t>
      </w:r>
      <w:r w:rsidR="00CF1CC8">
        <w:rPr>
          <w:rFonts w:hint="eastAsia"/>
        </w:rPr>
        <w:t>文件的绘制显示，</w:t>
      </w:r>
      <w:r w:rsidR="005A71E8">
        <w:rPr>
          <w:rFonts w:hint="eastAsia"/>
        </w:rPr>
        <w:t>所以这里采用</w:t>
      </w:r>
      <w:r w:rsidR="00E662E0">
        <w:rPr>
          <w:rFonts w:hint="eastAsia"/>
        </w:rPr>
        <w:t>多个位图文件</w:t>
      </w:r>
      <w:r w:rsidR="0051541E">
        <w:rPr>
          <w:rFonts w:hint="eastAsia"/>
        </w:rPr>
        <w:t>紧密</w:t>
      </w:r>
      <w:r w:rsidR="00E662E0">
        <w:rPr>
          <w:rFonts w:hint="eastAsia"/>
        </w:rPr>
        <w:t>排列存储，</w:t>
      </w:r>
      <w:r w:rsidR="009F46E3">
        <w:rPr>
          <w:rFonts w:hint="eastAsia"/>
        </w:rPr>
        <w:t>只需将偏移地址计算保存到与图元显示相关的控件中。</w:t>
      </w:r>
      <w:r w:rsidR="00B4646E">
        <w:rPr>
          <w:rFonts w:hint="eastAsia"/>
        </w:rPr>
        <w:t>默认的</w:t>
      </w:r>
      <w:r w:rsidR="00B4646E">
        <w:rPr>
          <w:rFonts w:hint="eastAsia"/>
        </w:rPr>
        <w:t>BMP</w:t>
      </w:r>
      <w:r w:rsidR="00B4646E">
        <w:rPr>
          <w:rFonts w:hint="eastAsia"/>
        </w:rPr>
        <w:t>位图文件，数据是按照倒着的方式存储，</w:t>
      </w:r>
      <w:r w:rsidR="000B7B93">
        <w:rPr>
          <w:rFonts w:hint="eastAsia"/>
        </w:rPr>
        <w:t>显示需要将数据翻转</w:t>
      </w:r>
      <w:r w:rsidR="000B7B93">
        <w:rPr>
          <w:rFonts w:hint="eastAsia"/>
        </w:rPr>
        <w:t>180</w:t>
      </w:r>
      <w:r w:rsidR="000B7B93">
        <w:rPr>
          <w:rFonts w:hint="eastAsia"/>
        </w:rPr>
        <w:t>°后才能显示正常，为节约下位机的处理过程，目前在生成图元文件的时候，所有的图片数据已经经过一次翻转处理。</w:t>
      </w:r>
    </w:p>
    <w:p w:rsidR="00F3495A" w:rsidRDefault="00F3495A" w:rsidP="00F3495A">
      <w:pPr>
        <w:pStyle w:val="a1"/>
        <w:ind w:firstLine="480"/>
        <w:jc w:val="center"/>
      </w:pPr>
      <w:r>
        <w:object w:dxaOrig="1812" w:dyaOrig="4307">
          <v:shape id="_x0000_i1028" type="#_x0000_t75" style="width:91pt;height:215.5pt" o:ole="">
            <v:imagedata r:id="rId26" o:title=""/>
          </v:shape>
          <o:OLEObject Type="Embed" ProgID="Visio.Drawing.11" ShapeID="_x0000_i1028" DrawAspect="Content" ObjectID="_1548403945" r:id="rId27"/>
        </w:object>
      </w:r>
    </w:p>
    <w:p w:rsidR="002A0385" w:rsidRDefault="00BF7BB4" w:rsidP="00F3495A">
      <w:pPr>
        <w:pStyle w:val="a1"/>
        <w:ind w:firstLine="480"/>
        <w:jc w:val="center"/>
      </w:pPr>
      <w:r>
        <w:rPr>
          <w:rFonts w:hint="eastAsia"/>
        </w:rPr>
        <w:t>图</w:t>
      </w:r>
      <w:r w:rsidR="002A0385">
        <w:rPr>
          <w:rFonts w:hint="eastAsia"/>
        </w:rPr>
        <w:t>元文件结构</w:t>
      </w:r>
    </w:p>
    <w:p w:rsidR="002D0176" w:rsidRDefault="002D0176" w:rsidP="00EA1625">
      <w:pPr>
        <w:pStyle w:val="2"/>
      </w:pPr>
      <w:bookmarkStart w:id="687" w:name="_Toc458488443"/>
      <w:bookmarkStart w:id="688" w:name="_Toc464376278"/>
      <w:bookmarkStart w:id="689" w:name="_Toc464376489"/>
      <w:bookmarkStart w:id="690" w:name="_Toc464377108"/>
      <w:bookmarkStart w:id="691" w:name="_Toc464377204"/>
      <w:bookmarkStart w:id="692" w:name="_Toc464377300"/>
      <w:bookmarkStart w:id="693" w:name="_Toc464377422"/>
      <w:bookmarkStart w:id="694" w:name="_Toc464377955"/>
      <w:bookmarkStart w:id="695" w:name="_Toc474657918"/>
      <w:r w:rsidRPr="00553033">
        <w:rPr>
          <w:rFonts w:hint="eastAsia"/>
        </w:rPr>
        <w:lastRenderedPageBreak/>
        <w:t>相关处理函数</w:t>
      </w:r>
      <w:bookmarkEnd w:id="687"/>
      <w:bookmarkEnd w:id="688"/>
      <w:bookmarkEnd w:id="689"/>
      <w:bookmarkEnd w:id="690"/>
      <w:bookmarkEnd w:id="691"/>
      <w:bookmarkEnd w:id="692"/>
      <w:bookmarkEnd w:id="693"/>
      <w:bookmarkEnd w:id="694"/>
      <w:bookmarkEnd w:id="695"/>
    </w:p>
    <w:p w:rsidR="00C87A73" w:rsidRDefault="00C87A73" w:rsidP="00D8596E">
      <w:pPr>
        <w:pStyle w:val="a1"/>
        <w:ind w:firstLine="480"/>
      </w:pPr>
      <w:r>
        <w:rPr>
          <w:rFonts w:hint="eastAsia"/>
        </w:rPr>
        <w:t>参数</w:t>
      </w:r>
      <w:r>
        <w:rPr>
          <w:rFonts w:hint="eastAsia"/>
        </w:rPr>
        <w:t>:</w:t>
      </w:r>
      <w:r w:rsidR="0059302F">
        <w:rPr>
          <w:rFonts w:hint="eastAsia"/>
        </w:rPr>
        <w:t>：</w:t>
      </w:r>
      <w:r w:rsidR="00E45D1C">
        <w:rPr>
          <w:rFonts w:hint="eastAsia"/>
        </w:rPr>
        <w:t xml:space="preserve"> in </w:t>
      </w:r>
      <w:r w:rsidR="005C14CB">
        <w:rPr>
          <w:rFonts w:hint="eastAsia"/>
        </w:rPr>
        <w:t>bin</w:t>
      </w:r>
      <w:r w:rsidR="005C14CB">
        <w:rPr>
          <w:rFonts w:hint="eastAsia"/>
        </w:rPr>
        <w:t>当前配置文件数据结构内存块</w:t>
      </w:r>
    </w:p>
    <w:p w:rsidR="005C14CB" w:rsidRDefault="00666196" w:rsidP="00B721B2">
      <w:pPr>
        <w:pStyle w:val="a1"/>
        <w:ind w:firstLineChars="550" w:firstLine="1320"/>
      </w:pPr>
      <w:r>
        <w:rPr>
          <w:rFonts w:hint="eastAsia"/>
        </w:rPr>
        <w:t>o</w:t>
      </w:r>
      <w:r w:rsidR="00E45D1C">
        <w:rPr>
          <w:rFonts w:hint="eastAsia"/>
        </w:rPr>
        <w:t xml:space="preserve">ut </w:t>
      </w:r>
      <w:r w:rsidR="005C14CB">
        <w:rPr>
          <w:rFonts w:hint="eastAsia"/>
        </w:rPr>
        <w:t xml:space="preserve">result </w:t>
      </w:r>
      <w:r w:rsidR="0016788E">
        <w:rPr>
          <w:rFonts w:hint="eastAsia"/>
        </w:rPr>
        <w:t>转换后的内存结构</w:t>
      </w:r>
    </w:p>
    <w:p w:rsidR="0016788E" w:rsidRDefault="0059302F" w:rsidP="00D8596E">
      <w:pPr>
        <w:pStyle w:val="a1"/>
        <w:ind w:firstLine="480"/>
      </w:pPr>
      <w:r>
        <w:rPr>
          <w:rFonts w:hint="eastAsia"/>
        </w:rPr>
        <w:t>返回：</w:t>
      </w:r>
      <w:r>
        <w:rPr>
          <w:rFonts w:hint="eastAsia"/>
        </w:rPr>
        <w:t>void</w:t>
      </w:r>
    </w:p>
    <w:p w:rsidR="0059302F" w:rsidRPr="00C87A73" w:rsidRDefault="0059302F" w:rsidP="00D8596E">
      <w:pPr>
        <w:pStyle w:val="a1"/>
        <w:ind w:firstLine="480"/>
      </w:pPr>
      <w:r>
        <w:rPr>
          <w:rFonts w:hint="eastAsia"/>
        </w:rPr>
        <w:t>描述：</w:t>
      </w:r>
      <w:r w:rsidR="00472D43">
        <w:rPr>
          <w:rFonts w:hint="eastAsia"/>
        </w:rPr>
        <w:t>将当前配置文件的结构体转换为</w:t>
      </w:r>
      <w:r w:rsidR="00E51FDD">
        <w:rPr>
          <w:rFonts w:hint="eastAsia"/>
        </w:rPr>
        <w:t>可以保存为文件的内存数据</w:t>
      </w:r>
    </w:p>
    <w:p w:rsidR="00AB4641" w:rsidRPr="00D8596E" w:rsidRDefault="00AB4641" w:rsidP="00C87A73">
      <w:pPr>
        <w:pStyle w:val="a1"/>
        <w:ind w:firstLine="480"/>
      </w:pPr>
      <w:r w:rsidRPr="00D8596E">
        <w:t>static public void structToByteArray(PageArrayBin bin, ref byte[] result)</w:t>
      </w:r>
    </w:p>
    <w:p w:rsidR="00E51FDD" w:rsidRPr="00D8596E" w:rsidRDefault="00E51FDD" w:rsidP="00C87A73">
      <w:pPr>
        <w:pStyle w:val="a1"/>
        <w:ind w:firstLine="480"/>
      </w:pPr>
    </w:p>
    <w:p w:rsidR="006C41B2" w:rsidRDefault="006C41B2" w:rsidP="00D8596E">
      <w:pPr>
        <w:pStyle w:val="a1"/>
        <w:ind w:firstLine="480"/>
      </w:pPr>
      <w:r>
        <w:rPr>
          <w:rFonts w:hint="eastAsia"/>
        </w:rPr>
        <w:t>参数</w:t>
      </w:r>
      <w:r>
        <w:rPr>
          <w:rFonts w:hint="eastAsia"/>
        </w:rPr>
        <w:t>:</w:t>
      </w:r>
      <w:r>
        <w:rPr>
          <w:rFonts w:hint="eastAsia"/>
        </w:rPr>
        <w:t>：</w:t>
      </w:r>
      <w:r>
        <w:rPr>
          <w:rFonts w:hint="eastAsia"/>
        </w:rPr>
        <w:t xml:space="preserve"> in </w:t>
      </w:r>
      <w:r w:rsidR="0067654D" w:rsidRPr="00D8596E">
        <w:t>result</w:t>
      </w:r>
      <w:r w:rsidR="0067654D">
        <w:rPr>
          <w:rFonts w:hint="eastAsia"/>
        </w:rPr>
        <w:t>文件内存结构</w:t>
      </w:r>
    </w:p>
    <w:p w:rsidR="006C41B2" w:rsidRDefault="006C41B2" w:rsidP="00D8596E">
      <w:pPr>
        <w:pStyle w:val="a1"/>
        <w:ind w:firstLine="480"/>
      </w:pPr>
      <w:r>
        <w:rPr>
          <w:rFonts w:hint="eastAsia"/>
        </w:rPr>
        <w:t xml:space="preserve">       out </w:t>
      </w:r>
      <w:r w:rsidR="00AB2028" w:rsidRPr="00D8596E">
        <w:t>bin</w:t>
      </w:r>
      <w:r w:rsidR="00AB2028">
        <w:rPr>
          <w:rFonts w:hint="eastAsia"/>
        </w:rPr>
        <w:t>页面数组可识别的</w:t>
      </w:r>
      <w:r w:rsidR="009A1F41">
        <w:rPr>
          <w:rFonts w:hint="eastAsia"/>
        </w:rPr>
        <w:t>结构</w:t>
      </w:r>
    </w:p>
    <w:p w:rsidR="006C41B2" w:rsidRDefault="006C41B2" w:rsidP="00D8596E">
      <w:pPr>
        <w:pStyle w:val="a1"/>
        <w:ind w:firstLine="480"/>
      </w:pPr>
      <w:r>
        <w:rPr>
          <w:rFonts w:hint="eastAsia"/>
        </w:rPr>
        <w:t>返回：</w:t>
      </w:r>
      <w:r>
        <w:rPr>
          <w:rFonts w:hint="eastAsia"/>
        </w:rPr>
        <w:t>void</w:t>
      </w:r>
    </w:p>
    <w:p w:rsidR="006C41B2" w:rsidRPr="00D8596E" w:rsidRDefault="006C41B2" w:rsidP="00D8596E">
      <w:pPr>
        <w:pStyle w:val="a1"/>
        <w:ind w:firstLine="480"/>
      </w:pPr>
      <w:r>
        <w:rPr>
          <w:rFonts w:hint="eastAsia"/>
        </w:rPr>
        <w:t>描述：</w:t>
      </w:r>
      <w:r w:rsidR="005F7C6F">
        <w:rPr>
          <w:rFonts w:hint="eastAsia"/>
        </w:rPr>
        <w:t>读取文件数据后，转换为可是别的结构体数据</w:t>
      </w:r>
    </w:p>
    <w:p w:rsidR="00E51FDD" w:rsidRPr="006C41B2" w:rsidRDefault="006C41B2" w:rsidP="00C87A73">
      <w:pPr>
        <w:pStyle w:val="a1"/>
        <w:ind w:firstLine="480"/>
        <w:rPr>
          <w:kern w:val="0"/>
        </w:rPr>
      </w:pPr>
      <w:r w:rsidRPr="00D8596E">
        <w:t>static public void byteArrayToStruct(byte[] result, ref PageArrayBin bin)</w:t>
      </w:r>
    </w:p>
    <w:p w:rsidR="00AB4641" w:rsidRPr="00AB4641" w:rsidRDefault="00AB4641" w:rsidP="00AB4641"/>
    <w:p w:rsidR="0078075E" w:rsidRPr="00DE21E7" w:rsidRDefault="0078075E" w:rsidP="0078075E">
      <w:pPr>
        <w:pStyle w:val="1"/>
        <w:rPr>
          <w:color w:val="auto"/>
        </w:rPr>
      </w:pPr>
      <w:bookmarkStart w:id="696" w:name="_Toc458488444"/>
      <w:bookmarkStart w:id="697" w:name="_Toc464376279"/>
      <w:bookmarkStart w:id="698" w:name="_Toc464376490"/>
      <w:bookmarkStart w:id="699" w:name="_Toc464377109"/>
      <w:bookmarkStart w:id="700" w:name="_Toc464377205"/>
      <w:bookmarkStart w:id="701" w:name="_Toc464377301"/>
      <w:bookmarkStart w:id="702" w:name="_Toc464377423"/>
      <w:bookmarkStart w:id="703" w:name="_Toc464377956"/>
      <w:bookmarkStart w:id="704" w:name="_Toc474657919"/>
      <w:r w:rsidRPr="00DE21E7">
        <w:rPr>
          <w:rFonts w:hint="eastAsia"/>
          <w:color w:val="auto"/>
        </w:rPr>
        <w:t>总体设计</w:t>
      </w:r>
      <w:bookmarkEnd w:id="696"/>
      <w:bookmarkEnd w:id="697"/>
      <w:bookmarkEnd w:id="698"/>
      <w:bookmarkEnd w:id="699"/>
      <w:bookmarkEnd w:id="700"/>
      <w:bookmarkEnd w:id="701"/>
      <w:bookmarkEnd w:id="702"/>
      <w:bookmarkEnd w:id="703"/>
      <w:bookmarkEnd w:id="704"/>
    </w:p>
    <w:p w:rsidR="0078075E" w:rsidRDefault="00F55318" w:rsidP="00EA1625">
      <w:pPr>
        <w:pStyle w:val="2"/>
      </w:pPr>
      <w:bookmarkStart w:id="705" w:name="_Toc458488445"/>
      <w:bookmarkStart w:id="706" w:name="_Toc464376280"/>
      <w:bookmarkStart w:id="707" w:name="_Toc464376491"/>
      <w:bookmarkStart w:id="708" w:name="_Toc464377110"/>
      <w:bookmarkStart w:id="709" w:name="_Toc464377206"/>
      <w:bookmarkStart w:id="710" w:name="_Toc464377302"/>
      <w:bookmarkStart w:id="711" w:name="_Toc464377424"/>
      <w:bookmarkStart w:id="712" w:name="_Toc464377957"/>
      <w:bookmarkStart w:id="713" w:name="_Toc474657920"/>
      <w:r>
        <w:rPr>
          <w:rFonts w:hint="eastAsia"/>
        </w:rPr>
        <w:t>需求概述</w:t>
      </w:r>
      <w:bookmarkEnd w:id="705"/>
      <w:bookmarkEnd w:id="706"/>
      <w:bookmarkEnd w:id="707"/>
      <w:bookmarkEnd w:id="708"/>
      <w:bookmarkEnd w:id="709"/>
      <w:bookmarkEnd w:id="710"/>
      <w:bookmarkEnd w:id="711"/>
      <w:bookmarkEnd w:id="712"/>
      <w:bookmarkEnd w:id="713"/>
    </w:p>
    <w:p w:rsidR="00E973DF" w:rsidRDefault="00E973DF" w:rsidP="00E973DF">
      <w:pPr>
        <w:pStyle w:val="a1"/>
        <w:ind w:firstLine="480"/>
      </w:pPr>
      <w:r w:rsidRPr="001D3A6A">
        <w:t>S-VDU</w:t>
      </w:r>
      <w:r w:rsidRPr="001D3A6A">
        <w:t>是核电厂安全级显示单元的简称，是核电站安全级平台的一个组成部分。开发环境软件组态软件是针对</w:t>
      </w:r>
      <w:r w:rsidRPr="001D3A6A">
        <w:t>S-VDU</w:t>
      </w:r>
      <w:r w:rsidRPr="001D3A6A">
        <w:t>运行的配套软件，</w:t>
      </w:r>
      <w:r w:rsidR="00FF7F18">
        <w:rPr>
          <w:rFonts w:hint="eastAsia"/>
        </w:rPr>
        <w:t>用来</w:t>
      </w:r>
      <w:r w:rsidRPr="001D3A6A">
        <w:t>在下装模式</w:t>
      </w:r>
      <w:r w:rsidR="00B80B89">
        <w:rPr>
          <w:rFonts w:hint="eastAsia"/>
        </w:rPr>
        <w:t>中</w:t>
      </w:r>
      <w:r w:rsidRPr="001D3A6A">
        <w:t>，用户根据需要配置</w:t>
      </w:r>
      <w:r w:rsidRPr="001D3A6A">
        <w:t>S-VDU</w:t>
      </w:r>
      <w:r w:rsidRPr="001D3A6A">
        <w:t>的输入命令及显示参数，是用户管理和配置</w:t>
      </w:r>
      <w:r w:rsidRPr="001D3A6A">
        <w:t>S-VDU</w:t>
      </w:r>
      <w:r w:rsidR="001C2D44">
        <w:rPr>
          <w:rFonts w:hint="eastAsia"/>
        </w:rPr>
        <w:t>安全显示单元</w:t>
      </w:r>
      <w:r w:rsidRPr="001D3A6A">
        <w:t>功能的入口点。</w:t>
      </w:r>
    </w:p>
    <w:p w:rsidR="00160BB7" w:rsidRDefault="00160BB7" w:rsidP="00160BB7">
      <w:pPr>
        <w:pStyle w:val="a1"/>
        <w:ind w:firstLine="480"/>
        <w:jc w:val="center"/>
      </w:pPr>
      <w:r>
        <w:object w:dxaOrig="6595" w:dyaOrig="5866">
          <v:shape id="_x0000_i1029" type="#_x0000_t75" style="width:330pt;height:293pt" o:ole="">
            <v:imagedata r:id="rId28" o:title=""/>
          </v:shape>
          <o:OLEObject Type="Embed" ProgID="Visio.Drawing.11" ShapeID="_x0000_i1029" DrawAspect="Content" ObjectID="_1548403946" r:id="rId29"/>
        </w:object>
      </w:r>
    </w:p>
    <w:p w:rsidR="00D147C3" w:rsidRDefault="00D147C3" w:rsidP="00160BB7">
      <w:pPr>
        <w:pStyle w:val="a1"/>
        <w:ind w:firstLine="480"/>
        <w:jc w:val="center"/>
      </w:pPr>
      <w:r>
        <w:rPr>
          <w:rFonts w:hint="eastAsia"/>
        </w:rPr>
        <w:t>图</w:t>
      </w:r>
      <w:r w:rsidR="00106420">
        <w:rPr>
          <w:rFonts w:hint="eastAsia"/>
        </w:rPr>
        <w:t>SVDU</w:t>
      </w:r>
      <w:r w:rsidR="00106420">
        <w:rPr>
          <w:rFonts w:hint="eastAsia"/>
        </w:rPr>
        <w:t>开发环境</w:t>
      </w:r>
      <w:r w:rsidR="00755584">
        <w:rPr>
          <w:rFonts w:hint="eastAsia"/>
        </w:rPr>
        <w:t>软件</w:t>
      </w:r>
      <w:r w:rsidR="00106420">
        <w:rPr>
          <w:rFonts w:hint="eastAsia"/>
        </w:rPr>
        <w:t>所在位置</w:t>
      </w:r>
    </w:p>
    <w:p w:rsidR="000A3F37" w:rsidRDefault="000A3F37" w:rsidP="000A3F37">
      <w:pPr>
        <w:pStyle w:val="a1"/>
        <w:ind w:firstLineChars="0" w:firstLine="0"/>
      </w:pPr>
      <w:r>
        <w:object w:dxaOrig="15079" w:dyaOrig="7255">
          <v:shape id="_x0000_i1030" type="#_x0000_t75" style="width:487pt;height:234pt" o:ole="">
            <v:imagedata r:id="rId30" o:title=""/>
          </v:shape>
          <o:OLEObject Type="Embed" ProgID="Visio.Drawing.11" ShapeID="_x0000_i1030" DrawAspect="Content" ObjectID="_1548403947" r:id="rId31"/>
        </w:object>
      </w:r>
    </w:p>
    <w:p w:rsidR="000A3F37" w:rsidRPr="00E973DF" w:rsidRDefault="000A3F37" w:rsidP="00274887">
      <w:pPr>
        <w:pStyle w:val="a1"/>
        <w:ind w:firstLineChars="0" w:firstLine="0"/>
        <w:jc w:val="center"/>
      </w:pPr>
      <w:r>
        <w:rPr>
          <w:rFonts w:hint="eastAsia"/>
        </w:rPr>
        <w:t>软件</w:t>
      </w:r>
      <w:r w:rsidR="00E6582D">
        <w:rPr>
          <w:rFonts w:hint="eastAsia"/>
        </w:rPr>
        <w:t>主要</w:t>
      </w:r>
      <w:r>
        <w:rPr>
          <w:rFonts w:hint="eastAsia"/>
        </w:rPr>
        <w:t>功能</w:t>
      </w:r>
    </w:p>
    <w:p w:rsidR="00F55318" w:rsidRDefault="00F55318" w:rsidP="00EA1625">
      <w:pPr>
        <w:pStyle w:val="2"/>
      </w:pPr>
      <w:bookmarkStart w:id="714" w:name="_Toc458488446"/>
      <w:bookmarkStart w:id="715" w:name="_Toc464376281"/>
      <w:bookmarkStart w:id="716" w:name="_Toc464376492"/>
      <w:bookmarkStart w:id="717" w:name="_Toc464377111"/>
      <w:bookmarkStart w:id="718" w:name="_Toc464377207"/>
      <w:bookmarkStart w:id="719" w:name="_Toc464377303"/>
      <w:bookmarkStart w:id="720" w:name="_Toc464377425"/>
      <w:bookmarkStart w:id="721" w:name="_Toc464377958"/>
      <w:bookmarkStart w:id="722" w:name="_Toc474657921"/>
      <w:r w:rsidRPr="00F55318">
        <w:rPr>
          <w:rFonts w:hint="eastAsia"/>
        </w:rPr>
        <w:t>软件结构</w:t>
      </w:r>
      <w:bookmarkEnd w:id="714"/>
      <w:bookmarkEnd w:id="715"/>
      <w:bookmarkEnd w:id="716"/>
      <w:bookmarkEnd w:id="717"/>
      <w:bookmarkEnd w:id="718"/>
      <w:bookmarkEnd w:id="719"/>
      <w:bookmarkEnd w:id="720"/>
      <w:bookmarkEnd w:id="721"/>
      <w:bookmarkEnd w:id="722"/>
    </w:p>
    <w:p w:rsidR="00C65F14" w:rsidRDefault="00C65F14" w:rsidP="00C65F14">
      <w:pPr>
        <w:pStyle w:val="a1"/>
        <w:ind w:firstLine="480"/>
      </w:pPr>
      <w:r w:rsidRPr="00DE21E7">
        <w:rPr>
          <w:rFonts w:hint="eastAsia"/>
        </w:rPr>
        <w:t>S-VDU</w:t>
      </w:r>
      <w:r>
        <w:rPr>
          <w:rFonts w:hint="eastAsia"/>
        </w:rPr>
        <w:t>开发</w:t>
      </w:r>
      <w:r w:rsidRPr="00DE21E7">
        <w:rPr>
          <w:rFonts w:hint="eastAsia"/>
        </w:rPr>
        <w:t>环境软件</w:t>
      </w:r>
      <w:r>
        <w:rPr>
          <w:rFonts w:hint="eastAsia"/>
        </w:rPr>
        <w:t>按代码组织结构分为</w:t>
      </w:r>
      <w:r>
        <w:rPr>
          <w:rFonts w:hint="eastAsia"/>
        </w:rPr>
        <w:t>SVCore</w:t>
      </w:r>
      <w:r>
        <w:rPr>
          <w:rFonts w:hint="eastAsia"/>
        </w:rPr>
        <w:t>、</w:t>
      </w:r>
      <w:r>
        <w:rPr>
          <w:rFonts w:hint="eastAsia"/>
        </w:rPr>
        <w:t>SVPro</w:t>
      </w:r>
      <w:r>
        <w:rPr>
          <w:rFonts w:hint="eastAsia"/>
        </w:rPr>
        <w:t>、</w:t>
      </w:r>
      <w:r>
        <w:rPr>
          <w:rFonts w:hint="eastAsia"/>
        </w:rPr>
        <w:t>SVControl</w:t>
      </w:r>
      <w:r>
        <w:rPr>
          <w:rFonts w:hint="eastAsia"/>
        </w:rPr>
        <w:t>、</w:t>
      </w:r>
      <w:r w:rsidRPr="00B63BAF">
        <w:t>SVSimulation</w:t>
      </w:r>
      <w:r>
        <w:rPr>
          <w:rFonts w:hint="eastAsia"/>
        </w:rPr>
        <w:t>四个主要模块，分别对应一个</w:t>
      </w:r>
      <w:r>
        <w:rPr>
          <w:rFonts w:hint="eastAsia"/>
        </w:rPr>
        <w:t>dll</w:t>
      </w:r>
      <w:r>
        <w:rPr>
          <w:rFonts w:hint="eastAsia"/>
        </w:rPr>
        <w:t>或者</w:t>
      </w:r>
      <w:r>
        <w:rPr>
          <w:rFonts w:hint="eastAsia"/>
        </w:rPr>
        <w:t>exe</w:t>
      </w:r>
      <w:r>
        <w:rPr>
          <w:rFonts w:hint="eastAsia"/>
        </w:rPr>
        <w:t>文件。</w:t>
      </w:r>
    </w:p>
    <w:p w:rsidR="00C65F14" w:rsidRDefault="00C65F14" w:rsidP="00C65F14">
      <w:pPr>
        <w:pStyle w:val="a1"/>
        <w:ind w:firstLine="480"/>
      </w:pPr>
      <w:r>
        <w:rPr>
          <w:rFonts w:hint="eastAsia"/>
        </w:rPr>
        <w:t>SVCore</w:t>
      </w:r>
      <w:r>
        <w:rPr>
          <w:rFonts w:hint="eastAsia"/>
        </w:rPr>
        <w:t>为基础模块，包含软件中涉及到的一些通用的类，目的是为上层功能模块服务</w:t>
      </w:r>
      <w:r w:rsidR="00362F2E">
        <w:rPr>
          <w:rFonts w:hint="eastAsia"/>
        </w:rPr>
        <w:t>，</w:t>
      </w:r>
      <w:r w:rsidR="00362F2E">
        <w:rPr>
          <w:rFonts w:hint="eastAsia"/>
        </w:rPr>
        <w:lastRenderedPageBreak/>
        <w:t>该模块中包含了</w:t>
      </w:r>
      <w:r w:rsidR="00D154F0">
        <w:rPr>
          <w:rFonts w:hint="eastAsia"/>
        </w:rPr>
        <w:t>通用基础数据结构</w:t>
      </w:r>
      <w:r w:rsidR="00276F88">
        <w:rPr>
          <w:rFonts w:hint="eastAsia"/>
        </w:rPr>
        <w:t>、模型及界面</w:t>
      </w:r>
      <w:r>
        <w:rPr>
          <w:rFonts w:hint="eastAsia"/>
        </w:rPr>
        <w:t>。</w:t>
      </w:r>
    </w:p>
    <w:p w:rsidR="00C65F14" w:rsidRDefault="00C65F14" w:rsidP="00C65F14">
      <w:pPr>
        <w:pStyle w:val="a1"/>
        <w:ind w:firstLine="480"/>
      </w:pPr>
      <w:r>
        <w:rPr>
          <w:rFonts w:hint="eastAsia"/>
        </w:rPr>
        <w:t>S</w:t>
      </w:r>
      <w:r w:rsidR="00882B2D">
        <w:rPr>
          <w:rFonts w:hint="eastAsia"/>
        </w:rPr>
        <w:t>V</w:t>
      </w:r>
      <w:r>
        <w:rPr>
          <w:rFonts w:hint="eastAsia"/>
        </w:rPr>
        <w:t>Pro</w:t>
      </w:r>
      <w:r>
        <w:rPr>
          <w:rFonts w:hint="eastAsia"/>
        </w:rPr>
        <w:t>为软件中的主模块，包含主程序的入口点以及整合所有相关子功能模块类，根据功能需求控制整个操作和数据的流程。</w:t>
      </w:r>
    </w:p>
    <w:p w:rsidR="00C65F14" w:rsidRDefault="00C65F14" w:rsidP="00C65F14">
      <w:pPr>
        <w:pStyle w:val="a1"/>
        <w:ind w:firstLine="480"/>
      </w:pPr>
      <w:r>
        <w:rPr>
          <w:rFonts w:hint="eastAsia"/>
        </w:rPr>
        <w:t>SVControl</w:t>
      </w:r>
      <w:r>
        <w:rPr>
          <w:rFonts w:hint="eastAsia"/>
        </w:rPr>
        <w:t>为页面以及控件的创建、管理模块。包含了控件自身功能、控件显示和控件数据管理，提供控件数据修改的相关辅助类。使数据操作和显示分离，降低耦合度，方便将来扩展与维护。</w:t>
      </w:r>
    </w:p>
    <w:p w:rsidR="00C65F14" w:rsidRDefault="00C65F14" w:rsidP="00C742A6">
      <w:pPr>
        <w:pStyle w:val="a1"/>
        <w:ind w:firstLine="480"/>
      </w:pPr>
      <w:r w:rsidRPr="00B63BAF">
        <w:t>SVSimulation</w:t>
      </w:r>
      <w:r>
        <w:rPr>
          <w:rFonts w:hint="eastAsia"/>
        </w:rPr>
        <w:t>为仿真模块，主要是通过反解析程序生成的下装文件，在窗口中重新绘制页面相关元素并按预期展示其操作。提供对下装文件的验证的一种方式，方便用户对所生成的下装文件功能有直观了解。</w:t>
      </w:r>
    </w:p>
    <w:p w:rsidR="003320AE" w:rsidRDefault="00A66DCD" w:rsidP="003320AE">
      <w:pPr>
        <w:pStyle w:val="a1"/>
        <w:ind w:firstLine="480"/>
        <w:jc w:val="center"/>
      </w:pPr>
      <w:r>
        <w:object w:dxaOrig="5156" w:dyaOrig="4307">
          <v:shape id="_x0000_i1031" type="#_x0000_t75" style="width:258pt;height:215.5pt" o:ole="">
            <v:imagedata r:id="rId32" o:title=""/>
          </v:shape>
          <o:OLEObject Type="Embed" ProgID="Visio.Drawing.11" ShapeID="_x0000_i1031" DrawAspect="Content" ObjectID="_1548403948" r:id="rId33"/>
        </w:object>
      </w:r>
    </w:p>
    <w:p w:rsidR="00A66DCD" w:rsidRDefault="00A66DCD" w:rsidP="003320AE">
      <w:pPr>
        <w:pStyle w:val="a1"/>
        <w:ind w:firstLine="480"/>
        <w:jc w:val="center"/>
      </w:pPr>
      <w:r>
        <w:rPr>
          <w:rFonts w:hint="eastAsia"/>
        </w:rPr>
        <w:t>图各模块之间的依赖关系</w:t>
      </w:r>
    </w:p>
    <w:p w:rsidR="004351AB" w:rsidRPr="004351AB" w:rsidRDefault="004351AB" w:rsidP="00EA1625">
      <w:pPr>
        <w:pStyle w:val="2"/>
      </w:pPr>
      <w:bookmarkStart w:id="723" w:name="_Toc458488447"/>
      <w:bookmarkStart w:id="724" w:name="_Toc464376282"/>
      <w:bookmarkStart w:id="725" w:name="_Toc464376493"/>
      <w:bookmarkStart w:id="726" w:name="_Toc464377112"/>
      <w:bookmarkStart w:id="727" w:name="_Toc464377208"/>
      <w:bookmarkStart w:id="728" w:name="_Toc464377304"/>
      <w:bookmarkStart w:id="729" w:name="_Toc464377426"/>
      <w:bookmarkStart w:id="730" w:name="_Toc464377959"/>
      <w:bookmarkStart w:id="731" w:name="_Toc474657922"/>
      <w:r w:rsidRPr="004351AB">
        <w:rPr>
          <w:rFonts w:hint="eastAsia"/>
        </w:rPr>
        <w:t>界面整体设计</w:t>
      </w:r>
      <w:bookmarkEnd w:id="723"/>
      <w:bookmarkEnd w:id="724"/>
      <w:bookmarkEnd w:id="725"/>
      <w:bookmarkEnd w:id="726"/>
      <w:bookmarkEnd w:id="727"/>
      <w:bookmarkEnd w:id="728"/>
      <w:bookmarkEnd w:id="729"/>
      <w:bookmarkEnd w:id="730"/>
      <w:bookmarkEnd w:id="731"/>
    </w:p>
    <w:p w:rsidR="006F1E2E" w:rsidRDefault="00B95B90" w:rsidP="00C818EB">
      <w:pPr>
        <w:pStyle w:val="a1"/>
        <w:ind w:firstLine="480"/>
      </w:pPr>
      <w:r w:rsidRPr="00DE21E7">
        <w:rPr>
          <w:rFonts w:hint="eastAsia"/>
        </w:rPr>
        <w:t>S-VDU</w:t>
      </w:r>
      <w:r>
        <w:rPr>
          <w:rFonts w:hint="eastAsia"/>
        </w:rPr>
        <w:t>开发</w:t>
      </w:r>
      <w:r w:rsidRPr="00DE21E7">
        <w:rPr>
          <w:rFonts w:hint="eastAsia"/>
        </w:rPr>
        <w:t>环境软件</w:t>
      </w:r>
      <w:r w:rsidR="004D6AC3">
        <w:rPr>
          <w:rFonts w:hint="eastAsia"/>
        </w:rPr>
        <w:t>主界面</w:t>
      </w:r>
      <w:r w:rsidR="00CF2131">
        <w:rPr>
          <w:rFonts w:hint="eastAsia"/>
        </w:rPr>
        <w:t>设计</w:t>
      </w:r>
      <w:r w:rsidR="00711D5F">
        <w:rPr>
          <w:rFonts w:hint="eastAsia"/>
        </w:rPr>
        <w:t>分为</w:t>
      </w:r>
      <w:r w:rsidR="00CF2131">
        <w:rPr>
          <w:rFonts w:hint="eastAsia"/>
        </w:rPr>
        <w:t>以下几个部分</w:t>
      </w:r>
      <w:r>
        <w:rPr>
          <w:rFonts w:hint="eastAsia"/>
        </w:rPr>
        <w:t>：</w:t>
      </w:r>
      <w:r w:rsidR="00EA32D7">
        <w:rPr>
          <w:rFonts w:hint="eastAsia"/>
        </w:rPr>
        <w:t>菜单栏、工具栏、</w:t>
      </w:r>
      <w:r w:rsidR="0030037F">
        <w:rPr>
          <w:rFonts w:hint="eastAsia"/>
        </w:rPr>
        <w:t>工程</w:t>
      </w:r>
      <w:r w:rsidR="00AD212E">
        <w:rPr>
          <w:rFonts w:hint="eastAsia"/>
        </w:rPr>
        <w:t>管理窗口</w:t>
      </w:r>
      <w:r w:rsidR="0030037F">
        <w:rPr>
          <w:rFonts w:hint="eastAsia"/>
        </w:rPr>
        <w:t>、</w:t>
      </w:r>
      <w:r w:rsidR="009A466B">
        <w:rPr>
          <w:rFonts w:hint="eastAsia"/>
        </w:rPr>
        <w:t>控件窗口</w:t>
      </w:r>
      <w:r w:rsidR="0038045D">
        <w:rPr>
          <w:rFonts w:hint="eastAsia"/>
        </w:rPr>
        <w:t>、</w:t>
      </w:r>
      <w:r w:rsidR="00854AE7">
        <w:rPr>
          <w:rFonts w:hint="eastAsia"/>
        </w:rPr>
        <w:t>工作区窗口</w:t>
      </w:r>
      <w:r w:rsidR="00986F26">
        <w:rPr>
          <w:rFonts w:hint="eastAsia"/>
        </w:rPr>
        <w:t>、</w:t>
      </w:r>
      <w:r w:rsidR="00A83744">
        <w:rPr>
          <w:rFonts w:hint="eastAsia"/>
        </w:rPr>
        <w:t>属性窗口</w:t>
      </w:r>
      <w:r w:rsidR="004135B8">
        <w:rPr>
          <w:rFonts w:hint="eastAsia"/>
        </w:rPr>
        <w:t>、</w:t>
      </w:r>
      <w:r w:rsidR="00A83744">
        <w:rPr>
          <w:rFonts w:hint="eastAsia"/>
        </w:rPr>
        <w:t>对象窗口</w:t>
      </w:r>
      <w:r w:rsidR="00E15749">
        <w:rPr>
          <w:rFonts w:hint="eastAsia"/>
        </w:rPr>
        <w:t>、</w:t>
      </w:r>
      <w:r w:rsidR="00A83744">
        <w:rPr>
          <w:rFonts w:hint="eastAsia"/>
        </w:rPr>
        <w:t>输出窗口</w:t>
      </w:r>
      <w:r w:rsidR="00D20ADD">
        <w:rPr>
          <w:rFonts w:hint="eastAsia"/>
        </w:rPr>
        <w:t>、</w:t>
      </w:r>
      <w:r w:rsidR="00A83744">
        <w:rPr>
          <w:rFonts w:hint="eastAsia"/>
        </w:rPr>
        <w:t>查找窗口</w:t>
      </w:r>
      <w:r w:rsidR="003B48F3">
        <w:rPr>
          <w:rFonts w:hint="eastAsia"/>
        </w:rPr>
        <w:t>、状态栏窗口</w:t>
      </w:r>
      <w:r w:rsidR="00504F72">
        <w:rPr>
          <w:rFonts w:hint="eastAsia"/>
        </w:rPr>
        <w:t>。</w:t>
      </w:r>
      <w:r w:rsidR="000823B4">
        <w:rPr>
          <w:rFonts w:hint="eastAsia"/>
        </w:rPr>
        <w:t>软件中主界面显示的所有窗口采用</w:t>
      </w:r>
      <w:r w:rsidR="000823B4">
        <w:rPr>
          <w:rFonts w:hint="eastAsia"/>
        </w:rPr>
        <w:t>Dock</w:t>
      </w:r>
      <w:r w:rsidR="000823B4">
        <w:rPr>
          <w:rFonts w:hint="eastAsia"/>
        </w:rPr>
        <w:t>的方式进行管理，</w:t>
      </w:r>
      <w:r w:rsidR="00717A8D">
        <w:rPr>
          <w:rFonts w:hint="eastAsia"/>
        </w:rPr>
        <w:t>采用类似</w:t>
      </w:r>
      <w:r w:rsidR="00717A8D">
        <w:rPr>
          <w:rFonts w:hint="eastAsia"/>
        </w:rPr>
        <w:t>VS</w:t>
      </w:r>
      <w:r w:rsidR="00717A8D">
        <w:rPr>
          <w:rFonts w:hint="eastAsia"/>
        </w:rPr>
        <w:t>的管理方式，方便用户通过鼠标拖拽就可以很容易的布局每一个子窗口的显示方式，提高用户操作体验。</w:t>
      </w:r>
    </w:p>
    <w:p w:rsidR="00881F6D" w:rsidRDefault="00881F6D" w:rsidP="00C818EB">
      <w:pPr>
        <w:pStyle w:val="a1"/>
        <w:ind w:firstLine="480"/>
      </w:pPr>
      <w:r>
        <w:rPr>
          <w:rFonts w:hint="eastAsia"/>
        </w:rPr>
        <w:t>菜单栏</w:t>
      </w:r>
      <w:r w:rsidR="00DD5687">
        <w:rPr>
          <w:rFonts w:hint="eastAsia"/>
        </w:rPr>
        <w:t>按照分类</w:t>
      </w:r>
      <w:r w:rsidR="000D08D0">
        <w:rPr>
          <w:rFonts w:hint="eastAsia"/>
        </w:rPr>
        <w:t>包含了软件中所有操作功能</w:t>
      </w:r>
      <w:r w:rsidR="00313A3F">
        <w:rPr>
          <w:rFonts w:hint="eastAsia"/>
        </w:rPr>
        <w:t>，对常用功能提供快捷键的操作方式</w:t>
      </w:r>
      <w:r w:rsidR="000D08D0">
        <w:rPr>
          <w:rFonts w:hint="eastAsia"/>
        </w:rPr>
        <w:t>；</w:t>
      </w:r>
    </w:p>
    <w:p w:rsidR="009932B8" w:rsidRDefault="009932B8" w:rsidP="00C818EB">
      <w:pPr>
        <w:pStyle w:val="a1"/>
        <w:ind w:firstLine="480"/>
      </w:pPr>
      <w:r>
        <w:rPr>
          <w:rFonts w:hint="eastAsia"/>
        </w:rPr>
        <w:t>工具栏中</w:t>
      </w:r>
      <w:r w:rsidR="006768CF">
        <w:rPr>
          <w:rFonts w:hint="eastAsia"/>
        </w:rPr>
        <w:t>包含常用</w:t>
      </w:r>
      <w:r w:rsidR="00511AAC">
        <w:rPr>
          <w:rFonts w:hint="eastAsia"/>
        </w:rPr>
        <w:t>操作</w:t>
      </w:r>
      <w:r w:rsidR="00B37E51">
        <w:rPr>
          <w:rFonts w:hint="eastAsia"/>
        </w:rPr>
        <w:t>的快捷入口，通过分隔符进行归类并</w:t>
      </w:r>
      <w:r w:rsidR="00B31264">
        <w:rPr>
          <w:rFonts w:hint="eastAsia"/>
        </w:rPr>
        <w:t>对每个不同的功能添加图标显示</w:t>
      </w:r>
      <w:r w:rsidR="003A118A">
        <w:rPr>
          <w:rFonts w:hint="eastAsia"/>
        </w:rPr>
        <w:t>；</w:t>
      </w:r>
    </w:p>
    <w:p w:rsidR="002D2345" w:rsidRDefault="005B34A2" w:rsidP="00C818EB">
      <w:pPr>
        <w:pStyle w:val="a1"/>
        <w:ind w:firstLine="480"/>
      </w:pPr>
      <w:r>
        <w:rPr>
          <w:rFonts w:hint="eastAsia"/>
        </w:rPr>
        <w:t>工程树窗口中的树节点</w:t>
      </w:r>
      <w:r w:rsidR="00B74252">
        <w:rPr>
          <w:rFonts w:hint="eastAsia"/>
        </w:rPr>
        <w:t>展示的是当前工程名相关节点以及</w:t>
      </w:r>
      <w:r w:rsidR="00E07A09">
        <w:rPr>
          <w:rFonts w:hint="eastAsia"/>
        </w:rPr>
        <w:t>管理的页面节点</w:t>
      </w:r>
      <w:r w:rsidR="002672B4">
        <w:rPr>
          <w:rFonts w:hint="eastAsia"/>
        </w:rPr>
        <w:t>，提供</w:t>
      </w:r>
      <w:r w:rsidR="00401609">
        <w:rPr>
          <w:rFonts w:hint="eastAsia"/>
        </w:rPr>
        <w:t>右键快捷</w:t>
      </w:r>
      <w:r w:rsidR="00401609">
        <w:rPr>
          <w:rFonts w:hint="eastAsia"/>
        </w:rPr>
        <w:lastRenderedPageBreak/>
        <w:t>菜单来</w:t>
      </w:r>
      <w:r w:rsidR="00442A7E">
        <w:rPr>
          <w:rFonts w:hint="eastAsia"/>
        </w:rPr>
        <w:t>快速执行页面的部分功能，包括新建页面、</w:t>
      </w:r>
      <w:r w:rsidR="002869E2">
        <w:rPr>
          <w:rFonts w:hint="eastAsia"/>
        </w:rPr>
        <w:t>删除页面、移除页面、导入页面、</w:t>
      </w:r>
      <w:r w:rsidR="00E700BF">
        <w:rPr>
          <w:rFonts w:hint="eastAsia"/>
        </w:rPr>
        <w:t>打印页面、页面检查等</w:t>
      </w:r>
      <w:r w:rsidR="00955D1A">
        <w:rPr>
          <w:rFonts w:hint="eastAsia"/>
        </w:rPr>
        <w:t>；</w:t>
      </w:r>
    </w:p>
    <w:p w:rsidR="002B3A97" w:rsidRDefault="002B3A97" w:rsidP="00C818EB">
      <w:pPr>
        <w:pStyle w:val="a1"/>
        <w:ind w:firstLine="480"/>
      </w:pPr>
      <w:r>
        <w:rPr>
          <w:rFonts w:hint="eastAsia"/>
        </w:rPr>
        <w:t>控件窗口</w:t>
      </w:r>
      <w:r w:rsidR="00417714">
        <w:rPr>
          <w:rFonts w:hint="eastAsia"/>
        </w:rPr>
        <w:t>包含了</w:t>
      </w:r>
      <w:r w:rsidR="00116224">
        <w:rPr>
          <w:rFonts w:hint="eastAsia"/>
        </w:rPr>
        <w:t>所有的</w:t>
      </w:r>
      <w:r w:rsidR="00536AD2">
        <w:rPr>
          <w:rFonts w:hint="eastAsia"/>
        </w:rPr>
        <w:t>基础控件，</w:t>
      </w:r>
      <w:r w:rsidR="00C84052">
        <w:rPr>
          <w:rFonts w:hint="eastAsia"/>
        </w:rPr>
        <w:t>提供拖拽的方式将这些控件</w:t>
      </w:r>
      <w:r w:rsidR="000849F8">
        <w:rPr>
          <w:rFonts w:hint="eastAsia"/>
        </w:rPr>
        <w:t>添加到页面窗口中</w:t>
      </w:r>
      <w:r w:rsidR="00955D1A">
        <w:rPr>
          <w:rFonts w:hint="eastAsia"/>
        </w:rPr>
        <w:t>；</w:t>
      </w:r>
    </w:p>
    <w:p w:rsidR="00C54B57" w:rsidRDefault="00C54B57" w:rsidP="00C818EB">
      <w:pPr>
        <w:pStyle w:val="a1"/>
        <w:ind w:firstLine="480"/>
      </w:pPr>
      <w:r>
        <w:rPr>
          <w:rFonts w:hint="eastAsia"/>
        </w:rPr>
        <w:t>属性窗口</w:t>
      </w:r>
      <w:r w:rsidR="00162422">
        <w:rPr>
          <w:rFonts w:hint="eastAsia"/>
        </w:rPr>
        <w:t>显示当前被选中的</w:t>
      </w:r>
      <w:r w:rsidR="00A35715">
        <w:rPr>
          <w:rFonts w:hint="eastAsia"/>
        </w:rPr>
        <w:t>控件及页面属性内容，</w:t>
      </w:r>
      <w:r w:rsidR="00401559">
        <w:rPr>
          <w:rFonts w:hint="eastAsia"/>
        </w:rPr>
        <w:t>该窗口中的内容</w:t>
      </w:r>
      <w:r w:rsidR="008521F8">
        <w:rPr>
          <w:rFonts w:hint="eastAsia"/>
        </w:rPr>
        <w:t>是用来显示当前属性值，</w:t>
      </w:r>
      <w:r w:rsidR="00C855C0">
        <w:rPr>
          <w:rFonts w:hint="eastAsia"/>
        </w:rPr>
        <w:t>并</w:t>
      </w:r>
      <w:r w:rsidR="008521F8">
        <w:rPr>
          <w:rFonts w:hint="eastAsia"/>
        </w:rPr>
        <w:t>提供对部分属性的编辑功能，属性编辑成功后，</w:t>
      </w:r>
      <w:r w:rsidR="00DE5AE6">
        <w:rPr>
          <w:rFonts w:hint="eastAsia"/>
        </w:rPr>
        <w:t>控件要及时刷新显示状态</w:t>
      </w:r>
      <w:r w:rsidR="00D358BC">
        <w:rPr>
          <w:rFonts w:hint="eastAsia"/>
        </w:rPr>
        <w:t>；</w:t>
      </w:r>
    </w:p>
    <w:p w:rsidR="00E07A09" w:rsidRDefault="00136473" w:rsidP="00C818EB">
      <w:pPr>
        <w:pStyle w:val="a1"/>
        <w:ind w:firstLine="480"/>
      </w:pPr>
      <w:r>
        <w:rPr>
          <w:rFonts w:hint="eastAsia"/>
        </w:rPr>
        <w:t>对象窗口</w:t>
      </w:r>
      <w:r w:rsidR="004E1A37">
        <w:rPr>
          <w:rFonts w:hint="eastAsia"/>
        </w:rPr>
        <w:t>目的是解决</w:t>
      </w:r>
      <w:r w:rsidR="0046397E">
        <w:rPr>
          <w:rFonts w:hint="eastAsia"/>
        </w:rPr>
        <w:t>在页面中对多个控件对象进行编辑的时候，</w:t>
      </w:r>
      <w:r w:rsidR="00EB7FCA">
        <w:rPr>
          <w:rFonts w:hint="eastAsia"/>
        </w:rPr>
        <w:t>可能会出现</w:t>
      </w:r>
      <w:r w:rsidR="00CD159D">
        <w:rPr>
          <w:rFonts w:hint="eastAsia"/>
        </w:rPr>
        <w:t>多个控件发生重叠情况，</w:t>
      </w:r>
      <w:r w:rsidR="009D6CC5">
        <w:rPr>
          <w:rFonts w:hint="eastAsia"/>
        </w:rPr>
        <w:t>鼠标难以选中被覆盖的控件，这个时候可以通过</w:t>
      </w:r>
      <w:r w:rsidR="003C737D">
        <w:rPr>
          <w:rFonts w:hint="eastAsia"/>
        </w:rPr>
        <w:t>对象窗口中</w:t>
      </w:r>
      <w:r w:rsidR="00D358BC">
        <w:rPr>
          <w:rFonts w:hint="eastAsia"/>
        </w:rPr>
        <w:t>列出的对象节点执行双击以使该控件在页面中置于顶层显示；</w:t>
      </w:r>
    </w:p>
    <w:p w:rsidR="00E57788" w:rsidRDefault="003B48F3" w:rsidP="00C818EB">
      <w:pPr>
        <w:pStyle w:val="a1"/>
        <w:ind w:firstLine="480"/>
      </w:pPr>
      <w:r>
        <w:rPr>
          <w:rFonts w:hint="eastAsia"/>
        </w:rPr>
        <w:t>输出窗口用来显示操作过程中的</w:t>
      </w:r>
      <w:r w:rsidR="001D3FBC">
        <w:rPr>
          <w:rFonts w:hint="eastAsia"/>
        </w:rPr>
        <w:t>重要信息的提示；</w:t>
      </w:r>
    </w:p>
    <w:p w:rsidR="001D3FBC" w:rsidRDefault="001D3FBC" w:rsidP="00C818EB">
      <w:pPr>
        <w:pStyle w:val="a1"/>
        <w:ind w:firstLine="480"/>
      </w:pPr>
      <w:r>
        <w:rPr>
          <w:rFonts w:hint="eastAsia"/>
        </w:rPr>
        <w:t>查找窗口提供</w:t>
      </w:r>
      <w:r w:rsidR="00112C84">
        <w:rPr>
          <w:rFonts w:hint="eastAsia"/>
        </w:rPr>
        <w:t>用户的查找结果输出，</w:t>
      </w:r>
      <w:r w:rsidR="00420EB4">
        <w:rPr>
          <w:rFonts w:hint="eastAsia"/>
        </w:rPr>
        <w:t>并</w:t>
      </w:r>
      <w:r w:rsidR="007E3796">
        <w:rPr>
          <w:rFonts w:hint="eastAsia"/>
        </w:rPr>
        <w:t>且有</w:t>
      </w:r>
      <w:r w:rsidR="00E416A5">
        <w:rPr>
          <w:rFonts w:hint="eastAsia"/>
        </w:rPr>
        <w:t>双击查找结果显示的相关信息定位到相关页面的功能；</w:t>
      </w:r>
    </w:p>
    <w:p w:rsidR="00E416A5" w:rsidRPr="00E416A5" w:rsidRDefault="005B6EE0" w:rsidP="00C818EB">
      <w:pPr>
        <w:pStyle w:val="a1"/>
        <w:ind w:firstLine="480"/>
      </w:pPr>
      <w:r>
        <w:rPr>
          <w:rFonts w:hint="eastAsia"/>
        </w:rPr>
        <w:t>状态栏</w:t>
      </w:r>
      <w:r w:rsidR="002E6413">
        <w:rPr>
          <w:rFonts w:hint="eastAsia"/>
        </w:rPr>
        <w:t>中</w:t>
      </w:r>
      <w:r>
        <w:rPr>
          <w:rFonts w:hint="eastAsia"/>
        </w:rPr>
        <w:t>显示一些常用命令的</w:t>
      </w:r>
      <w:r w:rsidR="007303D3">
        <w:rPr>
          <w:rFonts w:hint="eastAsia"/>
        </w:rPr>
        <w:t>信息</w:t>
      </w:r>
      <w:r>
        <w:rPr>
          <w:rFonts w:hint="eastAsia"/>
        </w:rPr>
        <w:t>状态。</w:t>
      </w:r>
    </w:p>
    <w:p w:rsidR="00CC7346" w:rsidRPr="00DE21E7" w:rsidRDefault="00CC7346" w:rsidP="00EA1625">
      <w:pPr>
        <w:pStyle w:val="2"/>
      </w:pPr>
      <w:bookmarkStart w:id="732" w:name="_Toc458488448"/>
      <w:bookmarkStart w:id="733" w:name="_Toc464376283"/>
      <w:bookmarkStart w:id="734" w:name="_Toc464376494"/>
      <w:bookmarkStart w:id="735" w:name="_Toc464377113"/>
      <w:bookmarkStart w:id="736" w:name="_Toc464377209"/>
      <w:bookmarkStart w:id="737" w:name="_Toc464377305"/>
      <w:bookmarkStart w:id="738" w:name="_Toc464377427"/>
      <w:bookmarkStart w:id="739" w:name="_Toc464377960"/>
      <w:bookmarkStart w:id="740" w:name="_Toc474657923"/>
      <w:r w:rsidRPr="00DE21E7">
        <w:rPr>
          <w:rFonts w:hint="eastAsia"/>
        </w:rPr>
        <w:t>模块详述</w:t>
      </w:r>
      <w:bookmarkEnd w:id="732"/>
      <w:bookmarkEnd w:id="733"/>
      <w:bookmarkEnd w:id="734"/>
      <w:bookmarkEnd w:id="735"/>
      <w:bookmarkEnd w:id="736"/>
      <w:bookmarkEnd w:id="737"/>
      <w:bookmarkEnd w:id="738"/>
      <w:bookmarkEnd w:id="739"/>
      <w:bookmarkEnd w:id="740"/>
    </w:p>
    <w:p w:rsidR="00CC7346" w:rsidRDefault="00FE3CBE" w:rsidP="008E1255">
      <w:pPr>
        <w:pStyle w:val="3"/>
      </w:pPr>
      <w:bookmarkStart w:id="741" w:name="_Toc458488449"/>
      <w:bookmarkStart w:id="742" w:name="_Toc464376284"/>
      <w:bookmarkStart w:id="743" w:name="_Toc464376495"/>
      <w:bookmarkStart w:id="744" w:name="_Toc464377114"/>
      <w:bookmarkStart w:id="745" w:name="_Toc464377210"/>
      <w:bookmarkStart w:id="746" w:name="_Toc464377306"/>
      <w:bookmarkStart w:id="747" w:name="_Toc464377428"/>
      <w:bookmarkStart w:id="748" w:name="_Toc464377961"/>
      <w:bookmarkStart w:id="749" w:name="_Toc474657924"/>
      <w:r>
        <w:rPr>
          <w:rFonts w:hint="eastAsia"/>
        </w:rPr>
        <w:t>工程管理模块</w:t>
      </w:r>
      <w:bookmarkEnd w:id="741"/>
      <w:bookmarkEnd w:id="742"/>
      <w:bookmarkEnd w:id="743"/>
      <w:bookmarkEnd w:id="744"/>
      <w:bookmarkEnd w:id="745"/>
      <w:bookmarkEnd w:id="746"/>
      <w:bookmarkEnd w:id="747"/>
      <w:bookmarkEnd w:id="748"/>
      <w:bookmarkEnd w:id="749"/>
    </w:p>
    <w:p w:rsidR="00C333B5" w:rsidRPr="003F3B81" w:rsidRDefault="00326EDF" w:rsidP="00C333B5">
      <w:pPr>
        <w:spacing w:line="360" w:lineRule="auto"/>
        <w:ind w:firstLineChars="200" w:firstLine="480"/>
      </w:pPr>
      <w:r>
        <w:rPr>
          <w:rFonts w:hint="eastAsia"/>
        </w:rPr>
        <w:t>工程管理模块</w:t>
      </w:r>
      <w:r w:rsidR="003A7286">
        <w:rPr>
          <w:rFonts w:hint="eastAsia"/>
        </w:rPr>
        <w:t>包含</w:t>
      </w:r>
      <w:r w:rsidR="00592043">
        <w:rPr>
          <w:rFonts w:hint="eastAsia"/>
        </w:rPr>
        <w:t>新建工程、</w:t>
      </w:r>
      <w:r w:rsidR="0047184C">
        <w:rPr>
          <w:rFonts w:hint="eastAsia"/>
        </w:rPr>
        <w:t>打开工程、保存</w:t>
      </w:r>
      <w:r w:rsidR="00693C0A">
        <w:rPr>
          <w:rFonts w:hint="eastAsia"/>
        </w:rPr>
        <w:t>工程</w:t>
      </w:r>
      <w:r w:rsidR="0047184C">
        <w:rPr>
          <w:rFonts w:hint="eastAsia"/>
        </w:rPr>
        <w:t>和关闭工程。涉及的</w:t>
      </w:r>
      <w:r w:rsidR="002E1186">
        <w:rPr>
          <w:rFonts w:hint="eastAsia"/>
        </w:rPr>
        <w:t>模块包括</w:t>
      </w:r>
      <w:r w:rsidR="0047184C">
        <w:rPr>
          <w:rFonts w:hint="eastAsia"/>
        </w:rPr>
        <w:t>SVCore</w:t>
      </w:r>
      <w:r w:rsidR="0047184C">
        <w:rPr>
          <w:rFonts w:hint="eastAsia"/>
        </w:rPr>
        <w:t>和</w:t>
      </w:r>
      <w:r w:rsidR="0047184C">
        <w:rPr>
          <w:rFonts w:hint="eastAsia"/>
        </w:rPr>
        <w:t>SVPro</w:t>
      </w:r>
      <w:r w:rsidR="0047184C">
        <w:rPr>
          <w:rFonts w:hint="eastAsia"/>
        </w:rPr>
        <w:t>。</w:t>
      </w:r>
      <w:r w:rsidR="00C333B5">
        <w:rPr>
          <w:rFonts w:hint="eastAsia"/>
        </w:rPr>
        <w:t>由于工程管理部分是由其他程序调用的功能，</w:t>
      </w:r>
      <w:r w:rsidR="000529A7">
        <w:rPr>
          <w:rFonts w:hint="eastAsia"/>
        </w:rPr>
        <w:t>软件本身并不会直接在界面中提供操作入口</w:t>
      </w:r>
      <w:r w:rsidR="004026E6">
        <w:rPr>
          <w:rFonts w:hint="eastAsia"/>
        </w:rPr>
        <w:t>，菜单中无需对该功能进行体现。</w:t>
      </w:r>
    </w:p>
    <w:p w:rsidR="00202486" w:rsidRPr="00DE21E7" w:rsidRDefault="006A5D42" w:rsidP="009C149B">
      <w:pPr>
        <w:pStyle w:val="4"/>
        <w:rPr>
          <w:kern w:val="0"/>
        </w:rPr>
      </w:pPr>
      <w:r>
        <w:rPr>
          <w:rFonts w:hint="eastAsia"/>
        </w:rPr>
        <w:t>新建工程</w:t>
      </w:r>
    </w:p>
    <w:p w:rsidR="00517296" w:rsidRPr="00DE21E7" w:rsidRDefault="00517296" w:rsidP="003365CC">
      <w:pPr>
        <w:pStyle w:val="a1"/>
        <w:numPr>
          <w:ilvl w:val="0"/>
          <w:numId w:val="6"/>
        </w:numPr>
        <w:ind w:firstLineChars="0"/>
      </w:pPr>
      <w:bookmarkStart w:id="750" w:name="_Toc423524389"/>
      <w:r w:rsidRPr="00DE21E7">
        <w:t>概述</w:t>
      </w:r>
      <w:bookmarkEnd w:id="750"/>
    </w:p>
    <w:p w:rsidR="00193164" w:rsidRPr="00193164" w:rsidRDefault="007F7BCE" w:rsidP="00517296">
      <w:pPr>
        <w:pStyle w:val="a1"/>
        <w:ind w:firstLine="480"/>
      </w:pPr>
      <w:r>
        <w:rPr>
          <w:rFonts w:hint="eastAsia"/>
        </w:rPr>
        <w:t>新建工程</w:t>
      </w:r>
      <w:r w:rsidR="00F65F47">
        <w:rPr>
          <w:rFonts w:hint="eastAsia"/>
        </w:rPr>
        <w:t>表示一个项目的开始，</w:t>
      </w:r>
      <w:r w:rsidR="00336B54">
        <w:rPr>
          <w:rFonts w:hint="eastAsia"/>
        </w:rPr>
        <w:t>主要工作是为后续操作做一些初始化的工作。</w:t>
      </w:r>
      <w:r w:rsidR="006030CD">
        <w:rPr>
          <w:rFonts w:hint="eastAsia"/>
        </w:rPr>
        <w:t>将执行以下步骤，</w:t>
      </w:r>
      <w:r w:rsidR="009F7057">
        <w:rPr>
          <w:rFonts w:hint="eastAsia"/>
        </w:rPr>
        <w:t>工程文件夹的创建、</w:t>
      </w:r>
      <w:r w:rsidR="006A7360">
        <w:rPr>
          <w:rFonts w:hint="eastAsia"/>
        </w:rPr>
        <w:t>模板文件夹创建、</w:t>
      </w:r>
      <w:r w:rsidR="0005772E">
        <w:rPr>
          <w:rFonts w:hint="eastAsia"/>
        </w:rPr>
        <w:t>图标管理文件夹创建、</w:t>
      </w:r>
      <w:r w:rsidR="007154DE">
        <w:rPr>
          <w:rFonts w:hint="eastAsia"/>
        </w:rPr>
        <w:t>工程文件创建、</w:t>
      </w:r>
      <w:r w:rsidR="005E74C5">
        <w:rPr>
          <w:rFonts w:hint="eastAsia"/>
        </w:rPr>
        <w:t>工程</w:t>
      </w:r>
      <w:r w:rsidR="006469D9">
        <w:rPr>
          <w:rFonts w:hint="eastAsia"/>
        </w:rPr>
        <w:t>文件路径记录、</w:t>
      </w:r>
      <w:r w:rsidR="00BD1DF1">
        <w:rPr>
          <w:rFonts w:hint="eastAsia"/>
        </w:rPr>
        <w:t>工程配置文件初始化创建</w:t>
      </w:r>
      <w:r w:rsidR="00EF451B">
        <w:rPr>
          <w:rFonts w:hint="eastAsia"/>
        </w:rPr>
        <w:t>。</w:t>
      </w:r>
    </w:p>
    <w:p w:rsidR="00517296" w:rsidRPr="00DE21E7" w:rsidRDefault="00517296" w:rsidP="003365CC">
      <w:pPr>
        <w:pStyle w:val="a1"/>
        <w:numPr>
          <w:ilvl w:val="0"/>
          <w:numId w:val="6"/>
        </w:numPr>
        <w:ind w:firstLineChars="0"/>
      </w:pPr>
      <w:bookmarkStart w:id="751" w:name="_Toc423524390"/>
      <w:r w:rsidRPr="00DE21E7">
        <w:t>输入数据</w:t>
      </w:r>
      <w:bookmarkEnd w:id="751"/>
    </w:p>
    <w:p w:rsidR="009430C1" w:rsidRPr="00DE21E7" w:rsidRDefault="002454DA" w:rsidP="009430C1">
      <w:pPr>
        <w:pStyle w:val="a1"/>
        <w:ind w:firstLine="480"/>
      </w:pPr>
      <w:r>
        <w:rPr>
          <w:rFonts w:hint="eastAsia"/>
        </w:rPr>
        <w:t>工程文件名</w:t>
      </w:r>
      <w:r w:rsidR="009430C1" w:rsidRPr="00DE21E7">
        <w:rPr>
          <w:rFonts w:hint="eastAsia"/>
        </w:rPr>
        <w:t>。</w:t>
      </w:r>
    </w:p>
    <w:p w:rsidR="00517296" w:rsidRPr="00DE21E7" w:rsidRDefault="00517296" w:rsidP="003365CC">
      <w:pPr>
        <w:pStyle w:val="a1"/>
        <w:numPr>
          <w:ilvl w:val="0"/>
          <w:numId w:val="6"/>
        </w:numPr>
        <w:ind w:firstLineChars="0"/>
      </w:pPr>
      <w:bookmarkStart w:id="752" w:name="_Toc423524391"/>
      <w:r w:rsidRPr="00DE21E7">
        <w:t>输出数据</w:t>
      </w:r>
      <w:bookmarkEnd w:id="752"/>
    </w:p>
    <w:p w:rsidR="009430C1" w:rsidRPr="00DE21E7" w:rsidRDefault="009430C1" w:rsidP="009430C1">
      <w:pPr>
        <w:pStyle w:val="a1"/>
        <w:ind w:firstLine="480"/>
      </w:pPr>
      <w:r w:rsidRPr="00DE21E7">
        <w:rPr>
          <w:rFonts w:hint="eastAsia"/>
        </w:rPr>
        <w:t>无。</w:t>
      </w:r>
    </w:p>
    <w:p w:rsidR="00517296" w:rsidRPr="00DE21E7" w:rsidRDefault="00517296" w:rsidP="003365CC">
      <w:pPr>
        <w:pStyle w:val="a1"/>
        <w:numPr>
          <w:ilvl w:val="0"/>
          <w:numId w:val="6"/>
        </w:numPr>
        <w:ind w:firstLineChars="0"/>
      </w:pPr>
      <w:bookmarkStart w:id="753" w:name="_Toc423524392"/>
      <w:r w:rsidRPr="00DE21E7">
        <w:t>算法</w:t>
      </w:r>
      <w:bookmarkEnd w:id="753"/>
    </w:p>
    <w:p w:rsidR="00517296" w:rsidRPr="00DE21E7" w:rsidRDefault="009430C1" w:rsidP="009430C1">
      <w:pPr>
        <w:pStyle w:val="a1"/>
        <w:ind w:firstLine="480"/>
      </w:pPr>
      <w:r w:rsidRPr="00DE21E7">
        <w:rPr>
          <w:rFonts w:hint="eastAsia"/>
        </w:rPr>
        <w:t>无。</w:t>
      </w:r>
    </w:p>
    <w:p w:rsidR="00517296" w:rsidRPr="00DE21E7" w:rsidRDefault="00517296" w:rsidP="003365CC">
      <w:pPr>
        <w:pStyle w:val="a1"/>
        <w:numPr>
          <w:ilvl w:val="0"/>
          <w:numId w:val="6"/>
        </w:numPr>
        <w:ind w:firstLineChars="0"/>
      </w:pPr>
      <w:bookmarkStart w:id="754" w:name="_Toc423524393"/>
      <w:r w:rsidRPr="00DE21E7">
        <w:lastRenderedPageBreak/>
        <w:t>逻辑流程</w:t>
      </w:r>
      <w:bookmarkEnd w:id="754"/>
    </w:p>
    <w:p w:rsidR="005F124F" w:rsidRDefault="003B1622" w:rsidP="00933D64">
      <w:pPr>
        <w:pStyle w:val="a1"/>
        <w:ind w:left="900" w:firstLineChars="0" w:firstLine="0"/>
        <w:jc w:val="center"/>
      </w:pPr>
      <w:r>
        <w:object w:dxaOrig="3740" w:dyaOrig="9777">
          <v:shape id="_x0000_i1032" type="#_x0000_t75" style="width:187pt;height:489pt" o:ole="">
            <v:imagedata r:id="rId34" o:title=""/>
          </v:shape>
          <o:OLEObject Type="Embed" ProgID="Visio.Drawing.11" ShapeID="_x0000_i1032" DrawAspect="Content" ObjectID="_1548403949" r:id="rId35"/>
        </w:object>
      </w:r>
    </w:p>
    <w:p w:rsidR="00B93552" w:rsidRDefault="00465770" w:rsidP="00F611F3">
      <w:pPr>
        <w:pStyle w:val="4"/>
      </w:pPr>
      <w:r>
        <w:rPr>
          <w:rFonts w:hint="eastAsia"/>
        </w:rPr>
        <w:t>打开工程</w:t>
      </w:r>
    </w:p>
    <w:p w:rsidR="0016092D" w:rsidRPr="00DE21E7" w:rsidRDefault="0016092D" w:rsidP="003365CC">
      <w:pPr>
        <w:pStyle w:val="a1"/>
        <w:numPr>
          <w:ilvl w:val="0"/>
          <w:numId w:val="6"/>
        </w:numPr>
        <w:ind w:firstLineChars="0"/>
      </w:pPr>
      <w:r w:rsidRPr="00DE21E7">
        <w:t>概述</w:t>
      </w:r>
    </w:p>
    <w:p w:rsidR="0016092D" w:rsidRPr="00193164" w:rsidRDefault="00180A22" w:rsidP="0016092D">
      <w:pPr>
        <w:pStyle w:val="a1"/>
        <w:ind w:firstLine="480"/>
      </w:pPr>
      <w:r>
        <w:rPr>
          <w:rFonts w:hint="eastAsia"/>
        </w:rPr>
        <w:t>打开工程主要是</w:t>
      </w:r>
      <w:r w:rsidR="0098776E">
        <w:rPr>
          <w:rFonts w:hint="eastAsia"/>
        </w:rPr>
        <w:t>加载工程文件信息和配置信息，并在导航树中添加工程管理节点。</w:t>
      </w:r>
    </w:p>
    <w:p w:rsidR="0016092D" w:rsidRPr="00DE21E7" w:rsidRDefault="0016092D" w:rsidP="003365CC">
      <w:pPr>
        <w:pStyle w:val="a1"/>
        <w:numPr>
          <w:ilvl w:val="0"/>
          <w:numId w:val="6"/>
        </w:numPr>
        <w:ind w:firstLineChars="0"/>
      </w:pPr>
      <w:r w:rsidRPr="00DE21E7">
        <w:t>输入数据</w:t>
      </w:r>
    </w:p>
    <w:p w:rsidR="0016092D" w:rsidRPr="00DE21E7" w:rsidRDefault="0016092D" w:rsidP="0016092D">
      <w:pPr>
        <w:pStyle w:val="a1"/>
        <w:ind w:firstLine="480"/>
      </w:pPr>
      <w:r>
        <w:rPr>
          <w:rFonts w:hint="eastAsia"/>
        </w:rPr>
        <w:t>工程文件</w:t>
      </w:r>
      <w:r w:rsidRPr="00DE21E7">
        <w:rPr>
          <w:rFonts w:hint="eastAsia"/>
        </w:rPr>
        <w:t>。</w:t>
      </w:r>
    </w:p>
    <w:p w:rsidR="0016092D" w:rsidRPr="00DE21E7" w:rsidRDefault="0016092D" w:rsidP="003365CC">
      <w:pPr>
        <w:pStyle w:val="a1"/>
        <w:numPr>
          <w:ilvl w:val="0"/>
          <w:numId w:val="6"/>
        </w:numPr>
        <w:ind w:firstLineChars="0"/>
      </w:pPr>
      <w:r w:rsidRPr="00DE21E7">
        <w:t>输出数据</w:t>
      </w:r>
    </w:p>
    <w:p w:rsidR="0016092D" w:rsidRPr="00DE21E7" w:rsidRDefault="0016092D" w:rsidP="0016092D">
      <w:pPr>
        <w:pStyle w:val="a1"/>
        <w:ind w:firstLine="480"/>
      </w:pPr>
      <w:r w:rsidRPr="00DE21E7">
        <w:rPr>
          <w:rFonts w:hint="eastAsia"/>
        </w:rPr>
        <w:t>无。</w:t>
      </w:r>
    </w:p>
    <w:p w:rsidR="0016092D" w:rsidRPr="00DE21E7" w:rsidRDefault="0016092D" w:rsidP="003365CC">
      <w:pPr>
        <w:pStyle w:val="a1"/>
        <w:numPr>
          <w:ilvl w:val="0"/>
          <w:numId w:val="6"/>
        </w:numPr>
        <w:ind w:firstLineChars="0"/>
      </w:pPr>
      <w:r w:rsidRPr="00DE21E7">
        <w:t>算法</w:t>
      </w:r>
    </w:p>
    <w:p w:rsidR="0016092D" w:rsidRPr="00DE21E7" w:rsidRDefault="0016092D" w:rsidP="0016092D">
      <w:pPr>
        <w:pStyle w:val="a1"/>
        <w:ind w:firstLine="480"/>
      </w:pPr>
      <w:r w:rsidRPr="00DE21E7">
        <w:rPr>
          <w:rFonts w:hint="eastAsia"/>
        </w:rPr>
        <w:lastRenderedPageBreak/>
        <w:t>无。</w:t>
      </w:r>
    </w:p>
    <w:p w:rsidR="0016092D" w:rsidRPr="00DE21E7" w:rsidRDefault="0016092D" w:rsidP="003365CC">
      <w:pPr>
        <w:pStyle w:val="a1"/>
        <w:numPr>
          <w:ilvl w:val="0"/>
          <w:numId w:val="6"/>
        </w:numPr>
        <w:ind w:firstLineChars="0"/>
      </w:pPr>
      <w:r w:rsidRPr="00DE21E7">
        <w:t>逻辑流程</w:t>
      </w:r>
    </w:p>
    <w:p w:rsidR="0016092D" w:rsidRDefault="00B55670" w:rsidP="00A85F43">
      <w:pPr>
        <w:pStyle w:val="a1"/>
        <w:ind w:firstLine="480"/>
        <w:jc w:val="center"/>
      </w:pPr>
      <w:r>
        <w:object w:dxaOrig="4023" w:dyaOrig="7765">
          <v:shape id="_x0000_i1033" type="#_x0000_t75" style="width:201pt;height:388.5pt" o:ole="">
            <v:imagedata r:id="rId36" o:title=""/>
          </v:shape>
          <o:OLEObject Type="Embed" ProgID="Visio.Drawing.11" ShapeID="_x0000_i1033" DrawAspect="Content" ObjectID="_1548403950" r:id="rId37"/>
        </w:object>
      </w:r>
    </w:p>
    <w:p w:rsidR="00855F34" w:rsidRDefault="00855F34" w:rsidP="00AC367E">
      <w:pPr>
        <w:pStyle w:val="4"/>
      </w:pPr>
      <w:r>
        <w:rPr>
          <w:rFonts w:hint="eastAsia"/>
        </w:rPr>
        <w:t>保存工程</w:t>
      </w:r>
    </w:p>
    <w:p w:rsidR="009330E1" w:rsidRPr="00DE21E7" w:rsidRDefault="009330E1" w:rsidP="003365CC">
      <w:pPr>
        <w:pStyle w:val="a1"/>
        <w:numPr>
          <w:ilvl w:val="0"/>
          <w:numId w:val="6"/>
        </w:numPr>
        <w:ind w:firstLineChars="0"/>
      </w:pPr>
      <w:r w:rsidRPr="00DE21E7">
        <w:t>概述</w:t>
      </w:r>
    </w:p>
    <w:p w:rsidR="009330E1" w:rsidRPr="00193164" w:rsidRDefault="006B45B6" w:rsidP="009330E1">
      <w:pPr>
        <w:pStyle w:val="a1"/>
        <w:ind w:firstLine="480"/>
      </w:pPr>
      <w:r>
        <w:rPr>
          <w:rFonts w:hint="eastAsia"/>
        </w:rPr>
        <w:t>将当前工程</w:t>
      </w:r>
      <w:r w:rsidR="003934C2">
        <w:rPr>
          <w:rFonts w:hint="eastAsia"/>
        </w:rPr>
        <w:t>文件内容及</w:t>
      </w:r>
      <w:r w:rsidR="00167C67">
        <w:rPr>
          <w:rFonts w:hint="eastAsia"/>
        </w:rPr>
        <w:t>对应的页面数据以</w:t>
      </w:r>
      <w:r w:rsidR="00167C67">
        <w:rPr>
          <w:rFonts w:hint="eastAsia"/>
        </w:rPr>
        <w:t>xml</w:t>
      </w:r>
      <w:r w:rsidR="00167C67">
        <w:rPr>
          <w:rFonts w:hint="eastAsia"/>
        </w:rPr>
        <w:t>的方式保存到指定目录的磁盘文件上。</w:t>
      </w:r>
      <w:r w:rsidR="00CA58AD">
        <w:rPr>
          <w:rFonts w:hint="eastAsia"/>
        </w:rPr>
        <w:t>对于模板文件以及图元管理数据，目前是采用在操作过程中实时保存文件的</w:t>
      </w:r>
      <w:r w:rsidR="002F68DD">
        <w:rPr>
          <w:rFonts w:hint="eastAsia"/>
        </w:rPr>
        <w:t>方式，所以在保存工程的时候不在执行这些操作。</w:t>
      </w:r>
    </w:p>
    <w:p w:rsidR="009330E1" w:rsidRPr="00DE21E7" w:rsidRDefault="009330E1" w:rsidP="003365CC">
      <w:pPr>
        <w:pStyle w:val="a1"/>
        <w:numPr>
          <w:ilvl w:val="0"/>
          <w:numId w:val="6"/>
        </w:numPr>
        <w:ind w:firstLineChars="0"/>
      </w:pPr>
      <w:r w:rsidRPr="00DE21E7">
        <w:t>输入数据</w:t>
      </w:r>
    </w:p>
    <w:p w:rsidR="009330E1" w:rsidRPr="00DE21E7" w:rsidRDefault="003E17E1" w:rsidP="009330E1">
      <w:pPr>
        <w:pStyle w:val="a1"/>
        <w:ind w:firstLine="480"/>
      </w:pPr>
      <w:r>
        <w:rPr>
          <w:rFonts w:hint="eastAsia"/>
        </w:rPr>
        <w:t>无</w:t>
      </w:r>
      <w:r w:rsidR="009330E1" w:rsidRPr="00DE21E7">
        <w:rPr>
          <w:rFonts w:hint="eastAsia"/>
        </w:rPr>
        <w:t>。</w:t>
      </w:r>
    </w:p>
    <w:p w:rsidR="009330E1" w:rsidRPr="00DE21E7" w:rsidRDefault="009330E1" w:rsidP="003365CC">
      <w:pPr>
        <w:pStyle w:val="a1"/>
        <w:numPr>
          <w:ilvl w:val="0"/>
          <w:numId w:val="6"/>
        </w:numPr>
        <w:ind w:firstLineChars="0"/>
      </w:pPr>
      <w:r w:rsidRPr="00DE21E7">
        <w:t>输出数据</w:t>
      </w:r>
    </w:p>
    <w:p w:rsidR="009330E1" w:rsidRPr="00DE21E7" w:rsidRDefault="009330E1" w:rsidP="009330E1">
      <w:pPr>
        <w:pStyle w:val="a1"/>
        <w:ind w:firstLine="480"/>
      </w:pPr>
      <w:r w:rsidRPr="00DE21E7">
        <w:rPr>
          <w:rFonts w:hint="eastAsia"/>
        </w:rPr>
        <w:t>无。</w:t>
      </w:r>
    </w:p>
    <w:p w:rsidR="009330E1" w:rsidRPr="00DE21E7" w:rsidRDefault="009330E1" w:rsidP="003365CC">
      <w:pPr>
        <w:pStyle w:val="a1"/>
        <w:numPr>
          <w:ilvl w:val="0"/>
          <w:numId w:val="6"/>
        </w:numPr>
        <w:ind w:firstLineChars="0"/>
      </w:pPr>
      <w:r w:rsidRPr="00DE21E7">
        <w:t>算法</w:t>
      </w:r>
    </w:p>
    <w:p w:rsidR="009330E1" w:rsidRPr="00DE21E7" w:rsidRDefault="009330E1" w:rsidP="009330E1">
      <w:pPr>
        <w:pStyle w:val="a1"/>
        <w:ind w:firstLine="480"/>
      </w:pPr>
      <w:r w:rsidRPr="00DE21E7">
        <w:rPr>
          <w:rFonts w:hint="eastAsia"/>
        </w:rPr>
        <w:t>无。</w:t>
      </w:r>
    </w:p>
    <w:p w:rsidR="009330E1" w:rsidRPr="00DE21E7" w:rsidRDefault="009330E1" w:rsidP="003365CC">
      <w:pPr>
        <w:pStyle w:val="a1"/>
        <w:numPr>
          <w:ilvl w:val="0"/>
          <w:numId w:val="6"/>
        </w:numPr>
        <w:ind w:firstLineChars="0"/>
      </w:pPr>
      <w:r w:rsidRPr="00DE21E7">
        <w:lastRenderedPageBreak/>
        <w:t>逻辑流程</w:t>
      </w:r>
    </w:p>
    <w:p w:rsidR="009330E1" w:rsidRDefault="00A860E3" w:rsidP="0067724A">
      <w:pPr>
        <w:pStyle w:val="a1"/>
        <w:ind w:firstLine="480"/>
        <w:jc w:val="center"/>
      </w:pPr>
      <w:r>
        <w:object w:dxaOrig="1472" w:dyaOrig="4931">
          <v:shape id="_x0000_i1034" type="#_x0000_t75" style="width:74pt;height:247pt" o:ole="">
            <v:imagedata r:id="rId38" o:title=""/>
          </v:shape>
          <o:OLEObject Type="Embed" ProgID="Visio.Drawing.11" ShapeID="_x0000_i1034" DrawAspect="Content" ObjectID="_1548403951" r:id="rId39"/>
        </w:object>
      </w:r>
    </w:p>
    <w:p w:rsidR="00377837" w:rsidRDefault="00377837" w:rsidP="00DF3699">
      <w:pPr>
        <w:pStyle w:val="4"/>
      </w:pPr>
      <w:r>
        <w:rPr>
          <w:rFonts w:hint="eastAsia"/>
        </w:rPr>
        <w:t>关闭工程</w:t>
      </w:r>
    </w:p>
    <w:p w:rsidR="00CE6062" w:rsidRPr="00DE21E7" w:rsidRDefault="00CE6062" w:rsidP="003365CC">
      <w:pPr>
        <w:pStyle w:val="a1"/>
        <w:numPr>
          <w:ilvl w:val="0"/>
          <w:numId w:val="6"/>
        </w:numPr>
        <w:ind w:firstLineChars="0"/>
      </w:pPr>
      <w:r w:rsidRPr="00DE21E7">
        <w:t>概述</w:t>
      </w:r>
    </w:p>
    <w:p w:rsidR="00CE6062" w:rsidRPr="00193164" w:rsidRDefault="00B944A0" w:rsidP="00CE6062">
      <w:pPr>
        <w:pStyle w:val="a1"/>
        <w:ind w:firstLine="480"/>
      </w:pPr>
      <w:r>
        <w:rPr>
          <w:rFonts w:hint="eastAsia"/>
        </w:rPr>
        <w:t>主要执行的内容为保存数据及</w:t>
      </w:r>
      <w:r w:rsidR="000E2288">
        <w:rPr>
          <w:rFonts w:hint="eastAsia"/>
        </w:rPr>
        <w:t>释放</w:t>
      </w:r>
      <w:r>
        <w:rPr>
          <w:rFonts w:hint="eastAsia"/>
        </w:rPr>
        <w:t>界面相关资源</w:t>
      </w:r>
      <w:r w:rsidR="00CE6062">
        <w:rPr>
          <w:rFonts w:hint="eastAsia"/>
        </w:rPr>
        <w:t>。</w:t>
      </w:r>
    </w:p>
    <w:p w:rsidR="00CE6062" w:rsidRPr="00DE21E7" w:rsidRDefault="00CE6062" w:rsidP="003365CC">
      <w:pPr>
        <w:pStyle w:val="a1"/>
        <w:numPr>
          <w:ilvl w:val="0"/>
          <w:numId w:val="6"/>
        </w:numPr>
        <w:ind w:firstLineChars="0"/>
      </w:pPr>
      <w:r w:rsidRPr="00DE21E7">
        <w:t>输入数据</w:t>
      </w:r>
    </w:p>
    <w:p w:rsidR="00CE6062" w:rsidRPr="00DE21E7" w:rsidRDefault="00D15EB0" w:rsidP="00CE6062">
      <w:pPr>
        <w:pStyle w:val="a1"/>
        <w:ind w:firstLine="480"/>
      </w:pPr>
      <w:r>
        <w:rPr>
          <w:rFonts w:hint="eastAsia"/>
        </w:rPr>
        <w:t>无</w:t>
      </w:r>
      <w:r w:rsidR="00CE6062" w:rsidRPr="00DE21E7">
        <w:rPr>
          <w:rFonts w:hint="eastAsia"/>
        </w:rPr>
        <w:t>。</w:t>
      </w:r>
    </w:p>
    <w:p w:rsidR="00CE6062" w:rsidRPr="00DE21E7" w:rsidRDefault="00CE6062" w:rsidP="003365CC">
      <w:pPr>
        <w:pStyle w:val="a1"/>
        <w:numPr>
          <w:ilvl w:val="0"/>
          <w:numId w:val="6"/>
        </w:numPr>
        <w:ind w:firstLineChars="0"/>
      </w:pPr>
      <w:r w:rsidRPr="00DE21E7">
        <w:t>输出数据</w:t>
      </w:r>
    </w:p>
    <w:p w:rsidR="00CE6062" w:rsidRPr="00DE21E7" w:rsidRDefault="00CE6062" w:rsidP="00CE6062">
      <w:pPr>
        <w:pStyle w:val="a1"/>
        <w:ind w:firstLine="480"/>
      </w:pPr>
      <w:r w:rsidRPr="00DE21E7">
        <w:rPr>
          <w:rFonts w:hint="eastAsia"/>
        </w:rPr>
        <w:t>无。</w:t>
      </w:r>
    </w:p>
    <w:p w:rsidR="00CE6062" w:rsidRPr="00DE21E7" w:rsidRDefault="00CE6062" w:rsidP="003365CC">
      <w:pPr>
        <w:pStyle w:val="a1"/>
        <w:numPr>
          <w:ilvl w:val="0"/>
          <w:numId w:val="6"/>
        </w:numPr>
        <w:ind w:firstLineChars="0"/>
      </w:pPr>
      <w:r w:rsidRPr="00DE21E7">
        <w:t>算法</w:t>
      </w:r>
    </w:p>
    <w:p w:rsidR="00CE6062" w:rsidRPr="00DE21E7" w:rsidRDefault="00CE6062" w:rsidP="00CE6062">
      <w:pPr>
        <w:pStyle w:val="a1"/>
        <w:ind w:firstLine="480"/>
      </w:pPr>
      <w:r w:rsidRPr="00DE21E7">
        <w:rPr>
          <w:rFonts w:hint="eastAsia"/>
        </w:rPr>
        <w:t>无。</w:t>
      </w:r>
    </w:p>
    <w:p w:rsidR="00CE6062" w:rsidRPr="00DE21E7" w:rsidRDefault="00CE6062" w:rsidP="003365CC">
      <w:pPr>
        <w:pStyle w:val="a1"/>
        <w:numPr>
          <w:ilvl w:val="0"/>
          <w:numId w:val="6"/>
        </w:numPr>
        <w:ind w:firstLineChars="0"/>
      </w:pPr>
      <w:r w:rsidRPr="00DE21E7">
        <w:t>逻辑流程</w:t>
      </w:r>
    </w:p>
    <w:p w:rsidR="00F90141" w:rsidRDefault="00F90141" w:rsidP="00F90141">
      <w:pPr>
        <w:pStyle w:val="a1"/>
        <w:ind w:firstLine="480"/>
      </w:pPr>
      <w:r>
        <w:rPr>
          <w:rFonts w:hint="eastAsia"/>
        </w:rPr>
        <w:t>执行保存工程操作；</w:t>
      </w:r>
    </w:p>
    <w:p w:rsidR="00F90141" w:rsidRPr="00CE6062" w:rsidRDefault="00F90141" w:rsidP="00F90141">
      <w:pPr>
        <w:pStyle w:val="a1"/>
        <w:ind w:firstLine="480"/>
      </w:pPr>
      <w:r>
        <w:rPr>
          <w:rFonts w:hint="eastAsia"/>
        </w:rPr>
        <w:t>清理界面相关资源。</w:t>
      </w:r>
    </w:p>
    <w:p w:rsidR="00ED520C" w:rsidRPr="00DE21E7" w:rsidRDefault="00E71913" w:rsidP="008E1255">
      <w:pPr>
        <w:pStyle w:val="3"/>
      </w:pPr>
      <w:bookmarkStart w:id="755" w:name="_Toc458488450"/>
      <w:bookmarkStart w:id="756" w:name="_Toc464376285"/>
      <w:bookmarkStart w:id="757" w:name="_Toc464376496"/>
      <w:bookmarkStart w:id="758" w:name="_Toc464377115"/>
      <w:bookmarkStart w:id="759" w:name="_Toc464377211"/>
      <w:bookmarkStart w:id="760" w:name="_Toc464377307"/>
      <w:bookmarkStart w:id="761" w:name="_Toc464377429"/>
      <w:bookmarkStart w:id="762" w:name="_Toc464377962"/>
      <w:bookmarkStart w:id="763" w:name="_Toc474657925"/>
      <w:r>
        <w:rPr>
          <w:rFonts w:hint="eastAsia"/>
        </w:rPr>
        <w:t>页面</w:t>
      </w:r>
      <w:r w:rsidR="007848AA">
        <w:rPr>
          <w:rFonts w:hint="eastAsia"/>
        </w:rPr>
        <w:t>管理</w:t>
      </w:r>
      <w:r>
        <w:rPr>
          <w:rFonts w:hint="eastAsia"/>
        </w:rPr>
        <w:t>模块</w:t>
      </w:r>
      <w:bookmarkEnd w:id="755"/>
      <w:bookmarkEnd w:id="756"/>
      <w:bookmarkEnd w:id="757"/>
      <w:bookmarkEnd w:id="758"/>
      <w:bookmarkEnd w:id="759"/>
      <w:bookmarkEnd w:id="760"/>
      <w:bookmarkEnd w:id="761"/>
      <w:bookmarkEnd w:id="762"/>
      <w:bookmarkEnd w:id="763"/>
    </w:p>
    <w:p w:rsidR="00E61EB2" w:rsidRDefault="00115F62" w:rsidP="00487A89">
      <w:pPr>
        <w:pStyle w:val="4"/>
      </w:pPr>
      <w:r>
        <w:rPr>
          <w:rFonts w:hint="eastAsia"/>
        </w:rPr>
        <w:t>新建页面</w:t>
      </w:r>
    </w:p>
    <w:p w:rsidR="00685D60" w:rsidRPr="00DE21E7" w:rsidRDefault="00685D60" w:rsidP="003365CC">
      <w:pPr>
        <w:pStyle w:val="a1"/>
        <w:numPr>
          <w:ilvl w:val="0"/>
          <w:numId w:val="6"/>
        </w:numPr>
        <w:ind w:firstLineChars="0"/>
      </w:pPr>
      <w:r w:rsidRPr="00DE21E7">
        <w:rPr>
          <w:rFonts w:hint="eastAsia"/>
        </w:rPr>
        <w:t>概述</w:t>
      </w:r>
    </w:p>
    <w:p w:rsidR="00685D60" w:rsidRPr="00DE21E7" w:rsidRDefault="009E1AE3" w:rsidP="00685D60">
      <w:pPr>
        <w:pStyle w:val="a1"/>
        <w:ind w:firstLine="480"/>
      </w:pPr>
      <w:r>
        <w:rPr>
          <w:rFonts w:hint="eastAsia"/>
        </w:rPr>
        <w:t>新建页面以提供空白和模板方式创建页面</w:t>
      </w:r>
      <w:r w:rsidR="00685D60" w:rsidRPr="00DE21E7">
        <w:rPr>
          <w:rFonts w:hint="eastAsia"/>
        </w:rPr>
        <w:t>。</w:t>
      </w:r>
    </w:p>
    <w:p w:rsidR="00685D60" w:rsidRDefault="00685D60" w:rsidP="003365CC">
      <w:pPr>
        <w:pStyle w:val="a1"/>
        <w:numPr>
          <w:ilvl w:val="0"/>
          <w:numId w:val="6"/>
        </w:numPr>
        <w:ind w:firstLineChars="0"/>
      </w:pPr>
      <w:r w:rsidRPr="00DE21E7">
        <w:t>输入数据</w:t>
      </w:r>
    </w:p>
    <w:p w:rsidR="00685D60" w:rsidRDefault="009C724A" w:rsidP="00685D60">
      <w:pPr>
        <w:pStyle w:val="a1"/>
        <w:ind w:left="480" w:firstLineChars="0" w:firstLine="0"/>
      </w:pPr>
      <w:r>
        <w:rPr>
          <w:rFonts w:hint="eastAsia"/>
        </w:rPr>
        <w:lastRenderedPageBreak/>
        <w:t>新建的页面名称</w:t>
      </w:r>
      <w:r w:rsidR="007C7E69">
        <w:rPr>
          <w:rFonts w:hint="eastAsia"/>
        </w:rPr>
        <w:t>；</w:t>
      </w:r>
    </w:p>
    <w:p w:rsidR="007C7E69" w:rsidRPr="00DE21E7" w:rsidRDefault="00975FAA" w:rsidP="00685D60">
      <w:pPr>
        <w:pStyle w:val="a1"/>
        <w:ind w:left="480" w:firstLineChars="0" w:firstLine="0"/>
      </w:pPr>
      <w:r>
        <w:rPr>
          <w:rFonts w:hint="eastAsia"/>
        </w:rPr>
        <w:t>对应的模板文件。</w:t>
      </w:r>
    </w:p>
    <w:p w:rsidR="00685D60" w:rsidRDefault="00685D60" w:rsidP="003365CC">
      <w:pPr>
        <w:pStyle w:val="a1"/>
        <w:numPr>
          <w:ilvl w:val="0"/>
          <w:numId w:val="6"/>
        </w:numPr>
        <w:ind w:firstLineChars="0"/>
      </w:pPr>
      <w:r w:rsidRPr="00DE21E7">
        <w:t>输出数据</w:t>
      </w:r>
    </w:p>
    <w:p w:rsidR="00685D60" w:rsidRPr="00DE21E7" w:rsidRDefault="00685D60" w:rsidP="00685D60">
      <w:pPr>
        <w:pStyle w:val="a1"/>
        <w:ind w:left="480" w:firstLineChars="0" w:firstLine="0"/>
      </w:pPr>
      <w:r>
        <w:rPr>
          <w:rFonts w:hint="eastAsia"/>
        </w:rPr>
        <w:t>无。</w:t>
      </w:r>
    </w:p>
    <w:p w:rsidR="00685D60" w:rsidRPr="00DE21E7" w:rsidRDefault="00685D60" w:rsidP="003365CC">
      <w:pPr>
        <w:pStyle w:val="a1"/>
        <w:numPr>
          <w:ilvl w:val="0"/>
          <w:numId w:val="6"/>
        </w:numPr>
        <w:ind w:firstLineChars="0"/>
      </w:pPr>
      <w:r w:rsidRPr="00DE21E7">
        <w:t>算法</w:t>
      </w:r>
    </w:p>
    <w:p w:rsidR="00685D60" w:rsidRPr="00DE21E7" w:rsidRDefault="00685D60" w:rsidP="00685D60">
      <w:pPr>
        <w:pStyle w:val="a1"/>
        <w:ind w:firstLine="480"/>
      </w:pPr>
      <w:r w:rsidRPr="00DE21E7">
        <w:rPr>
          <w:rFonts w:hint="eastAsia"/>
        </w:rPr>
        <w:t>无。</w:t>
      </w:r>
    </w:p>
    <w:p w:rsidR="00685D60" w:rsidRPr="00DE21E7" w:rsidRDefault="00685D60" w:rsidP="003365CC">
      <w:pPr>
        <w:pStyle w:val="a1"/>
        <w:numPr>
          <w:ilvl w:val="0"/>
          <w:numId w:val="6"/>
        </w:numPr>
        <w:ind w:firstLineChars="0"/>
      </w:pPr>
      <w:r w:rsidRPr="00DE21E7">
        <w:t>逻辑流程</w:t>
      </w:r>
    </w:p>
    <w:p w:rsidR="00685D60" w:rsidRPr="00685D60" w:rsidRDefault="00A60491" w:rsidP="00A60491">
      <w:pPr>
        <w:pStyle w:val="a1"/>
        <w:ind w:firstLineChars="83" w:firstLine="199"/>
        <w:jc w:val="center"/>
      </w:pPr>
      <w:r>
        <w:object w:dxaOrig="3924" w:dyaOrig="6858">
          <v:shape id="_x0000_i1035" type="#_x0000_t75" style="width:196pt;height:343pt" o:ole="">
            <v:imagedata r:id="rId40" o:title=""/>
          </v:shape>
          <o:OLEObject Type="Embed" ProgID="Visio.Drawing.11" ShapeID="_x0000_i1035" DrawAspect="Content" ObjectID="_1548403952" r:id="rId41"/>
        </w:object>
      </w:r>
    </w:p>
    <w:p w:rsidR="00487A89" w:rsidRPr="00DE21E7" w:rsidRDefault="00E9680C" w:rsidP="00487A89">
      <w:pPr>
        <w:pStyle w:val="4"/>
      </w:pPr>
      <w:r>
        <w:rPr>
          <w:rFonts w:hint="eastAsia"/>
        </w:rPr>
        <w:t>打开页面</w:t>
      </w:r>
    </w:p>
    <w:p w:rsidR="00EF0F47" w:rsidRPr="00DE21E7" w:rsidRDefault="00EF0F47" w:rsidP="003365CC">
      <w:pPr>
        <w:pStyle w:val="a1"/>
        <w:numPr>
          <w:ilvl w:val="0"/>
          <w:numId w:val="6"/>
        </w:numPr>
        <w:ind w:firstLineChars="0"/>
      </w:pPr>
      <w:r w:rsidRPr="00DE21E7">
        <w:rPr>
          <w:rFonts w:hint="eastAsia"/>
        </w:rPr>
        <w:t>概述</w:t>
      </w:r>
    </w:p>
    <w:p w:rsidR="00EF0F47" w:rsidRPr="00DE21E7" w:rsidRDefault="00181C20" w:rsidP="00EF0F47">
      <w:pPr>
        <w:pStyle w:val="a1"/>
        <w:ind w:firstLine="480"/>
      </w:pPr>
      <w:r>
        <w:rPr>
          <w:rFonts w:hint="eastAsia"/>
        </w:rPr>
        <w:t>将页面数据在工作区中显示</w:t>
      </w:r>
      <w:r w:rsidR="00EF0F47" w:rsidRPr="00DE21E7">
        <w:rPr>
          <w:rFonts w:hint="eastAsia"/>
        </w:rPr>
        <w:t>。</w:t>
      </w:r>
    </w:p>
    <w:p w:rsidR="00EF0F47" w:rsidRDefault="00EF0F47" w:rsidP="003365CC">
      <w:pPr>
        <w:pStyle w:val="a1"/>
        <w:numPr>
          <w:ilvl w:val="0"/>
          <w:numId w:val="6"/>
        </w:numPr>
        <w:ind w:firstLineChars="0"/>
      </w:pPr>
      <w:r w:rsidRPr="00DE21E7">
        <w:t>输入数据</w:t>
      </w:r>
    </w:p>
    <w:p w:rsidR="0025284D" w:rsidRPr="00DE21E7" w:rsidRDefault="0025284D" w:rsidP="002C6F83">
      <w:pPr>
        <w:pStyle w:val="a1"/>
        <w:ind w:left="480" w:firstLineChars="0" w:firstLine="0"/>
      </w:pPr>
      <w:r>
        <w:rPr>
          <w:rFonts w:hint="eastAsia"/>
        </w:rPr>
        <w:t>选中的页面节点。</w:t>
      </w:r>
    </w:p>
    <w:p w:rsidR="00EF0F47" w:rsidRDefault="00EF0F47" w:rsidP="003365CC">
      <w:pPr>
        <w:pStyle w:val="a1"/>
        <w:numPr>
          <w:ilvl w:val="0"/>
          <w:numId w:val="6"/>
        </w:numPr>
        <w:ind w:firstLineChars="0"/>
      </w:pPr>
      <w:r w:rsidRPr="00DE21E7">
        <w:t>输出数据</w:t>
      </w:r>
    </w:p>
    <w:p w:rsidR="00B3743B" w:rsidRPr="00DE21E7" w:rsidRDefault="00B3743B" w:rsidP="002C6F83">
      <w:pPr>
        <w:pStyle w:val="a1"/>
        <w:ind w:left="480" w:firstLineChars="0" w:firstLine="0"/>
      </w:pPr>
      <w:r>
        <w:rPr>
          <w:rFonts w:hint="eastAsia"/>
        </w:rPr>
        <w:t>无。</w:t>
      </w:r>
    </w:p>
    <w:p w:rsidR="00EF0F47" w:rsidRPr="00DE21E7" w:rsidRDefault="00EF0F47" w:rsidP="003365CC">
      <w:pPr>
        <w:pStyle w:val="a1"/>
        <w:numPr>
          <w:ilvl w:val="0"/>
          <w:numId w:val="6"/>
        </w:numPr>
        <w:ind w:firstLineChars="0"/>
      </w:pPr>
      <w:r w:rsidRPr="00DE21E7">
        <w:lastRenderedPageBreak/>
        <w:t>算法</w:t>
      </w:r>
    </w:p>
    <w:p w:rsidR="00EF0F47" w:rsidRPr="00DE21E7" w:rsidRDefault="00EF0F47" w:rsidP="00EF0F47">
      <w:pPr>
        <w:pStyle w:val="a1"/>
        <w:ind w:firstLine="480"/>
      </w:pPr>
      <w:r w:rsidRPr="00DE21E7">
        <w:rPr>
          <w:rFonts w:hint="eastAsia"/>
        </w:rPr>
        <w:t>无。</w:t>
      </w:r>
    </w:p>
    <w:p w:rsidR="00EF0F47" w:rsidRPr="00DE21E7" w:rsidRDefault="00EF0F47" w:rsidP="003365CC">
      <w:pPr>
        <w:pStyle w:val="a1"/>
        <w:numPr>
          <w:ilvl w:val="0"/>
          <w:numId w:val="6"/>
        </w:numPr>
        <w:ind w:firstLineChars="0"/>
      </w:pPr>
      <w:r w:rsidRPr="00DE21E7">
        <w:t>逻辑流程</w:t>
      </w:r>
    </w:p>
    <w:p w:rsidR="004B79D7" w:rsidRPr="00DE21E7" w:rsidRDefault="00B30244" w:rsidP="00B30244">
      <w:pPr>
        <w:pStyle w:val="a1"/>
        <w:ind w:left="480" w:firstLineChars="0" w:firstLine="0"/>
        <w:jc w:val="center"/>
      </w:pPr>
      <w:r>
        <w:object w:dxaOrig="2266" w:dyaOrig="8219">
          <v:shape id="_x0000_i1036" type="#_x0000_t75" style="width:113.5pt;height:410.5pt" o:ole="">
            <v:imagedata r:id="rId42" o:title=""/>
          </v:shape>
          <o:OLEObject Type="Embed" ProgID="Visio.Drawing.11" ShapeID="_x0000_i1036" DrawAspect="Content" ObjectID="_1548403953" r:id="rId43"/>
        </w:object>
      </w:r>
    </w:p>
    <w:p w:rsidR="00EF0F47" w:rsidRPr="00DE21E7" w:rsidRDefault="005E4729" w:rsidP="004B79D7">
      <w:pPr>
        <w:pStyle w:val="4"/>
      </w:pPr>
      <w:r>
        <w:rPr>
          <w:rFonts w:hint="eastAsia"/>
        </w:rPr>
        <w:t>保存页面</w:t>
      </w:r>
    </w:p>
    <w:p w:rsidR="00EF0F47" w:rsidRPr="00DE21E7" w:rsidRDefault="00EF0F47" w:rsidP="003365CC">
      <w:pPr>
        <w:pStyle w:val="a1"/>
        <w:numPr>
          <w:ilvl w:val="0"/>
          <w:numId w:val="6"/>
        </w:numPr>
        <w:ind w:firstLineChars="0"/>
      </w:pPr>
      <w:r w:rsidRPr="00DE21E7">
        <w:t>概述</w:t>
      </w:r>
    </w:p>
    <w:p w:rsidR="00EF0F47" w:rsidRPr="00DE21E7" w:rsidRDefault="00982C34" w:rsidP="00EF0F47">
      <w:pPr>
        <w:pStyle w:val="a1"/>
        <w:ind w:firstLine="480"/>
      </w:pPr>
      <w:r>
        <w:rPr>
          <w:rFonts w:hint="eastAsia"/>
        </w:rPr>
        <w:t>将当前正在编辑的页面执行保存</w:t>
      </w:r>
      <w:r w:rsidR="00CC4AC1" w:rsidRPr="00DE21E7">
        <w:rPr>
          <w:rFonts w:hint="eastAsia"/>
        </w:rPr>
        <w:t>。</w:t>
      </w:r>
      <w:r w:rsidR="00466A27">
        <w:rPr>
          <w:rFonts w:hint="eastAsia"/>
        </w:rPr>
        <w:t>页面中都有一个是否有修改的标志，</w:t>
      </w:r>
      <w:r w:rsidR="006D4C03">
        <w:rPr>
          <w:rFonts w:hint="eastAsia"/>
        </w:rPr>
        <w:t>如果该标志为</w:t>
      </w:r>
      <w:r w:rsidR="006D4C03">
        <w:rPr>
          <w:rFonts w:hint="eastAsia"/>
        </w:rPr>
        <w:t>true</w:t>
      </w:r>
      <w:r w:rsidR="006D4C03">
        <w:rPr>
          <w:rFonts w:hint="eastAsia"/>
        </w:rPr>
        <w:t>的时候，则进行页面的保存操作。</w:t>
      </w:r>
    </w:p>
    <w:p w:rsidR="00581F1B" w:rsidRDefault="00EF0F47" w:rsidP="003365CC">
      <w:pPr>
        <w:pStyle w:val="a1"/>
        <w:numPr>
          <w:ilvl w:val="0"/>
          <w:numId w:val="6"/>
        </w:numPr>
        <w:ind w:firstLineChars="0"/>
      </w:pPr>
      <w:r w:rsidRPr="00DE21E7">
        <w:t>输入数据</w:t>
      </w:r>
    </w:p>
    <w:p w:rsidR="00581F1B" w:rsidRDefault="00AD7C4A" w:rsidP="00581F1B">
      <w:pPr>
        <w:pStyle w:val="a1"/>
        <w:ind w:firstLine="480"/>
      </w:pPr>
      <w:r>
        <w:rPr>
          <w:rFonts w:hint="eastAsia"/>
        </w:rPr>
        <w:t>当前选中的</w:t>
      </w:r>
      <w:r w:rsidR="00581F1B">
        <w:rPr>
          <w:rFonts w:hint="eastAsia"/>
        </w:rPr>
        <w:t>页面对象</w:t>
      </w:r>
      <w:r w:rsidR="00581F1B" w:rsidRPr="00DE21E7">
        <w:rPr>
          <w:rFonts w:hint="eastAsia"/>
        </w:rPr>
        <w:t>。</w:t>
      </w:r>
    </w:p>
    <w:p w:rsidR="00EF0F47" w:rsidRDefault="00EF0F47" w:rsidP="003365CC">
      <w:pPr>
        <w:pStyle w:val="a1"/>
        <w:numPr>
          <w:ilvl w:val="0"/>
          <w:numId w:val="6"/>
        </w:numPr>
        <w:ind w:firstLineChars="0"/>
      </w:pPr>
      <w:r w:rsidRPr="00DE21E7">
        <w:t>输出数据</w:t>
      </w:r>
    </w:p>
    <w:p w:rsidR="00EC096C" w:rsidRPr="00DE21E7" w:rsidRDefault="009B3264" w:rsidP="009B3264">
      <w:pPr>
        <w:pStyle w:val="a1"/>
        <w:ind w:firstLine="480"/>
      </w:pPr>
      <w:r>
        <w:rPr>
          <w:rFonts w:hint="eastAsia"/>
        </w:rPr>
        <w:t>无。</w:t>
      </w:r>
    </w:p>
    <w:p w:rsidR="00EF0F47" w:rsidRPr="00DE21E7" w:rsidRDefault="00EF0F47" w:rsidP="003365CC">
      <w:pPr>
        <w:pStyle w:val="a1"/>
        <w:numPr>
          <w:ilvl w:val="0"/>
          <w:numId w:val="6"/>
        </w:numPr>
        <w:ind w:firstLineChars="0"/>
      </w:pPr>
      <w:r w:rsidRPr="00DE21E7">
        <w:lastRenderedPageBreak/>
        <w:t>算法</w:t>
      </w:r>
    </w:p>
    <w:p w:rsidR="00EF0F47" w:rsidRPr="00DE21E7" w:rsidRDefault="00EF0F47" w:rsidP="00EF0F47">
      <w:pPr>
        <w:pStyle w:val="a1"/>
        <w:ind w:firstLine="480"/>
      </w:pPr>
      <w:r w:rsidRPr="00DE21E7">
        <w:rPr>
          <w:rFonts w:hint="eastAsia"/>
        </w:rPr>
        <w:t>无。</w:t>
      </w:r>
    </w:p>
    <w:p w:rsidR="00EF0F47" w:rsidRPr="00DE21E7" w:rsidRDefault="00EF0F47" w:rsidP="003365CC">
      <w:pPr>
        <w:pStyle w:val="a1"/>
        <w:numPr>
          <w:ilvl w:val="0"/>
          <w:numId w:val="6"/>
        </w:numPr>
        <w:ind w:firstLineChars="0"/>
      </w:pPr>
      <w:r w:rsidRPr="00DE21E7">
        <w:t>逻辑流程</w:t>
      </w:r>
    </w:p>
    <w:p w:rsidR="00EF0F47" w:rsidRPr="00DE21E7" w:rsidRDefault="000D1015" w:rsidP="000D1015">
      <w:pPr>
        <w:pStyle w:val="a1"/>
        <w:ind w:firstLine="480"/>
        <w:jc w:val="center"/>
      </w:pPr>
      <w:r>
        <w:object w:dxaOrig="2293" w:dyaOrig="6008">
          <v:shape id="_x0000_i1037" type="#_x0000_t75" style="width:114.5pt;height:300.5pt" o:ole="">
            <v:imagedata r:id="rId44" o:title=""/>
          </v:shape>
          <o:OLEObject Type="Embed" ProgID="Visio.Drawing.11" ShapeID="_x0000_i1037" DrawAspect="Content" ObjectID="_1548403954" r:id="rId45"/>
        </w:object>
      </w:r>
    </w:p>
    <w:p w:rsidR="00EF0F47" w:rsidRPr="00DE21E7" w:rsidRDefault="00FA7805" w:rsidP="00167EB5">
      <w:pPr>
        <w:pStyle w:val="4"/>
      </w:pPr>
      <w:r>
        <w:rPr>
          <w:rFonts w:hint="eastAsia"/>
        </w:rPr>
        <w:t>关闭页面</w:t>
      </w:r>
    </w:p>
    <w:p w:rsidR="00EF0F47" w:rsidRPr="00DE21E7" w:rsidRDefault="00EF0F47" w:rsidP="003365CC">
      <w:pPr>
        <w:pStyle w:val="a1"/>
        <w:numPr>
          <w:ilvl w:val="0"/>
          <w:numId w:val="6"/>
        </w:numPr>
        <w:ind w:firstLineChars="0"/>
      </w:pPr>
      <w:r w:rsidRPr="00DE21E7">
        <w:t>概述</w:t>
      </w:r>
    </w:p>
    <w:p w:rsidR="00EF0F47" w:rsidRPr="00DE21E7" w:rsidRDefault="00C1483F" w:rsidP="00EF0F47">
      <w:pPr>
        <w:pStyle w:val="a1"/>
        <w:ind w:firstLine="480"/>
      </w:pPr>
      <w:r>
        <w:rPr>
          <w:rFonts w:hint="eastAsia"/>
        </w:rPr>
        <w:t>将当前显示的页面</w:t>
      </w:r>
      <w:r w:rsidR="00AC4A65">
        <w:rPr>
          <w:rFonts w:hint="eastAsia"/>
        </w:rPr>
        <w:t>，从界面中移除，</w:t>
      </w:r>
      <w:r w:rsidR="00435F05">
        <w:rPr>
          <w:rFonts w:hint="eastAsia"/>
        </w:rPr>
        <w:t>并将该页面的属性从属性窗口中移除</w:t>
      </w:r>
      <w:r w:rsidR="00167EB5" w:rsidRPr="00DE21E7">
        <w:rPr>
          <w:rFonts w:hint="eastAsia"/>
        </w:rPr>
        <w:t>。</w:t>
      </w:r>
    </w:p>
    <w:p w:rsidR="00AD75EB" w:rsidRDefault="00EF0F47" w:rsidP="003365CC">
      <w:pPr>
        <w:pStyle w:val="a1"/>
        <w:numPr>
          <w:ilvl w:val="0"/>
          <w:numId w:val="6"/>
        </w:numPr>
        <w:ind w:firstLineChars="0"/>
      </w:pPr>
      <w:r w:rsidRPr="00DE21E7">
        <w:t>输入数据</w:t>
      </w:r>
    </w:p>
    <w:p w:rsidR="00EF0F47" w:rsidRPr="00DE21E7" w:rsidRDefault="00AD75EB" w:rsidP="00AD75EB">
      <w:pPr>
        <w:pStyle w:val="a1"/>
        <w:ind w:firstLine="480"/>
      </w:pPr>
      <w:r w:rsidRPr="00DE21E7">
        <w:rPr>
          <w:rFonts w:hint="eastAsia"/>
        </w:rPr>
        <w:t>无。</w:t>
      </w:r>
    </w:p>
    <w:p w:rsidR="00EF0F47" w:rsidRPr="00DE21E7" w:rsidRDefault="00EF0F47" w:rsidP="003365CC">
      <w:pPr>
        <w:pStyle w:val="a1"/>
        <w:numPr>
          <w:ilvl w:val="0"/>
          <w:numId w:val="6"/>
        </w:numPr>
        <w:ind w:firstLineChars="0"/>
      </w:pPr>
      <w:r w:rsidRPr="00DE21E7">
        <w:t>输出数据</w:t>
      </w:r>
    </w:p>
    <w:p w:rsidR="003C1A6A" w:rsidRPr="00DE21E7" w:rsidRDefault="003C1A6A" w:rsidP="003C1A6A">
      <w:pPr>
        <w:pStyle w:val="a1"/>
        <w:ind w:firstLine="480"/>
      </w:pPr>
      <w:r w:rsidRPr="00DE21E7">
        <w:rPr>
          <w:rFonts w:hint="eastAsia"/>
        </w:rPr>
        <w:t>无。</w:t>
      </w:r>
    </w:p>
    <w:p w:rsidR="00EF0F47" w:rsidRPr="00DE21E7" w:rsidRDefault="00EF0F47" w:rsidP="003365CC">
      <w:pPr>
        <w:pStyle w:val="a1"/>
        <w:numPr>
          <w:ilvl w:val="0"/>
          <w:numId w:val="6"/>
        </w:numPr>
        <w:ind w:firstLineChars="0"/>
      </w:pPr>
      <w:r w:rsidRPr="00DE21E7">
        <w:t>算法</w:t>
      </w:r>
    </w:p>
    <w:p w:rsidR="00EF0F47" w:rsidRPr="00DE21E7" w:rsidRDefault="00EF0F47" w:rsidP="00EF0F47">
      <w:pPr>
        <w:pStyle w:val="a1"/>
        <w:ind w:firstLine="480"/>
      </w:pPr>
      <w:r w:rsidRPr="00DE21E7">
        <w:rPr>
          <w:rFonts w:hint="eastAsia"/>
        </w:rPr>
        <w:t>无。</w:t>
      </w:r>
    </w:p>
    <w:p w:rsidR="00EF0F47" w:rsidRPr="00DE21E7" w:rsidRDefault="00EF0F47" w:rsidP="003365CC">
      <w:pPr>
        <w:pStyle w:val="a1"/>
        <w:numPr>
          <w:ilvl w:val="0"/>
          <w:numId w:val="6"/>
        </w:numPr>
        <w:ind w:firstLineChars="0"/>
      </w:pPr>
      <w:r w:rsidRPr="00DE21E7">
        <w:t>逻辑流程</w:t>
      </w:r>
    </w:p>
    <w:p w:rsidR="00EF0F47" w:rsidRDefault="0047704E" w:rsidP="0047704E">
      <w:pPr>
        <w:pStyle w:val="a1"/>
        <w:ind w:firstLine="480"/>
      </w:pPr>
      <w:r w:rsidRPr="00DE21E7">
        <w:rPr>
          <w:rFonts w:hint="eastAsia"/>
        </w:rPr>
        <w:t>无。</w:t>
      </w:r>
    </w:p>
    <w:p w:rsidR="00C8037E" w:rsidRDefault="00C8037E" w:rsidP="00C8037E">
      <w:pPr>
        <w:pStyle w:val="4"/>
      </w:pPr>
      <w:r>
        <w:rPr>
          <w:rFonts w:hint="eastAsia"/>
        </w:rPr>
        <w:t>导出模板</w:t>
      </w:r>
    </w:p>
    <w:p w:rsidR="009E24A3" w:rsidRPr="00DE21E7" w:rsidRDefault="009E24A3" w:rsidP="003365CC">
      <w:pPr>
        <w:pStyle w:val="a1"/>
        <w:numPr>
          <w:ilvl w:val="0"/>
          <w:numId w:val="6"/>
        </w:numPr>
        <w:ind w:firstLineChars="0"/>
      </w:pPr>
      <w:r w:rsidRPr="00DE21E7">
        <w:t>概述</w:t>
      </w:r>
    </w:p>
    <w:p w:rsidR="009E24A3" w:rsidRPr="00DE21E7" w:rsidRDefault="0000430B" w:rsidP="009E24A3">
      <w:pPr>
        <w:pStyle w:val="a1"/>
        <w:ind w:firstLine="480"/>
      </w:pPr>
      <w:r>
        <w:rPr>
          <w:rFonts w:hint="eastAsia"/>
        </w:rPr>
        <w:lastRenderedPageBreak/>
        <w:t>主要功能是将当前的页面以模板的形式进行保存</w:t>
      </w:r>
      <w:r w:rsidR="009E24A3" w:rsidRPr="00DE21E7">
        <w:rPr>
          <w:rFonts w:hint="eastAsia"/>
        </w:rPr>
        <w:t>。</w:t>
      </w:r>
    </w:p>
    <w:p w:rsidR="009E24A3" w:rsidRDefault="009E24A3" w:rsidP="003365CC">
      <w:pPr>
        <w:pStyle w:val="a1"/>
        <w:numPr>
          <w:ilvl w:val="0"/>
          <w:numId w:val="6"/>
        </w:numPr>
        <w:ind w:firstLineChars="0"/>
      </w:pPr>
      <w:r w:rsidRPr="00DE21E7">
        <w:t>输入数据</w:t>
      </w:r>
    </w:p>
    <w:p w:rsidR="009E24A3" w:rsidRDefault="00FB7253" w:rsidP="009E24A3">
      <w:pPr>
        <w:pStyle w:val="a1"/>
        <w:ind w:firstLine="480"/>
      </w:pPr>
      <w:r>
        <w:rPr>
          <w:rFonts w:hint="eastAsia"/>
        </w:rPr>
        <w:t>当前的页面数据</w:t>
      </w:r>
      <w:r w:rsidR="00261CA5">
        <w:rPr>
          <w:rFonts w:hint="eastAsia"/>
        </w:rPr>
        <w:t>；</w:t>
      </w:r>
    </w:p>
    <w:p w:rsidR="00261CA5" w:rsidRPr="00DE21E7" w:rsidRDefault="00261CA5" w:rsidP="009E24A3">
      <w:pPr>
        <w:pStyle w:val="a1"/>
        <w:ind w:firstLine="480"/>
      </w:pPr>
      <w:r>
        <w:rPr>
          <w:rFonts w:hint="eastAsia"/>
        </w:rPr>
        <w:t>新建的模板名称。</w:t>
      </w:r>
    </w:p>
    <w:p w:rsidR="009E24A3" w:rsidRPr="00DE21E7" w:rsidRDefault="009E24A3" w:rsidP="003365CC">
      <w:pPr>
        <w:pStyle w:val="a1"/>
        <w:numPr>
          <w:ilvl w:val="0"/>
          <w:numId w:val="6"/>
        </w:numPr>
        <w:ind w:firstLineChars="0"/>
      </w:pPr>
      <w:r w:rsidRPr="00DE21E7">
        <w:t>输出数据</w:t>
      </w:r>
    </w:p>
    <w:p w:rsidR="009E24A3" w:rsidRPr="00DE21E7" w:rsidRDefault="006841D7" w:rsidP="009E24A3">
      <w:pPr>
        <w:pStyle w:val="a1"/>
        <w:ind w:firstLine="480"/>
      </w:pPr>
      <w:r>
        <w:rPr>
          <w:rFonts w:hint="eastAsia"/>
        </w:rPr>
        <w:t>模板文件及缩略图</w:t>
      </w:r>
      <w:r w:rsidR="00133A42">
        <w:rPr>
          <w:rFonts w:hint="eastAsia"/>
        </w:rPr>
        <w:t>文件</w:t>
      </w:r>
      <w:r w:rsidR="009E24A3" w:rsidRPr="00DE21E7">
        <w:rPr>
          <w:rFonts w:hint="eastAsia"/>
        </w:rPr>
        <w:t>。</w:t>
      </w:r>
    </w:p>
    <w:p w:rsidR="009E24A3" w:rsidRPr="00DE21E7" w:rsidRDefault="009E24A3" w:rsidP="003365CC">
      <w:pPr>
        <w:pStyle w:val="a1"/>
        <w:numPr>
          <w:ilvl w:val="0"/>
          <w:numId w:val="6"/>
        </w:numPr>
        <w:ind w:firstLineChars="0"/>
      </w:pPr>
      <w:r w:rsidRPr="00DE21E7">
        <w:t>算法</w:t>
      </w:r>
    </w:p>
    <w:p w:rsidR="009E24A3" w:rsidRPr="00DE21E7" w:rsidRDefault="009E24A3" w:rsidP="009E24A3">
      <w:pPr>
        <w:pStyle w:val="a1"/>
        <w:ind w:firstLine="480"/>
      </w:pPr>
      <w:r w:rsidRPr="00DE21E7">
        <w:rPr>
          <w:rFonts w:hint="eastAsia"/>
        </w:rPr>
        <w:t>无。</w:t>
      </w:r>
    </w:p>
    <w:p w:rsidR="009E24A3" w:rsidRPr="00DE21E7" w:rsidRDefault="009E24A3" w:rsidP="003365CC">
      <w:pPr>
        <w:pStyle w:val="a1"/>
        <w:numPr>
          <w:ilvl w:val="0"/>
          <w:numId w:val="6"/>
        </w:numPr>
        <w:ind w:firstLineChars="0"/>
      </w:pPr>
      <w:r w:rsidRPr="00DE21E7">
        <w:t>逻辑流程</w:t>
      </w:r>
    </w:p>
    <w:p w:rsidR="009E24A3" w:rsidRPr="009E24A3" w:rsidRDefault="009E24A3" w:rsidP="009E24A3">
      <w:pPr>
        <w:pStyle w:val="a1"/>
        <w:ind w:firstLine="480"/>
      </w:pPr>
      <w:r w:rsidRPr="00DE21E7">
        <w:rPr>
          <w:rFonts w:hint="eastAsia"/>
        </w:rPr>
        <w:t>无。</w:t>
      </w:r>
    </w:p>
    <w:p w:rsidR="0047704E" w:rsidRPr="00DE21E7" w:rsidRDefault="00AD51F5" w:rsidP="008E1255">
      <w:pPr>
        <w:pStyle w:val="3"/>
      </w:pPr>
      <w:bookmarkStart w:id="764" w:name="_Toc458488451"/>
      <w:bookmarkStart w:id="765" w:name="_Toc464376286"/>
      <w:bookmarkStart w:id="766" w:name="_Toc464376497"/>
      <w:bookmarkStart w:id="767" w:name="_Toc464377116"/>
      <w:bookmarkStart w:id="768" w:name="_Toc464377212"/>
      <w:bookmarkStart w:id="769" w:name="_Toc464377308"/>
      <w:bookmarkStart w:id="770" w:name="_Toc464377430"/>
      <w:bookmarkStart w:id="771" w:name="_Toc464377963"/>
      <w:bookmarkStart w:id="772" w:name="_Toc474657926"/>
      <w:r>
        <w:rPr>
          <w:rFonts w:hint="eastAsia"/>
        </w:rPr>
        <w:t>页面编辑</w:t>
      </w:r>
      <w:bookmarkEnd w:id="764"/>
      <w:bookmarkEnd w:id="765"/>
      <w:bookmarkEnd w:id="766"/>
      <w:bookmarkEnd w:id="767"/>
      <w:bookmarkEnd w:id="768"/>
      <w:bookmarkEnd w:id="769"/>
      <w:bookmarkEnd w:id="770"/>
      <w:bookmarkEnd w:id="771"/>
      <w:bookmarkEnd w:id="772"/>
    </w:p>
    <w:p w:rsidR="0082657B" w:rsidRPr="00DE21E7" w:rsidRDefault="009E09A8" w:rsidP="0082657B">
      <w:pPr>
        <w:pStyle w:val="4"/>
      </w:pPr>
      <w:r>
        <w:rPr>
          <w:rFonts w:hint="eastAsia"/>
        </w:rPr>
        <w:t>左对齐</w:t>
      </w:r>
    </w:p>
    <w:p w:rsidR="00EF0F47" w:rsidRPr="00DE21E7" w:rsidRDefault="00EF0F47" w:rsidP="003365CC">
      <w:pPr>
        <w:pStyle w:val="a1"/>
        <w:numPr>
          <w:ilvl w:val="0"/>
          <w:numId w:val="6"/>
        </w:numPr>
        <w:ind w:firstLineChars="0"/>
      </w:pPr>
      <w:r w:rsidRPr="00DE21E7">
        <w:t>概述</w:t>
      </w:r>
    </w:p>
    <w:p w:rsidR="00EF0F47" w:rsidRPr="00DE21E7" w:rsidRDefault="00E2231D" w:rsidP="0082657B">
      <w:pPr>
        <w:pStyle w:val="a1"/>
        <w:ind w:firstLine="480"/>
      </w:pPr>
      <w:r>
        <w:rPr>
          <w:rFonts w:hint="eastAsia"/>
        </w:rPr>
        <w:t>将</w:t>
      </w:r>
      <w:r w:rsidR="005A2BFF">
        <w:rPr>
          <w:rFonts w:hint="eastAsia"/>
        </w:rPr>
        <w:t>当前页面中选中的所有</w:t>
      </w:r>
      <w:r w:rsidR="001F51B1">
        <w:rPr>
          <w:rFonts w:hint="eastAsia"/>
        </w:rPr>
        <w:t>控件对象，按位置执行左对齐操作</w:t>
      </w:r>
      <w:r w:rsidR="00EF64C8" w:rsidRPr="00DE21E7">
        <w:rPr>
          <w:rFonts w:hint="eastAsia"/>
        </w:rPr>
        <w:t>。</w:t>
      </w:r>
    </w:p>
    <w:p w:rsidR="00EF0F47" w:rsidRDefault="00EF0F47" w:rsidP="003365CC">
      <w:pPr>
        <w:pStyle w:val="a1"/>
        <w:numPr>
          <w:ilvl w:val="0"/>
          <w:numId w:val="6"/>
        </w:numPr>
        <w:ind w:firstLineChars="0"/>
      </w:pPr>
      <w:r w:rsidRPr="00DE21E7">
        <w:t>输入数据</w:t>
      </w:r>
    </w:p>
    <w:p w:rsidR="00543D3C" w:rsidRPr="00DE21E7" w:rsidRDefault="005C0A5E" w:rsidP="00543D3C">
      <w:pPr>
        <w:pStyle w:val="a1"/>
        <w:ind w:left="480" w:firstLineChars="0" w:firstLine="0"/>
      </w:pPr>
      <w:r>
        <w:rPr>
          <w:rFonts w:hint="eastAsia"/>
        </w:rPr>
        <w:t>当前选中控件。</w:t>
      </w:r>
    </w:p>
    <w:p w:rsidR="00EF0F47" w:rsidRPr="00DE21E7" w:rsidRDefault="00B50055" w:rsidP="003365CC">
      <w:pPr>
        <w:pStyle w:val="a1"/>
        <w:numPr>
          <w:ilvl w:val="0"/>
          <w:numId w:val="7"/>
        </w:numPr>
        <w:ind w:firstLineChars="0"/>
      </w:pPr>
      <w:r w:rsidRPr="00DE21E7">
        <w:rPr>
          <w:rFonts w:hint="eastAsia"/>
        </w:rPr>
        <w:t>输出数据</w:t>
      </w:r>
    </w:p>
    <w:p w:rsidR="00B50055" w:rsidRPr="00DE21E7" w:rsidRDefault="0010034B" w:rsidP="00B50055">
      <w:pPr>
        <w:pStyle w:val="a1"/>
        <w:ind w:firstLine="480"/>
      </w:pPr>
      <w:r>
        <w:rPr>
          <w:rFonts w:hint="eastAsia"/>
        </w:rPr>
        <w:t>无</w:t>
      </w:r>
      <w:r w:rsidR="00B50055" w:rsidRPr="00DE21E7">
        <w:rPr>
          <w:rFonts w:hint="eastAsia"/>
        </w:rPr>
        <w:t>。</w:t>
      </w:r>
    </w:p>
    <w:p w:rsidR="00CB30E6" w:rsidRPr="00DE21E7" w:rsidRDefault="00CB30E6" w:rsidP="003365CC">
      <w:pPr>
        <w:pStyle w:val="a1"/>
        <w:numPr>
          <w:ilvl w:val="0"/>
          <w:numId w:val="7"/>
        </w:numPr>
        <w:ind w:firstLineChars="0"/>
      </w:pPr>
      <w:r w:rsidRPr="00DE21E7">
        <w:rPr>
          <w:rFonts w:hint="eastAsia"/>
        </w:rPr>
        <w:t>算法</w:t>
      </w:r>
    </w:p>
    <w:p w:rsidR="00CB30E6" w:rsidRPr="00DE21E7" w:rsidRDefault="001F25E9" w:rsidP="00CB30E6">
      <w:pPr>
        <w:pStyle w:val="a1"/>
        <w:ind w:firstLine="480"/>
      </w:pPr>
      <w:r>
        <w:rPr>
          <w:rFonts w:hint="eastAsia"/>
        </w:rPr>
        <w:t>在所有选中控件中，</w:t>
      </w:r>
      <w:r w:rsidR="004E6495">
        <w:rPr>
          <w:rFonts w:hint="eastAsia"/>
        </w:rPr>
        <w:t>遍历获取</w:t>
      </w:r>
      <w:r w:rsidR="004E6495">
        <w:rPr>
          <w:rFonts w:hint="eastAsia"/>
        </w:rPr>
        <w:t>x</w:t>
      </w:r>
      <w:r w:rsidR="004E6495">
        <w:rPr>
          <w:rFonts w:hint="eastAsia"/>
        </w:rPr>
        <w:t>轴方向最小值，</w:t>
      </w:r>
      <w:r w:rsidR="00AC5CD7">
        <w:rPr>
          <w:rFonts w:hint="eastAsia"/>
        </w:rPr>
        <w:t>在</w:t>
      </w:r>
      <w:r w:rsidR="00AC5CD7">
        <w:rPr>
          <w:rFonts w:hint="eastAsia"/>
        </w:rPr>
        <w:t>y</w:t>
      </w:r>
      <w:r w:rsidR="00AC5CD7">
        <w:rPr>
          <w:rFonts w:hint="eastAsia"/>
        </w:rPr>
        <w:t>轴坐标保持不变的情况下</w:t>
      </w:r>
      <w:r w:rsidR="004A712D">
        <w:rPr>
          <w:rFonts w:hint="eastAsia"/>
        </w:rPr>
        <w:t>，将所选控件坐标全部设定为当前最小</w:t>
      </w:r>
      <w:r w:rsidR="004A712D">
        <w:rPr>
          <w:rFonts w:hint="eastAsia"/>
        </w:rPr>
        <w:t>x</w:t>
      </w:r>
      <w:r w:rsidR="004A712D">
        <w:rPr>
          <w:rFonts w:hint="eastAsia"/>
        </w:rPr>
        <w:t>值</w:t>
      </w:r>
      <w:r w:rsidR="00CB30E6" w:rsidRPr="00DE21E7">
        <w:rPr>
          <w:rFonts w:hint="eastAsia"/>
        </w:rPr>
        <w:t>。</w:t>
      </w:r>
    </w:p>
    <w:p w:rsidR="00CB30E6" w:rsidRPr="00DE21E7" w:rsidRDefault="00CB30E6" w:rsidP="003365CC">
      <w:pPr>
        <w:pStyle w:val="a1"/>
        <w:numPr>
          <w:ilvl w:val="0"/>
          <w:numId w:val="7"/>
        </w:numPr>
        <w:ind w:firstLineChars="0"/>
      </w:pPr>
      <w:r w:rsidRPr="00DE21E7">
        <w:rPr>
          <w:rFonts w:hint="eastAsia"/>
        </w:rPr>
        <w:t>逻辑流程</w:t>
      </w:r>
    </w:p>
    <w:p w:rsidR="00EF0F47" w:rsidRPr="00DE21E7" w:rsidRDefault="00E44289" w:rsidP="00E44289">
      <w:pPr>
        <w:pStyle w:val="a1"/>
        <w:ind w:firstLine="480"/>
      </w:pPr>
      <w:r>
        <w:rPr>
          <w:rFonts w:hint="eastAsia"/>
        </w:rPr>
        <w:t>无。</w:t>
      </w:r>
    </w:p>
    <w:p w:rsidR="00593AA9" w:rsidRPr="00DE21E7" w:rsidRDefault="007447A8" w:rsidP="008537DB">
      <w:pPr>
        <w:pStyle w:val="4"/>
      </w:pPr>
      <w:r>
        <w:rPr>
          <w:rFonts w:hint="eastAsia"/>
        </w:rPr>
        <w:t>右对齐</w:t>
      </w:r>
    </w:p>
    <w:p w:rsidR="00405B85" w:rsidRPr="00DE21E7" w:rsidRDefault="00405B85" w:rsidP="003365CC">
      <w:pPr>
        <w:pStyle w:val="a1"/>
        <w:numPr>
          <w:ilvl w:val="0"/>
          <w:numId w:val="6"/>
        </w:numPr>
        <w:ind w:firstLineChars="0"/>
      </w:pPr>
      <w:r w:rsidRPr="00DE21E7">
        <w:t>概述</w:t>
      </w:r>
    </w:p>
    <w:p w:rsidR="00405B85" w:rsidRPr="00DE21E7" w:rsidRDefault="007447A8" w:rsidP="00405B85">
      <w:pPr>
        <w:pStyle w:val="a1"/>
        <w:ind w:firstLine="480"/>
      </w:pPr>
      <w:r>
        <w:rPr>
          <w:rFonts w:hint="eastAsia"/>
        </w:rPr>
        <w:t>对所有选中控件执行右对齐操作</w:t>
      </w:r>
      <w:r w:rsidR="002927D5" w:rsidRPr="00DE21E7">
        <w:rPr>
          <w:rFonts w:hint="eastAsia"/>
        </w:rPr>
        <w:t>。</w:t>
      </w:r>
    </w:p>
    <w:p w:rsidR="00405B85" w:rsidRDefault="00405B85" w:rsidP="003365CC">
      <w:pPr>
        <w:pStyle w:val="a1"/>
        <w:numPr>
          <w:ilvl w:val="0"/>
          <w:numId w:val="6"/>
        </w:numPr>
        <w:ind w:firstLineChars="0"/>
      </w:pPr>
      <w:r w:rsidRPr="00DE21E7">
        <w:t>输入数据</w:t>
      </w:r>
    </w:p>
    <w:p w:rsidR="0093489F" w:rsidRPr="00DE21E7" w:rsidRDefault="0003009D" w:rsidP="00FE7C9C">
      <w:pPr>
        <w:pStyle w:val="a1"/>
        <w:ind w:firstLine="480"/>
      </w:pPr>
      <w:r>
        <w:rPr>
          <w:rFonts w:hint="eastAsia"/>
        </w:rPr>
        <w:t>无</w:t>
      </w:r>
      <w:r w:rsidR="0093489F" w:rsidRPr="00DE21E7">
        <w:rPr>
          <w:rFonts w:hint="eastAsia"/>
        </w:rPr>
        <w:t>。</w:t>
      </w:r>
    </w:p>
    <w:p w:rsidR="007447A8" w:rsidRPr="0093489F" w:rsidRDefault="007447A8" w:rsidP="0093489F">
      <w:pPr>
        <w:pStyle w:val="a1"/>
        <w:ind w:firstLineChars="0"/>
      </w:pPr>
    </w:p>
    <w:p w:rsidR="00405B85" w:rsidRPr="00DE21E7" w:rsidRDefault="00405B85" w:rsidP="003365CC">
      <w:pPr>
        <w:pStyle w:val="a1"/>
        <w:numPr>
          <w:ilvl w:val="0"/>
          <w:numId w:val="7"/>
        </w:numPr>
        <w:ind w:firstLineChars="0"/>
      </w:pPr>
      <w:r w:rsidRPr="00DE21E7">
        <w:rPr>
          <w:rFonts w:hint="eastAsia"/>
        </w:rPr>
        <w:t>输出数据</w:t>
      </w:r>
    </w:p>
    <w:p w:rsidR="00405B85" w:rsidRPr="00DE21E7" w:rsidRDefault="00405B85" w:rsidP="00405B85">
      <w:pPr>
        <w:pStyle w:val="a1"/>
        <w:ind w:firstLine="480"/>
      </w:pPr>
      <w:r w:rsidRPr="00DE21E7">
        <w:rPr>
          <w:rFonts w:hint="eastAsia"/>
        </w:rPr>
        <w:t>无。</w:t>
      </w:r>
    </w:p>
    <w:p w:rsidR="00405B85" w:rsidRPr="00DE21E7" w:rsidRDefault="00405B85" w:rsidP="003365CC">
      <w:pPr>
        <w:pStyle w:val="a1"/>
        <w:numPr>
          <w:ilvl w:val="0"/>
          <w:numId w:val="7"/>
        </w:numPr>
        <w:ind w:firstLineChars="0"/>
      </w:pPr>
      <w:r w:rsidRPr="00DE21E7">
        <w:rPr>
          <w:rFonts w:hint="eastAsia"/>
        </w:rPr>
        <w:t>算法</w:t>
      </w:r>
    </w:p>
    <w:p w:rsidR="00405B85" w:rsidRPr="00DE21E7" w:rsidRDefault="00850925" w:rsidP="00405B85">
      <w:pPr>
        <w:pStyle w:val="a1"/>
        <w:ind w:firstLine="480"/>
      </w:pPr>
      <w:r>
        <w:rPr>
          <w:rFonts w:hint="eastAsia"/>
        </w:rPr>
        <w:t>在所有选中控件中，遍历获取</w:t>
      </w:r>
      <w:r>
        <w:rPr>
          <w:rFonts w:hint="eastAsia"/>
        </w:rPr>
        <w:t>x</w:t>
      </w:r>
      <w:r>
        <w:rPr>
          <w:rFonts w:hint="eastAsia"/>
        </w:rPr>
        <w:t>和宽度之和的最大值，在</w:t>
      </w:r>
      <w:r>
        <w:rPr>
          <w:rFonts w:hint="eastAsia"/>
        </w:rPr>
        <w:t>y</w:t>
      </w:r>
      <w:r>
        <w:rPr>
          <w:rFonts w:hint="eastAsia"/>
        </w:rPr>
        <w:t>轴坐标保持不变的情况下，将所选控件</w:t>
      </w:r>
      <w:r>
        <w:rPr>
          <w:rFonts w:hint="eastAsia"/>
        </w:rPr>
        <w:t>x</w:t>
      </w:r>
      <w:r>
        <w:rPr>
          <w:rFonts w:hint="eastAsia"/>
        </w:rPr>
        <w:t>坐标加自身宽度设为该值</w:t>
      </w:r>
      <w:r w:rsidR="00405B85" w:rsidRPr="00DE21E7">
        <w:rPr>
          <w:rFonts w:hint="eastAsia"/>
        </w:rPr>
        <w:t>。</w:t>
      </w:r>
    </w:p>
    <w:p w:rsidR="00405B85" w:rsidRPr="00DE21E7" w:rsidRDefault="00405B85" w:rsidP="003365CC">
      <w:pPr>
        <w:pStyle w:val="a1"/>
        <w:numPr>
          <w:ilvl w:val="0"/>
          <w:numId w:val="7"/>
        </w:numPr>
        <w:ind w:firstLineChars="0"/>
      </w:pPr>
      <w:r w:rsidRPr="00DE21E7">
        <w:rPr>
          <w:rFonts w:hint="eastAsia"/>
        </w:rPr>
        <w:t>逻辑流程</w:t>
      </w:r>
    </w:p>
    <w:p w:rsidR="00405B85" w:rsidRPr="00DE21E7" w:rsidRDefault="0093489F" w:rsidP="0093489F">
      <w:pPr>
        <w:pStyle w:val="a1"/>
        <w:ind w:firstLine="480"/>
      </w:pPr>
      <w:r>
        <w:rPr>
          <w:rFonts w:hint="eastAsia"/>
        </w:rPr>
        <w:t>无。</w:t>
      </w:r>
    </w:p>
    <w:p w:rsidR="00D30E10" w:rsidRPr="00DE21E7" w:rsidRDefault="008C23BA" w:rsidP="008537DB">
      <w:pPr>
        <w:pStyle w:val="4"/>
      </w:pPr>
      <w:r>
        <w:rPr>
          <w:rFonts w:hint="eastAsia"/>
        </w:rPr>
        <w:t>上对齐</w:t>
      </w:r>
    </w:p>
    <w:p w:rsidR="00D30E10" w:rsidRPr="00DE21E7" w:rsidRDefault="00D30E10" w:rsidP="003365CC">
      <w:pPr>
        <w:pStyle w:val="a1"/>
        <w:numPr>
          <w:ilvl w:val="0"/>
          <w:numId w:val="6"/>
        </w:numPr>
        <w:ind w:firstLineChars="0"/>
      </w:pPr>
      <w:r w:rsidRPr="00DE21E7">
        <w:t>概述</w:t>
      </w:r>
    </w:p>
    <w:p w:rsidR="00D30E10" w:rsidRPr="00DE21E7" w:rsidRDefault="00DE4034" w:rsidP="00D30E10">
      <w:pPr>
        <w:pStyle w:val="a1"/>
        <w:ind w:firstLine="480"/>
      </w:pPr>
      <w:r>
        <w:rPr>
          <w:rFonts w:hint="eastAsia"/>
        </w:rPr>
        <w:t>将当前页中所选控件执行上对齐操作</w:t>
      </w:r>
      <w:r w:rsidR="00D30E10" w:rsidRPr="00DE21E7">
        <w:rPr>
          <w:rFonts w:hint="eastAsia"/>
        </w:rPr>
        <w:t>。</w:t>
      </w:r>
    </w:p>
    <w:p w:rsidR="00D30E10" w:rsidRDefault="00D30E10" w:rsidP="003365CC">
      <w:pPr>
        <w:pStyle w:val="a1"/>
        <w:numPr>
          <w:ilvl w:val="0"/>
          <w:numId w:val="6"/>
        </w:numPr>
        <w:ind w:firstLineChars="0"/>
      </w:pPr>
      <w:r w:rsidRPr="00DE21E7">
        <w:t>输入数据</w:t>
      </w:r>
    </w:p>
    <w:p w:rsidR="001939BB" w:rsidRPr="00DE21E7" w:rsidRDefault="001939BB" w:rsidP="001939BB">
      <w:pPr>
        <w:pStyle w:val="a1"/>
        <w:ind w:left="480" w:firstLineChars="0" w:firstLine="0"/>
      </w:pPr>
      <w:r>
        <w:rPr>
          <w:rFonts w:hint="eastAsia"/>
        </w:rPr>
        <w:t>无。</w:t>
      </w:r>
    </w:p>
    <w:p w:rsidR="00D30E10" w:rsidRPr="00DE21E7" w:rsidRDefault="00D30E10" w:rsidP="003365CC">
      <w:pPr>
        <w:pStyle w:val="a1"/>
        <w:numPr>
          <w:ilvl w:val="0"/>
          <w:numId w:val="7"/>
        </w:numPr>
        <w:ind w:firstLineChars="0"/>
      </w:pPr>
      <w:r w:rsidRPr="00DE21E7">
        <w:rPr>
          <w:rFonts w:hint="eastAsia"/>
        </w:rPr>
        <w:t>输出数据</w:t>
      </w:r>
    </w:p>
    <w:p w:rsidR="00D30E10" w:rsidRPr="00DE21E7" w:rsidRDefault="00D30E10" w:rsidP="00D30E10">
      <w:pPr>
        <w:pStyle w:val="a1"/>
        <w:ind w:firstLine="480"/>
      </w:pPr>
      <w:r w:rsidRPr="00DE21E7">
        <w:rPr>
          <w:rFonts w:hint="eastAsia"/>
        </w:rPr>
        <w:t>无。</w:t>
      </w:r>
    </w:p>
    <w:p w:rsidR="00D30E10" w:rsidRPr="00DE21E7" w:rsidRDefault="00D30E10" w:rsidP="003365CC">
      <w:pPr>
        <w:pStyle w:val="a1"/>
        <w:numPr>
          <w:ilvl w:val="0"/>
          <w:numId w:val="7"/>
        </w:numPr>
        <w:ind w:firstLineChars="0"/>
      </w:pPr>
      <w:r w:rsidRPr="00DE21E7">
        <w:rPr>
          <w:rFonts w:hint="eastAsia"/>
        </w:rPr>
        <w:t>算法</w:t>
      </w:r>
    </w:p>
    <w:p w:rsidR="00D30E10" w:rsidRPr="00DE21E7" w:rsidRDefault="002A3BA3" w:rsidP="00D30E10">
      <w:pPr>
        <w:pStyle w:val="a1"/>
        <w:ind w:firstLine="480"/>
      </w:pPr>
      <w:r>
        <w:rPr>
          <w:rFonts w:hint="eastAsia"/>
        </w:rPr>
        <w:t>遍历当前所有选中控件中的</w:t>
      </w:r>
      <w:r>
        <w:rPr>
          <w:rFonts w:hint="eastAsia"/>
        </w:rPr>
        <w:t>y</w:t>
      </w:r>
      <w:r>
        <w:rPr>
          <w:rFonts w:hint="eastAsia"/>
        </w:rPr>
        <w:t>轴最小值，</w:t>
      </w:r>
      <w:r w:rsidR="00F302D5">
        <w:rPr>
          <w:rFonts w:hint="eastAsia"/>
        </w:rPr>
        <w:t>将所有控件当前坐标</w:t>
      </w:r>
      <w:r w:rsidR="00F302D5">
        <w:rPr>
          <w:rFonts w:hint="eastAsia"/>
        </w:rPr>
        <w:t>y</w:t>
      </w:r>
      <w:r w:rsidR="00F302D5">
        <w:rPr>
          <w:rFonts w:hint="eastAsia"/>
        </w:rPr>
        <w:t>轴设定为该值</w:t>
      </w:r>
      <w:r w:rsidR="003665F7">
        <w:rPr>
          <w:rFonts w:hint="eastAsia"/>
        </w:rPr>
        <w:t>，重新刷新界面</w:t>
      </w:r>
      <w:r w:rsidR="00D30E10" w:rsidRPr="00DE21E7">
        <w:rPr>
          <w:rFonts w:hint="eastAsia"/>
        </w:rPr>
        <w:t>。</w:t>
      </w:r>
    </w:p>
    <w:p w:rsidR="00D30E10" w:rsidRPr="00DE21E7" w:rsidRDefault="00D30E10" w:rsidP="003365CC">
      <w:pPr>
        <w:pStyle w:val="a1"/>
        <w:numPr>
          <w:ilvl w:val="0"/>
          <w:numId w:val="7"/>
        </w:numPr>
        <w:ind w:firstLineChars="0"/>
      </w:pPr>
      <w:r w:rsidRPr="00DE21E7">
        <w:rPr>
          <w:rFonts w:hint="eastAsia"/>
        </w:rPr>
        <w:t>逻辑流程</w:t>
      </w:r>
    </w:p>
    <w:p w:rsidR="00D30E10" w:rsidRPr="00DE21E7" w:rsidRDefault="009A5C6C" w:rsidP="009A5C6C">
      <w:pPr>
        <w:pStyle w:val="a1"/>
        <w:ind w:firstLine="480"/>
      </w:pPr>
      <w:r>
        <w:rPr>
          <w:rFonts w:hint="eastAsia"/>
        </w:rPr>
        <w:t>无。</w:t>
      </w:r>
    </w:p>
    <w:p w:rsidR="00D30E10" w:rsidRPr="00DE21E7" w:rsidRDefault="00D30E10" w:rsidP="00D30E10">
      <w:pPr>
        <w:pStyle w:val="a1"/>
        <w:ind w:firstLine="480"/>
      </w:pPr>
    </w:p>
    <w:p w:rsidR="00D30E10" w:rsidRPr="00DE21E7" w:rsidRDefault="00681BC6" w:rsidP="008537DB">
      <w:pPr>
        <w:pStyle w:val="4"/>
      </w:pPr>
      <w:r>
        <w:rPr>
          <w:rFonts w:hint="eastAsia"/>
        </w:rPr>
        <w:t>下对齐</w:t>
      </w:r>
    </w:p>
    <w:p w:rsidR="00D30E10" w:rsidRPr="00DE21E7" w:rsidRDefault="00D30E10" w:rsidP="003365CC">
      <w:pPr>
        <w:pStyle w:val="a1"/>
        <w:numPr>
          <w:ilvl w:val="0"/>
          <w:numId w:val="6"/>
        </w:numPr>
        <w:ind w:firstLineChars="0"/>
      </w:pPr>
      <w:r w:rsidRPr="00DE21E7">
        <w:t>概述</w:t>
      </w:r>
    </w:p>
    <w:p w:rsidR="0061005C" w:rsidRPr="00DE21E7" w:rsidRDefault="007774FD" w:rsidP="0061005C">
      <w:pPr>
        <w:pStyle w:val="a1"/>
        <w:ind w:firstLine="480"/>
      </w:pPr>
      <w:r>
        <w:rPr>
          <w:rFonts w:hint="eastAsia"/>
        </w:rPr>
        <w:t>将当前页面中选中的控件执行下对齐操作</w:t>
      </w:r>
      <w:r w:rsidR="0061005C" w:rsidRPr="00DE21E7">
        <w:rPr>
          <w:rFonts w:hint="eastAsia"/>
        </w:rPr>
        <w:t>。</w:t>
      </w:r>
    </w:p>
    <w:p w:rsidR="00D30E10" w:rsidRDefault="00D30E10" w:rsidP="003365CC">
      <w:pPr>
        <w:pStyle w:val="a1"/>
        <w:numPr>
          <w:ilvl w:val="0"/>
          <w:numId w:val="6"/>
        </w:numPr>
        <w:ind w:firstLineChars="0"/>
      </w:pPr>
      <w:r w:rsidRPr="00DE21E7">
        <w:t>输入数据</w:t>
      </w:r>
    </w:p>
    <w:p w:rsidR="006F4FA8" w:rsidRPr="00DE21E7" w:rsidRDefault="006F4FA8" w:rsidP="006F4FA8">
      <w:pPr>
        <w:pStyle w:val="a1"/>
        <w:ind w:left="480" w:firstLineChars="0" w:firstLine="0"/>
      </w:pPr>
      <w:r>
        <w:rPr>
          <w:rFonts w:hint="eastAsia"/>
        </w:rPr>
        <w:t>无。</w:t>
      </w:r>
    </w:p>
    <w:p w:rsidR="00D30E10" w:rsidRPr="00DE21E7" w:rsidRDefault="00D30E10" w:rsidP="003365CC">
      <w:pPr>
        <w:pStyle w:val="a1"/>
        <w:numPr>
          <w:ilvl w:val="0"/>
          <w:numId w:val="7"/>
        </w:numPr>
        <w:ind w:firstLineChars="0"/>
      </w:pPr>
      <w:r w:rsidRPr="00DE21E7">
        <w:rPr>
          <w:rFonts w:hint="eastAsia"/>
        </w:rPr>
        <w:t>输出数据</w:t>
      </w:r>
    </w:p>
    <w:p w:rsidR="00D30E10" w:rsidRPr="00DE21E7" w:rsidRDefault="00D30E10" w:rsidP="00D30E10">
      <w:pPr>
        <w:pStyle w:val="a1"/>
        <w:ind w:firstLine="480"/>
      </w:pPr>
      <w:r w:rsidRPr="00DE21E7">
        <w:rPr>
          <w:rFonts w:hint="eastAsia"/>
        </w:rPr>
        <w:t>无。</w:t>
      </w:r>
    </w:p>
    <w:p w:rsidR="00D30E10" w:rsidRPr="00DE21E7" w:rsidRDefault="00D30E10" w:rsidP="003365CC">
      <w:pPr>
        <w:pStyle w:val="a1"/>
        <w:numPr>
          <w:ilvl w:val="0"/>
          <w:numId w:val="7"/>
        </w:numPr>
        <w:ind w:firstLineChars="0"/>
      </w:pPr>
      <w:r w:rsidRPr="00DE21E7">
        <w:rPr>
          <w:rFonts w:hint="eastAsia"/>
        </w:rPr>
        <w:t>算法</w:t>
      </w:r>
    </w:p>
    <w:p w:rsidR="00D30E10" w:rsidRPr="00DE21E7" w:rsidRDefault="00491128" w:rsidP="00D30E10">
      <w:pPr>
        <w:pStyle w:val="a1"/>
        <w:ind w:firstLine="480"/>
      </w:pPr>
      <w:r>
        <w:rPr>
          <w:rFonts w:hint="eastAsia"/>
        </w:rPr>
        <w:lastRenderedPageBreak/>
        <w:t>遍历当前页面中选中控件的</w:t>
      </w:r>
      <w:r>
        <w:rPr>
          <w:rFonts w:hint="eastAsia"/>
        </w:rPr>
        <w:t>y</w:t>
      </w:r>
      <w:r>
        <w:rPr>
          <w:rFonts w:hint="eastAsia"/>
        </w:rPr>
        <w:t>轴坐标和高度之和的最大值，</w:t>
      </w:r>
      <w:r w:rsidR="006604FC">
        <w:rPr>
          <w:rFonts w:hint="eastAsia"/>
        </w:rPr>
        <w:t>将这些控件</w:t>
      </w:r>
      <w:r w:rsidR="006604FC">
        <w:rPr>
          <w:rFonts w:hint="eastAsia"/>
        </w:rPr>
        <w:t>y</w:t>
      </w:r>
      <w:r w:rsidR="006604FC">
        <w:rPr>
          <w:rFonts w:hint="eastAsia"/>
        </w:rPr>
        <w:t>轴和高度之和全部设置为此值，刷新界面即可</w:t>
      </w:r>
      <w:r w:rsidR="00D30E10" w:rsidRPr="00DE21E7">
        <w:rPr>
          <w:rFonts w:hint="eastAsia"/>
        </w:rPr>
        <w:t>。</w:t>
      </w:r>
    </w:p>
    <w:p w:rsidR="00D30E10" w:rsidRPr="00DE21E7" w:rsidRDefault="00D30E10" w:rsidP="003365CC">
      <w:pPr>
        <w:pStyle w:val="a1"/>
        <w:numPr>
          <w:ilvl w:val="0"/>
          <w:numId w:val="7"/>
        </w:numPr>
        <w:ind w:firstLineChars="0"/>
      </w:pPr>
      <w:r w:rsidRPr="00DE21E7">
        <w:rPr>
          <w:rFonts w:hint="eastAsia"/>
        </w:rPr>
        <w:t>逻辑流程</w:t>
      </w:r>
    </w:p>
    <w:p w:rsidR="00D30E10" w:rsidRPr="00DE21E7" w:rsidRDefault="00B26E39" w:rsidP="00B26E39">
      <w:pPr>
        <w:pStyle w:val="a1"/>
        <w:ind w:firstLine="480"/>
      </w:pPr>
      <w:r>
        <w:rPr>
          <w:rFonts w:hint="eastAsia"/>
        </w:rPr>
        <w:t>无。</w:t>
      </w:r>
    </w:p>
    <w:p w:rsidR="00D30E10" w:rsidRPr="00DE21E7" w:rsidRDefault="00D86D83" w:rsidP="008537DB">
      <w:pPr>
        <w:pStyle w:val="4"/>
      </w:pPr>
      <w:r>
        <w:rPr>
          <w:rFonts w:hint="eastAsia"/>
        </w:rPr>
        <w:t>水平居中</w:t>
      </w:r>
    </w:p>
    <w:p w:rsidR="00D30E10" w:rsidRPr="00DE21E7" w:rsidRDefault="00D30E10" w:rsidP="003365CC">
      <w:pPr>
        <w:pStyle w:val="a1"/>
        <w:numPr>
          <w:ilvl w:val="0"/>
          <w:numId w:val="6"/>
        </w:numPr>
        <w:ind w:firstLineChars="0"/>
      </w:pPr>
      <w:r w:rsidRPr="00DE21E7">
        <w:t>概述</w:t>
      </w:r>
    </w:p>
    <w:p w:rsidR="00D30E10" w:rsidRPr="00DE21E7" w:rsidRDefault="00A5010C" w:rsidP="00D30E10">
      <w:pPr>
        <w:pStyle w:val="a1"/>
        <w:ind w:firstLine="480"/>
      </w:pPr>
      <w:r>
        <w:rPr>
          <w:rFonts w:hint="eastAsia"/>
        </w:rPr>
        <w:t>将多个控件执行水平居中操作</w:t>
      </w:r>
      <w:r w:rsidR="00D30E10" w:rsidRPr="00DE21E7">
        <w:rPr>
          <w:rFonts w:hint="eastAsia"/>
        </w:rPr>
        <w:t>。</w:t>
      </w:r>
    </w:p>
    <w:p w:rsidR="00D30E10" w:rsidRDefault="00D30E10" w:rsidP="003365CC">
      <w:pPr>
        <w:pStyle w:val="a1"/>
        <w:numPr>
          <w:ilvl w:val="0"/>
          <w:numId w:val="6"/>
        </w:numPr>
        <w:ind w:firstLineChars="0"/>
      </w:pPr>
      <w:r w:rsidRPr="00DE21E7">
        <w:t>输入数据</w:t>
      </w:r>
    </w:p>
    <w:p w:rsidR="00816C28" w:rsidRPr="00DE21E7" w:rsidRDefault="00816C28" w:rsidP="00816C28">
      <w:pPr>
        <w:pStyle w:val="a1"/>
        <w:ind w:left="480" w:firstLineChars="0" w:firstLine="0"/>
      </w:pPr>
      <w:r>
        <w:rPr>
          <w:rFonts w:hint="eastAsia"/>
        </w:rPr>
        <w:t>无。</w:t>
      </w:r>
    </w:p>
    <w:p w:rsidR="00D30E10" w:rsidRPr="00DE21E7" w:rsidRDefault="00D30E10" w:rsidP="003365CC">
      <w:pPr>
        <w:pStyle w:val="a1"/>
        <w:numPr>
          <w:ilvl w:val="0"/>
          <w:numId w:val="7"/>
        </w:numPr>
        <w:ind w:firstLineChars="0"/>
      </w:pPr>
      <w:r w:rsidRPr="00DE21E7">
        <w:rPr>
          <w:rFonts w:hint="eastAsia"/>
        </w:rPr>
        <w:t>输出数据</w:t>
      </w:r>
    </w:p>
    <w:p w:rsidR="00D30E10" w:rsidRPr="00DE21E7" w:rsidRDefault="00D30E10" w:rsidP="00D30E10">
      <w:pPr>
        <w:pStyle w:val="a1"/>
        <w:ind w:firstLine="480"/>
      </w:pPr>
      <w:r w:rsidRPr="00DE21E7">
        <w:rPr>
          <w:rFonts w:hint="eastAsia"/>
        </w:rPr>
        <w:t>无。</w:t>
      </w:r>
    </w:p>
    <w:p w:rsidR="00D30E10" w:rsidRPr="00DE21E7" w:rsidRDefault="00D30E10" w:rsidP="003365CC">
      <w:pPr>
        <w:pStyle w:val="a1"/>
        <w:numPr>
          <w:ilvl w:val="0"/>
          <w:numId w:val="7"/>
        </w:numPr>
        <w:ind w:firstLineChars="0"/>
      </w:pPr>
      <w:r w:rsidRPr="00DE21E7">
        <w:rPr>
          <w:rFonts w:hint="eastAsia"/>
        </w:rPr>
        <w:t>算法</w:t>
      </w:r>
    </w:p>
    <w:p w:rsidR="00D30E10" w:rsidRPr="00DE21E7" w:rsidRDefault="00670018" w:rsidP="00D30E10">
      <w:pPr>
        <w:pStyle w:val="a1"/>
        <w:ind w:firstLine="480"/>
      </w:pPr>
      <w:r>
        <w:rPr>
          <w:rFonts w:hint="eastAsia"/>
        </w:rPr>
        <w:t>取当前所有控件</w:t>
      </w:r>
      <w:r>
        <w:rPr>
          <w:rFonts w:hint="eastAsia"/>
        </w:rPr>
        <w:t>y</w:t>
      </w:r>
      <w:r>
        <w:rPr>
          <w:rFonts w:hint="eastAsia"/>
        </w:rPr>
        <w:t>轴坐标的最大和最小值求平均值，</w:t>
      </w:r>
      <w:r w:rsidR="00E3414B">
        <w:rPr>
          <w:rFonts w:hint="eastAsia"/>
        </w:rPr>
        <w:t>在保持</w:t>
      </w:r>
      <w:r w:rsidR="00E3414B">
        <w:rPr>
          <w:rFonts w:hint="eastAsia"/>
        </w:rPr>
        <w:t>x</w:t>
      </w:r>
      <w:r w:rsidR="00E3414B">
        <w:rPr>
          <w:rFonts w:hint="eastAsia"/>
        </w:rPr>
        <w:t>轴不变的情况下，将所有控件的</w:t>
      </w:r>
      <w:r w:rsidR="00E3414B">
        <w:rPr>
          <w:rFonts w:hint="eastAsia"/>
        </w:rPr>
        <w:t>y</w:t>
      </w:r>
      <w:r w:rsidR="00E3414B">
        <w:rPr>
          <w:rFonts w:hint="eastAsia"/>
        </w:rPr>
        <w:t>坐标全部设置为此平局值</w:t>
      </w:r>
      <w:r w:rsidR="00D30E10" w:rsidRPr="00DE21E7">
        <w:rPr>
          <w:rFonts w:hint="eastAsia"/>
        </w:rPr>
        <w:t>。</w:t>
      </w:r>
    </w:p>
    <w:p w:rsidR="00D30E10" w:rsidRPr="00DE21E7" w:rsidRDefault="00D30E10" w:rsidP="003365CC">
      <w:pPr>
        <w:pStyle w:val="a1"/>
        <w:numPr>
          <w:ilvl w:val="0"/>
          <w:numId w:val="7"/>
        </w:numPr>
        <w:ind w:firstLineChars="0"/>
      </w:pPr>
      <w:r w:rsidRPr="00DE21E7">
        <w:rPr>
          <w:rFonts w:hint="eastAsia"/>
        </w:rPr>
        <w:t>逻辑流程</w:t>
      </w:r>
    </w:p>
    <w:p w:rsidR="00D30E10" w:rsidRDefault="00C8650C" w:rsidP="00C8650C">
      <w:pPr>
        <w:pStyle w:val="a1"/>
        <w:ind w:firstLine="480"/>
      </w:pPr>
      <w:r>
        <w:rPr>
          <w:rFonts w:hint="eastAsia"/>
        </w:rPr>
        <w:t>无。</w:t>
      </w:r>
    </w:p>
    <w:p w:rsidR="00EF3955" w:rsidRPr="00DE21E7" w:rsidRDefault="00EF3955" w:rsidP="00EF3955">
      <w:pPr>
        <w:pStyle w:val="4"/>
      </w:pPr>
      <w:r>
        <w:rPr>
          <w:rFonts w:hint="eastAsia"/>
        </w:rPr>
        <w:t>垂直居中</w:t>
      </w:r>
    </w:p>
    <w:p w:rsidR="00EF3955" w:rsidRPr="00DE21E7" w:rsidRDefault="00EF3955" w:rsidP="003365CC">
      <w:pPr>
        <w:pStyle w:val="a1"/>
        <w:numPr>
          <w:ilvl w:val="0"/>
          <w:numId w:val="6"/>
        </w:numPr>
        <w:ind w:firstLineChars="0"/>
      </w:pPr>
      <w:r w:rsidRPr="00DE21E7">
        <w:t>概述</w:t>
      </w:r>
    </w:p>
    <w:p w:rsidR="00EF3955" w:rsidRPr="00DE21E7" w:rsidRDefault="00EF3955" w:rsidP="00EF3955">
      <w:pPr>
        <w:pStyle w:val="a1"/>
        <w:ind w:firstLine="480"/>
      </w:pPr>
      <w:r>
        <w:rPr>
          <w:rFonts w:hint="eastAsia"/>
        </w:rPr>
        <w:t>将多个控件执行</w:t>
      </w:r>
      <w:r w:rsidR="00F37479">
        <w:rPr>
          <w:rFonts w:hint="eastAsia"/>
        </w:rPr>
        <w:t>垂直</w:t>
      </w:r>
      <w:r>
        <w:rPr>
          <w:rFonts w:hint="eastAsia"/>
        </w:rPr>
        <w:t>居中操作</w:t>
      </w:r>
      <w:r w:rsidRPr="00DE21E7">
        <w:rPr>
          <w:rFonts w:hint="eastAsia"/>
        </w:rPr>
        <w:t>。</w:t>
      </w:r>
    </w:p>
    <w:p w:rsidR="00EF3955" w:rsidRDefault="00EF3955" w:rsidP="003365CC">
      <w:pPr>
        <w:pStyle w:val="a1"/>
        <w:numPr>
          <w:ilvl w:val="0"/>
          <w:numId w:val="6"/>
        </w:numPr>
        <w:ind w:firstLineChars="0"/>
      </w:pPr>
      <w:r w:rsidRPr="00DE21E7">
        <w:t>输入数据</w:t>
      </w:r>
    </w:p>
    <w:p w:rsidR="00EF3955" w:rsidRPr="00DE21E7" w:rsidRDefault="00EF3955" w:rsidP="00EF3955">
      <w:pPr>
        <w:pStyle w:val="a1"/>
        <w:ind w:left="480" w:firstLineChars="0" w:firstLine="0"/>
      </w:pPr>
      <w:r>
        <w:rPr>
          <w:rFonts w:hint="eastAsia"/>
        </w:rPr>
        <w:t>无。</w:t>
      </w:r>
    </w:p>
    <w:p w:rsidR="00EF3955" w:rsidRPr="00DE21E7" w:rsidRDefault="00EF3955" w:rsidP="003365CC">
      <w:pPr>
        <w:pStyle w:val="a1"/>
        <w:numPr>
          <w:ilvl w:val="0"/>
          <w:numId w:val="7"/>
        </w:numPr>
        <w:ind w:firstLineChars="0"/>
      </w:pPr>
      <w:r w:rsidRPr="00DE21E7">
        <w:rPr>
          <w:rFonts w:hint="eastAsia"/>
        </w:rPr>
        <w:t>输出数据</w:t>
      </w:r>
    </w:p>
    <w:p w:rsidR="00EF3955" w:rsidRPr="00DE21E7" w:rsidRDefault="00EF3955" w:rsidP="00EF3955">
      <w:pPr>
        <w:pStyle w:val="a1"/>
        <w:ind w:firstLine="480"/>
      </w:pPr>
      <w:r w:rsidRPr="00DE21E7">
        <w:rPr>
          <w:rFonts w:hint="eastAsia"/>
        </w:rPr>
        <w:t>无。</w:t>
      </w:r>
    </w:p>
    <w:p w:rsidR="00EF3955" w:rsidRPr="00DE21E7" w:rsidRDefault="00EF3955" w:rsidP="003365CC">
      <w:pPr>
        <w:pStyle w:val="a1"/>
        <w:numPr>
          <w:ilvl w:val="0"/>
          <w:numId w:val="7"/>
        </w:numPr>
        <w:ind w:firstLineChars="0"/>
      </w:pPr>
      <w:r w:rsidRPr="00DE21E7">
        <w:rPr>
          <w:rFonts w:hint="eastAsia"/>
        </w:rPr>
        <w:t>算法</w:t>
      </w:r>
    </w:p>
    <w:p w:rsidR="00EF3955" w:rsidRPr="00DE21E7" w:rsidRDefault="00EF3955" w:rsidP="00EF3955">
      <w:pPr>
        <w:pStyle w:val="a1"/>
        <w:ind w:firstLine="480"/>
      </w:pPr>
      <w:r>
        <w:rPr>
          <w:rFonts w:hint="eastAsia"/>
        </w:rPr>
        <w:t>取当前所有控件</w:t>
      </w:r>
      <w:r w:rsidR="00B253CD">
        <w:rPr>
          <w:rFonts w:hint="eastAsia"/>
        </w:rPr>
        <w:t>x</w:t>
      </w:r>
      <w:r>
        <w:rPr>
          <w:rFonts w:hint="eastAsia"/>
        </w:rPr>
        <w:t>轴坐标的最大和最小值求平均值，在保持</w:t>
      </w:r>
      <w:r w:rsidR="00A55A04">
        <w:rPr>
          <w:rFonts w:hint="eastAsia"/>
        </w:rPr>
        <w:t>y</w:t>
      </w:r>
      <w:r>
        <w:rPr>
          <w:rFonts w:hint="eastAsia"/>
        </w:rPr>
        <w:t>轴不变的情况下，将所有控件的</w:t>
      </w:r>
      <w:r w:rsidR="00F5323A">
        <w:rPr>
          <w:rFonts w:hint="eastAsia"/>
        </w:rPr>
        <w:t>x</w:t>
      </w:r>
      <w:r>
        <w:rPr>
          <w:rFonts w:hint="eastAsia"/>
        </w:rPr>
        <w:t>坐标全部设置为此</w:t>
      </w:r>
      <w:r w:rsidR="00350BCE">
        <w:rPr>
          <w:rFonts w:hint="eastAsia"/>
        </w:rPr>
        <w:t>平均</w:t>
      </w:r>
      <w:r>
        <w:rPr>
          <w:rFonts w:hint="eastAsia"/>
        </w:rPr>
        <w:t>值</w:t>
      </w:r>
      <w:r w:rsidRPr="00DE21E7">
        <w:rPr>
          <w:rFonts w:hint="eastAsia"/>
        </w:rPr>
        <w:t>。</w:t>
      </w:r>
    </w:p>
    <w:p w:rsidR="00EF3955" w:rsidRPr="00DE21E7" w:rsidRDefault="00EF3955" w:rsidP="003365CC">
      <w:pPr>
        <w:pStyle w:val="a1"/>
        <w:numPr>
          <w:ilvl w:val="0"/>
          <w:numId w:val="7"/>
        </w:numPr>
        <w:ind w:firstLineChars="0"/>
      </w:pPr>
      <w:r w:rsidRPr="00DE21E7">
        <w:rPr>
          <w:rFonts w:hint="eastAsia"/>
        </w:rPr>
        <w:t>逻辑流程</w:t>
      </w:r>
    </w:p>
    <w:p w:rsidR="00EF3955" w:rsidRPr="00DE21E7" w:rsidRDefault="00EF3955" w:rsidP="00EF3955">
      <w:pPr>
        <w:pStyle w:val="a1"/>
        <w:ind w:firstLine="480"/>
      </w:pPr>
      <w:r>
        <w:rPr>
          <w:rFonts w:hint="eastAsia"/>
        </w:rPr>
        <w:t>无。</w:t>
      </w:r>
    </w:p>
    <w:p w:rsidR="00485A66" w:rsidRPr="00DE21E7" w:rsidRDefault="002D0B98" w:rsidP="00485A66">
      <w:pPr>
        <w:pStyle w:val="4"/>
      </w:pPr>
      <w:r>
        <w:rPr>
          <w:rFonts w:hint="eastAsia"/>
        </w:rPr>
        <w:lastRenderedPageBreak/>
        <w:t>水平等间距</w:t>
      </w:r>
    </w:p>
    <w:p w:rsidR="00485A66" w:rsidRPr="00DE21E7" w:rsidRDefault="00485A66" w:rsidP="003365CC">
      <w:pPr>
        <w:pStyle w:val="a1"/>
        <w:numPr>
          <w:ilvl w:val="0"/>
          <w:numId w:val="6"/>
        </w:numPr>
        <w:ind w:firstLineChars="0"/>
      </w:pPr>
      <w:r w:rsidRPr="00DE21E7">
        <w:t>概述</w:t>
      </w:r>
    </w:p>
    <w:p w:rsidR="00485A66" w:rsidRPr="00DE21E7" w:rsidRDefault="00357342" w:rsidP="00485A66">
      <w:pPr>
        <w:pStyle w:val="a1"/>
        <w:ind w:firstLine="480"/>
      </w:pPr>
      <w:r>
        <w:rPr>
          <w:rFonts w:hint="eastAsia"/>
        </w:rPr>
        <w:t>将当前页面中所选控件执行水平等间距</w:t>
      </w:r>
      <w:r w:rsidR="00485A66" w:rsidRPr="00DE21E7">
        <w:rPr>
          <w:rFonts w:hint="eastAsia"/>
        </w:rPr>
        <w:t>。</w:t>
      </w:r>
    </w:p>
    <w:p w:rsidR="00485A66" w:rsidRDefault="00485A66" w:rsidP="003365CC">
      <w:pPr>
        <w:pStyle w:val="a1"/>
        <w:numPr>
          <w:ilvl w:val="0"/>
          <w:numId w:val="6"/>
        </w:numPr>
        <w:ind w:firstLineChars="0"/>
      </w:pPr>
      <w:r w:rsidRPr="00DE21E7">
        <w:t>输入数据</w:t>
      </w:r>
    </w:p>
    <w:p w:rsidR="00485A66" w:rsidRPr="00DE21E7" w:rsidRDefault="00485A66" w:rsidP="00485A66">
      <w:pPr>
        <w:pStyle w:val="a1"/>
        <w:ind w:left="480" w:firstLineChars="0" w:firstLine="0"/>
      </w:pPr>
      <w:r>
        <w:rPr>
          <w:rFonts w:hint="eastAsia"/>
        </w:rPr>
        <w:t>无。</w:t>
      </w:r>
    </w:p>
    <w:p w:rsidR="00485A66" w:rsidRPr="00DE21E7" w:rsidRDefault="00485A66" w:rsidP="003365CC">
      <w:pPr>
        <w:pStyle w:val="a1"/>
        <w:numPr>
          <w:ilvl w:val="0"/>
          <w:numId w:val="7"/>
        </w:numPr>
        <w:ind w:firstLineChars="0"/>
      </w:pPr>
      <w:r w:rsidRPr="00DE21E7">
        <w:rPr>
          <w:rFonts w:hint="eastAsia"/>
        </w:rPr>
        <w:t>输出数据</w:t>
      </w:r>
    </w:p>
    <w:p w:rsidR="00485A66" w:rsidRPr="00DE21E7" w:rsidRDefault="00485A66" w:rsidP="00485A66">
      <w:pPr>
        <w:pStyle w:val="a1"/>
        <w:ind w:firstLine="480"/>
      </w:pPr>
      <w:r w:rsidRPr="00DE21E7">
        <w:rPr>
          <w:rFonts w:hint="eastAsia"/>
        </w:rPr>
        <w:t>无。</w:t>
      </w:r>
    </w:p>
    <w:p w:rsidR="00485A66" w:rsidRPr="00DE21E7" w:rsidRDefault="00485A66" w:rsidP="003365CC">
      <w:pPr>
        <w:pStyle w:val="a1"/>
        <w:numPr>
          <w:ilvl w:val="0"/>
          <w:numId w:val="7"/>
        </w:numPr>
        <w:ind w:firstLineChars="0"/>
      </w:pPr>
      <w:r w:rsidRPr="00DE21E7">
        <w:rPr>
          <w:rFonts w:hint="eastAsia"/>
        </w:rPr>
        <w:t>算法</w:t>
      </w:r>
    </w:p>
    <w:p w:rsidR="00485A66" w:rsidRPr="00DE21E7" w:rsidRDefault="001A2D36" w:rsidP="00485A66">
      <w:pPr>
        <w:pStyle w:val="a1"/>
        <w:ind w:firstLine="480"/>
      </w:pPr>
      <w:r>
        <w:rPr>
          <w:rFonts w:hint="eastAsia"/>
        </w:rPr>
        <w:t>将当前所有控件取</w:t>
      </w:r>
      <w:r>
        <w:rPr>
          <w:rFonts w:hint="eastAsia"/>
        </w:rPr>
        <w:t>x</w:t>
      </w:r>
      <w:r>
        <w:rPr>
          <w:rFonts w:hint="eastAsia"/>
        </w:rPr>
        <w:t>坐标轴的最小值及控件右侧最大值求差，</w:t>
      </w:r>
      <w:r w:rsidR="00402698">
        <w:rPr>
          <w:rFonts w:hint="eastAsia"/>
        </w:rPr>
        <w:t>将该差值与</w:t>
      </w:r>
      <w:r w:rsidR="00DA46B7">
        <w:rPr>
          <w:rFonts w:hint="eastAsia"/>
        </w:rPr>
        <w:t>所有控件</w:t>
      </w:r>
      <w:r w:rsidR="00E76CA7">
        <w:rPr>
          <w:rFonts w:hint="eastAsia"/>
        </w:rPr>
        <w:t>宽度</w:t>
      </w:r>
      <w:r w:rsidR="002C2C69">
        <w:rPr>
          <w:rFonts w:hint="eastAsia"/>
        </w:rPr>
        <w:t>之和</w:t>
      </w:r>
      <w:r w:rsidR="00E76CA7">
        <w:rPr>
          <w:rFonts w:hint="eastAsia"/>
        </w:rPr>
        <w:t>再次求差值，如果为负数，就</w:t>
      </w:r>
      <w:r w:rsidR="00973629">
        <w:rPr>
          <w:rFonts w:hint="eastAsia"/>
        </w:rPr>
        <w:t>将</w:t>
      </w:r>
      <w:r w:rsidR="00E76CA7">
        <w:rPr>
          <w:rFonts w:hint="eastAsia"/>
        </w:rPr>
        <w:t>所有控件</w:t>
      </w:r>
      <w:r w:rsidR="00E34E40">
        <w:rPr>
          <w:rFonts w:hint="eastAsia"/>
        </w:rPr>
        <w:t>从左到右</w:t>
      </w:r>
      <w:r w:rsidR="00E76CA7">
        <w:rPr>
          <w:rFonts w:hint="eastAsia"/>
        </w:rPr>
        <w:t>紧密排列。反之</w:t>
      </w:r>
      <w:r w:rsidR="00777FC5">
        <w:rPr>
          <w:rFonts w:hint="eastAsia"/>
        </w:rPr>
        <w:t>计算它们之间的平均距离后排列</w:t>
      </w:r>
      <w:r w:rsidR="00485A66" w:rsidRPr="00DE21E7">
        <w:rPr>
          <w:rFonts w:hint="eastAsia"/>
        </w:rPr>
        <w:t>。</w:t>
      </w:r>
    </w:p>
    <w:p w:rsidR="00485A66" w:rsidRPr="00DE21E7" w:rsidRDefault="00485A66" w:rsidP="003365CC">
      <w:pPr>
        <w:pStyle w:val="a1"/>
        <w:numPr>
          <w:ilvl w:val="0"/>
          <w:numId w:val="7"/>
        </w:numPr>
        <w:ind w:firstLineChars="0"/>
      </w:pPr>
      <w:r w:rsidRPr="00DE21E7">
        <w:rPr>
          <w:rFonts w:hint="eastAsia"/>
        </w:rPr>
        <w:t>逻辑流程</w:t>
      </w:r>
    </w:p>
    <w:p w:rsidR="00D178E8" w:rsidRDefault="00485A66" w:rsidP="00E16733">
      <w:pPr>
        <w:pStyle w:val="a1"/>
        <w:ind w:firstLine="480"/>
      </w:pPr>
      <w:r>
        <w:rPr>
          <w:rFonts w:hint="eastAsia"/>
        </w:rPr>
        <w:t>无。</w:t>
      </w:r>
    </w:p>
    <w:p w:rsidR="006F2328" w:rsidRPr="00DE21E7" w:rsidRDefault="006E4422" w:rsidP="006F2328">
      <w:pPr>
        <w:pStyle w:val="4"/>
      </w:pPr>
      <w:r>
        <w:rPr>
          <w:rFonts w:hint="eastAsia"/>
        </w:rPr>
        <w:t>垂直</w:t>
      </w:r>
      <w:r w:rsidR="006F2328">
        <w:rPr>
          <w:rFonts w:hint="eastAsia"/>
        </w:rPr>
        <w:t>等间距</w:t>
      </w:r>
    </w:p>
    <w:p w:rsidR="006F2328" w:rsidRPr="00DE21E7" w:rsidRDefault="006F2328" w:rsidP="003365CC">
      <w:pPr>
        <w:pStyle w:val="a1"/>
        <w:numPr>
          <w:ilvl w:val="0"/>
          <w:numId w:val="6"/>
        </w:numPr>
        <w:ind w:firstLineChars="0"/>
      </w:pPr>
      <w:r w:rsidRPr="00DE21E7">
        <w:t>概述</w:t>
      </w:r>
    </w:p>
    <w:p w:rsidR="006F2328" w:rsidRPr="00DE21E7" w:rsidRDefault="006F2328" w:rsidP="006F2328">
      <w:pPr>
        <w:pStyle w:val="a1"/>
        <w:ind w:firstLine="480"/>
      </w:pPr>
      <w:r>
        <w:rPr>
          <w:rFonts w:hint="eastAsia"/>
        </w:rPr>
        <w:t>将当前页面中所选控件</w:t>
      </w:r>
      <w:r w:rsidR="00F85E01">
        <w:rPr>
          <w:rFonts w:hint="eastAsia"/>
        </w:rPr>
        <w:t>执行</w:t>
      </w:r>
      <w:r w:rsidR="00F55EAA">
        <w:rPr>
          <w:rFonts w:hint="eastAsia"/>
        </w:rPr>
        <w:t>垂直</w:t>
      </w:r>
      <w:r>
        <w:rPr>
          <w:rFonts w:hint="eastAsia"/>
        </w:rPr>
        <w:t>等间距</w:t>
      </w:r>
      <w:r w:rsidR="00F85E01">
        <w:rPr>
          <w:rFonts w:hint="eastAsia"/>
        </w:rPr>
        <w:t>功能</w:t>
      </w:r>
      <w:r w:rsidRPr="00DE21E7">
        <w:rPr>
          <w:rFonts w:hint="eastAsia"/>
        </w:rPr>
        <w:t>。</w:t>
      </w:r>
    </w:p>
    <w:p w:rsidR="006F2328" w:rsidRDefault="006F2328" w:rsidP="003365CC">
      <w:pPr>
        <w:pStyle w:val="a1"/>
        <w:numPr>
          <w:ilvl w:val="0"/>
          <w:numId w:val="6"/>
        </w:numPr>
        <w:ind w:firstLineChars="0"/>
      </w:pPr>
      <w:r w:rsidRPr="00DE21E7">
        <w:t>输入数据</w:t>
      </w:r>
    </w:p>
    <w:p w:rsidR="006F2328" w:rsidRPr="00DE21E7" w:rsidRDefault="006F2328" w:rsidP="006F2328">
      <w:pPr>
        <w:pStyle w:val="a1"/>
        <w:ind w:left="480" w:firstLineChars="0" w:firstLine="0"/>
      </w:pPr>
      <w:r>
        <w:rPr>
          <w:rFonts w:hint="eastAsia"/>
        </w:rPr>
        <w:t>无。</w:t>
      </w:r>
    </w:p>
    <w:p w:rsidR="006F2328" w:rsidRPr="00DE21E7" w:rsidRDefault="006F2328" w:rsidP="003365CC">
      <w:pPr>
        <w:pStyle w:val="a1"/>
        <w:numPr>
          <w:ilvl w:val="0"/>
          <w:numId w:val="7"/>
        </w:numPr>
        <w:ind w:firstLineChars="0"/>
      </w:pPr>
      <w:r w:rsidRPr="00DE21E7">
        <w:rPr>
          <w:rFonts w:hint="eastAsia"/>
        </w:rPr>
        <w:t>输出数据</w:t>
      </w:r>
    </w:p>
    <w:p w:rsidR="006F2328" w:rsidRPr="00DE21E7" w:rsidRDefault="006F2328" w:rsidP="006F2328">
      <w:pPr>
        <w:pStyle w:val="a1"/>
        <w:ind w:firstLine="480"/>
      </w:pPr>
      <w:r w:rsidRPr="00DE21E7">
        <w:rPr>
          <w:rFonts w:hint="eastAsia"/>
        </w:rPr>
        <w:t>无。</w:t>
      </w:r>
    </w:p>
    <w:p w:rsidR="006F2328" w:rsidRPr="00DE21E7" w:rsidRDefault="006F2328" w:rsidP="003365CC">
      <w:pPr>
        <w:pStyle w:val="a1"/>
        <w:numPr>
          <w:ilvl w:val="0"/>
          <w:numId w:val="7"/>
        </w:numPr>
        <w:ind w:firstLineChars="0"/>
      </w:pPr>
      <w:r w:rsidRPr="00DE21E7">
        <w:rPr>
          <w:rFonts w:hint="eastAsia"/>
        </w:rPr>
        <w:t>算法</w:t>
      </w:r>
    </w:p>
    <w:p w:rsidR="006F2328" w:rsidRPr="00DE21E7" w:rsidRDefault="006F2328" w:rsidP="006F2328">
      <w:pPr>
        <w:pStyle w:val="a1"/>
        <w:ind w:firstLine="480"/>
      </w:pPr>
      <w:r>
        <w:rPr>
          <w:rFonts w:hint="eastAsia"/>
        </w:rPr>
        <w:t>将当前所有控件取</w:t>
      </w:r>
      <w:r w:rsidR="005275DB">
        <w:rPr>
          <w:rFonts w:hint="eastAsia"/>
        </w:rPr>
        <w:t>y</w:t>
      </w:r>
      <w:r>
        <w:rPr>
          <w:rFonts w:hint="eastAsia"/>
        </w:rPr>
        <w:t>坐标轴的最小值及控件</w:t>
      </w:r>
      <w:r w:rsidR="005275DB">
        <w:rPr>
          <w:rFonts w:hint="eastAsia"/>
        </w:rPr>
        <w:t>底端</w:t>
      </w:r>
      <w:r>
        <w:rPr>
          <w:rFonts w:hint="eastAsia"/>
        </w:rPr>
        <w:t>最大值求差，将该差值与所有控件</w:t>
      </w:r>
      <w:r w:rsidR="00CD192A">
        <w:rPr>
          <w:rFonts w:hint="eastAsia"/>
        </w:rPr>
        <w:t>高度</w:t>
      </w:r>
      <w:r w:rsidR="002C2C69">
        <w:rPr>
          <w:rFonts w:hint="eastAsia"/>
        </w:rPr>
        <w:t>之和</w:t>
      </w:r>
      <w:r>
        <w:rPr>
          <w:rFonts w:hint="eastAsia"/>
        </w:rPr>
        <w:t>再次求差值，如果为负数，就将所有控件</w:t>
      </w:r>
      <w:r w:rsidR="00CE222C">
        <w:rPr>
          <w:rFonts w:hint="eastAsia"/>
        </w:rPr>
        <w:t>按照从上到下的顺序</w:t>
      </w:r>
      <w:r>
        <w:rPr>
          <w:rFonts w:hint="eastAsia"/>
        </w:rPr>
        <w:t>紧密排列。反之计算它们之间的平均距离后排列</w:t>
      </w:r>
      <w:r w:rsidRPr="00DE21E7">
        <w:rPr>
          <w:rFonts w:hint="eastAsia"/>
        </w:rPr>
        <w:t>。</w:t>
      </w:r>
    </w:p>
    <w:p w:rsidR="006F2328" w:rsidRPr="00DE21E7" w:rsidRDefault="006F2328" w:rsidP="003365CC">
      <w:pPr>
        <w:pStyle w:val="a1"/>
        <w:numPr>
          <w:ilvl w:val="0"/>
          <w:numId w:val="7"/>
        </w:numPr>
        <w:ind w:firstLineChars="0"/>
      </w:pPr>
      <w:r w:rsidRPr="00DE21E7">
        <w:rPr>
          <w:rFonts w:hint="eastAsia"/>
        </w:rPr>
        <w:t>逻辑流程</w:t>
      </w:r>
    </w:p>
    <w:p w:rsidR="006F2328" w:rsidRDefault="006F2328" w:rsidP="00701888">
      <w:pPr>
        <w:pStyle w:val="a1"/>
        <w:tabs>
          <w:tab w:val="left" w:pos="6574"/>
        </w:tabs>
        <w:ind w:firstLine="480"/>
      </w:pPr>
      <w:r>
        <w:rPr>
          <w:rFonts w:hint="eastAsia"/>
        </w:rPr>
        <w:t>无。</w:t>
      </w:r>
      <w:r w:rsidR="00701888">
        <w:tab/>
      </w:r>
    </w:p>
    <w:p w:rsidR="005B3AEB" w:rsidRPr="00DE21E7" w:rsidRDefault="008248DE" w:rsidP="005B3AEB">
      <w:pPr>
        <w:pStyle w:val="4"/>
      </w:pPr>
      <w:r>
        <w:rPr>
          <w:rFonts w:hint="eastAsia"/>
        </w:rPr>
        <w:t>复制功能</w:t>
      </w:r>
    </w:p>
    <w:p w:rsidR="005B3AEB" w:rsidRPr="00DE21E7" w:rsidRDefault="005B3AEB" w:rsidP="003365CC">
      <w:pPr>
        <w:pStyle w:val="a1"/>
        <w:numPr>
          <w:ilvl w:val="0"/>
          <w:numId w:val="6"/>
        </w:numPr>
        <w:ind w:firstLineChars="0"/>
      </w:pPr>
      <w:r w:rsidRPr="00DE21E7">
        <w:t>概述</w:t>
      </w:r>
    </w:p>
    <w:p w:rsidR="005B3AEB" w:rsidRPr="00DE21E7" w:rsidRDefault="005B3AEB" w:rsidP="005B3AEB">
      <w:pPr>
        <w:pStyle w:val="a1"/>
        <w:ind w:firstLine="480"/>
      </w:pPr>
      <w:r>
        <w:rPr>
          <w:rFonts w:hint="eastAsia"/>
        </w:rPr>
        <w:t>将当前页面中所选控件执行</w:t>
      </w:r>
      <w:r w:rsidR="00701888">
        <w:rPr>
          <w:rFonts w:hint="eastAsia"/>
        </w:rPr>
        <w:t>复制操作</w:t>
      </w:r>
      <w:r w:rsidRPr="00DE21E7">
        <w:rPr>
          <w:rFonts w:hint="eastAsia"/>
        </w:rPr>
        <w:t>。</w:t>
      </w:r>
    </w:p>
    <w:p w:rsidR="005B3AEB" w:rsidRDefault="005B3AEB" w:rsidP="003365CC">
      <w:pPr>
        <w:pStyle w:val="a1"/>
        <w:numPr>
          <w:ilvl w:val="0"/>
          <w:numId w:val="6"/>
        </w:numPr>
        <w:ind w:firstLineChars="0"/>
      </w:pPr>
      <w:r w:rsidRPr="00DE21E7">
        <w:lastRenderedPageBreak/>
        <w:t>输入数据</w:t>
      </w:r>
    </w:p>
    <w:p w:rsidR="005B3AEB" w:rsidRPr="00DE21E7" w:rsidRDefault="005B3AEB" w:rsidP="005B3AEB">
      <w:pPr>
        <w:pStyle w:val="a1"/>
        <w:ind w:left="480" w:firstLineChars="0" w:firstLine="0"/>
      </w:pPr>
      <w:r>
        <w:rPr>
          <w:rFonts w:hint="eastAsia"/>
        </w:rPr>
        <w:t>无。</w:t>
      </w:r>
    </w:p>
    <w:p w:rsidR="005B3AEB" w:rsidRPr="00DE21E7" w:rsidRDefault="005B3AEB" w:rsidP="003365CC">
      <w:pPr>
        <w:pStyle w:val="a1"/>
        <w:numPr>
          <w:ilvl w:val="0"/>
          <w:numId w:val="7"/>
        </w:numPr>
        <w:ind w:firstLineChars="0"/>
      </w:pPr>
      <w:r w:rsidRPr="00DE21E7">
        <w:rPr>
          <w:rFonts w:hint="eastAsia"/>
        </w:rPr>
        <w:t>输出数据</w:t>
      </w:r>
    </w:p>
    <w:p w:rsidR="005B3AEB" w:rsidRPr="00DE21E7" w:rsidRDefault="005B3AEB" w:rsidP="005B3AEB">
      <w:pPr>
        <w:pStyle w:val="a1"/>
        <w:ind w:firstLine="480"/>
      </w:pPr>
      <w:r w:rsidRPr="00DE21E7">
        <w:rPr>
          <w:rFonts w:hint="eastAsia"/>
        </w:rPr>
        <w:t>无。</w:t>
      </w:r>
    </w:p>
    <w:p w:rsidR="005B3AEB" w:rsidRPr="00DE21E7" w:rsidRDefault="005B3AEB" w:rsidP="003365CC">
      <w:pPr>
        <w:pStyle w:val="a1"/>
        <w:numPr>
          <w:ilvl w:val="0"/>
          <w:numId w:val="7"/>
        </w:numPr>
        <w:ind w:firstLineChars="0"/>
      </w:pPr>
      <w:r w:rsidRPr="00DE21E7">
        <w:rPr>
          <w:rFonts w:hint="eastAsia"/>
        </w:rPr>
        <w:t>算法</w:t>
      </w:r>
    </w:p>
    <w:p w:rsidR="005B3AEB" w:rsidRPr="00DE21E7" w:rsidRDefault="00F44980" w:rsidP="005B3AEB">
      <w:pPr>
        <w:pStyle w:val="a1"/>
        <w:ind w:firstLine="480"/>
      </w:pPr>
      <w:r>
        <w:rPr>
          <w:rFonts w:hint="eastAsia"/>
        </w:rPr>
        <w:t>主要是将当前选中的控件列表中的元素，</w:t>
      </w:r>
      <w:r w:rsidR="003726CF">
        <w:rPr>
          <w:rFonts w:hint="eastAsia"/>
        </w:rPr>
        <w:t>复制一个副本到拷贝列表中</w:t>
      </w:r>
      <w:r w:rsidR="005B3AEB" w:rsidRPr="00DE21E7">
        <w:rPr>
          <w:rFonts w:hint="eastAsia"/>
        </w:rPr>
        <w:t>。</w:t>
      </w:r>
    </w:p>
    <w:p w:rsidR="005B3AEB" w:rsidRPr="00DE21E7" w:rsidRDefault="005B3AEB" w:rsidP="003365CC">
      <w:pPr>
        <w:pStyle w:val="a1"/>
        <w:numPr>
          <w:ilvl w:val="0"/>
          <w:numId w:val="7"/>
        </w:numPr>
        <w:ind w:firstLineChars="0"/>
      </w:pPr>
      <w:r w:rsidRPr="00DE21E7">
        <w:rPr>
          <w:rFonts w:hint="eastAsia"/>
        </w:rPr>
        <w:t>逻辑流程</w:t>
      </w:r>
    </w:p>
    <w:p w:rsidR="005B3AEB" w:rsidRDefault="005B3AEB" w:rsidP="005B3AEB">
      <w:pPr>
        <w:pStyle w:val="a1"/>
        <w:ind w:firstLine="480"/>
      </w:pPr>
      <w:r>
        <w:rPr>
          <w:rFonts w:hint="eastAsia"/>
        </w:rPr>
        <w:t>无。</w:t>
      </w:r>
    </w:p>
    <w:p w:rsidR="00746908" w:rsidRPr="00DE21E7" w:rsidRDefault="007667C6" w:rsidP="00746908">
      <w:pPr>
        <w:pStyle w:val="4"/>
      </w:pPr>
      <w:r>
        <w:rPr>
          <w:rFonts w:hint="eastAsia"/>
        </w:rPr>
        <w:t>剪切</w:t>
      </w:r>
      <w:r w:rsidR="00746908">
        <w:rPr>
          <w:rFonts w:hint="eastAsia"/>
        </w:rPr>
        <w:t>功能</w:t>
      </w:r>
    </w:p>
    <w:p w:rsidR="00746908" w:rsidRPr="00DE21E7" w:rsidRDefault="00746908" w:rsidP="003365CC">
      <w:pPr>
        <w:pStyle w:val="a1"/>
        <w:numPr>
          <w:ilvl w:val="0"/>
          <w:numId w:val="6"/>
        </w:numPr>
        <w:ind w:firstLineChars="0"/>
      </w:pPr>
      <w:r w:rsidRPr="00DE21E7">
        <w:t>概述</w:t>
      </w:r>
    </w:p>
    <w:p w:rsidR="00746908" w:rsidRPr="00DE21E7" w:rsidRDefault="00746908" w:rsidP="00746908">
      <w:pPr>
        <w:pStyle w:val="a1"/>
        <w:ind w:firstLine="480"/>
      </w:pPr>
      <w:r>
        <w:rPr>
          <w:rFonts w:hint="eastAsia"/>
        </w:rPr>
        <w:t>将当前页面中所选控件执行</w:t>
      </w:r>
      <w:r w:rsidR="0037038B">
        <w:rPr>
          <w:rFonts w:hint="eastAsia"/>
        </w:rPr>
        <w:t>剪切</w:t>
      </w:r>
      <w:r>
        <w:rPr>
          <w:rFonts w:hint="eastAsia"/>
        </w:rPr>
        <w:t>操作</w:t>
      </w:r>
      <w:r w:rsidRPr="00DE21E7">
        <w:rPr>
          <w:rFonts w:hint="eastAsia"/>
        </w:rPr>
        <w:t>。</w:t>
      </w:r>
    </w:p>
    <w:p w:rsidR="00746908" w:rsidRDefault="00746908" w:rsidP="003365CC">
      <w:pPr>
        <w:pStyle w:val="a1"/>
        <w:numPr>
          <w:ilvl w:val="0"/>
          <w:numId w:val="6"/>
        </w:numPr>
        <w:ind w:firstLineChars="0"/>
      </w:pPr>
      <w:r w:rsidRPr="00DE21E7">
        <w:t>输入数据</w:t>
      </w:r>
    </w:p>
    <w:p w:rsidR="00746908" w:rsidRPr="00DE21E7" w:rsidRDefault="00746908" w:rsidP="00746908">
      <w:pPr>
        <w:pStyle w:val="a1"/>
        <w:ind w:left="480" w:firstLineChars="0" w:firstLine="0"/>
      </w:pPr>
      <w:r>
        <w:rPr>
          <w:rFonts w:hint="eastAsia"/>
        </w:rPr>
        <w:t>无。</w:t>
      </w:r>
    </w:p>
    <w:p w:rsidR="00746908" w:rsidRPr="00DE21E7" w:rsidRDefault="00746908" w:rsidP="003365CC">
      <w:pPr>
        <w:pStyle w:val="a1"/>
        <w:numPr>
          <w:ilvl w:val="0"/>
          <w:numId w:val="7"/>
        </w:numPr>
        <w:ind w:firstLineChars="0"/>
      </w:pPr>
      <w:r w:rsidRPr="00DE21E7">
        <w:rPr>
          <w:rFonts w:hint="eastAsia"/>
        </w:rPr>
        <w:t>输出数据</w:t>
      </w:r>
    </w:p>
    <w:p w:rsidR="00746908" w:rsidRPr="00DE21E7" w:rsidRDefault="00746908" w:rsidP="00746908">
      <w:pPr>
        <w:pStyle w:val="a1"/>
        <w:ind w:firstLine="480"/>
      </w:pPr>
      <w:r w:rsidRPr="00DE21E7">
        <w:rPr>
          <w:rFonts w:hint="eastAsia"/>
        </w:rPr>
        <w:t>无。</w:t>
      </w:r>
    </w:p>
    <w:p w:rsidR="00746908" w:rsidRPr="00DE21E7" w:rsidRDefault="00746908" w:rsidP="003365CC">
      <w:pPr>
        <w:pStyle w:val="a1"/>
        <w:numPr>
          <w:ilvl w:val="0"/>
          <w:numId w:val="7"/>
        </w:numPr>
        <w:ind w:firstLineChars="0"/>
      </w:pPr>
      <w:r w:rsidRPr="00DE21E7">
        <w:rPr>
          <w:rFonts w:hint="eastAsia"/>
        </w:rPr>
        <w:t>算法</w:t>
      </w:r>
    </w:p>
    <w:p w:rsidR="00746908" w:rsidRPr="00DE21E7" w:rsidRDefault="00746908" w:rsidP="00746908">
      <w:pPr>
        <w:pStyle w:val="a1"/>
        <w:ind w:firstLine="480"/>
      </w:pPr>
      <w:r>
        <w:rPr>
          <w:rFonts w:hint="eastAsia"/>
        </w:rPr>
        <w:t>主要是将当前选中的控件列表中的元素，复制一个副本到拷贝列表中</w:t>
      </w:r>
      <w:r w:rsidR="00EA0BC2">
        <w:rPr>
          <w:rFonts w:hint="eastAsia"/>
        </w:rPr>
        <w:t>，并在当前页面窗口中将这些控件执行删除。</w:t>
      </w:r>
    </w:p>
    <w:p w:rsidR="00746908" w:rsidRPr="00DE21E7" w:rsidRDefault="00746908" w:rsidP="003365CC">
      <w:pPr>
        <w:pStyle w:val="a1"/>
        <w:numPr>
          <w:ilvl w:val="0"/>
          <w:numId w:val="7"/>
        </w:numPr>
        <w:ind w:firstLineChars="0"/>
      </w:pPr>
      <w:r w:rsidRPr="00DE21E7">
        <w:rPr>
          <w:rFonts w:hint="eastAsia"/>
        </w:rPr>
        <w:t>逻辑流程</w:t>
      </w:r>
    </w:p>
    <w:p w:rsidR="00746908" w:rsidRDefault="00746908" w:rsidP="00746908">
      <w:pPr>
        <w:pStyle w:val="a1"/>
        <w:ind w:firstLine="480"/>
      </w:pPr>
      <w:r>
        <w:rPr>
          <w:rFonts w:hint="eastAsia"/>
        </w:rPr>
        <w:t>无。</w:t>
      </w:r>
    </w:p>
    <w:p w:rsidR="00290635" w:rsidRPr="00DE21E7" w:rsidRDefault="00AB7F87" w:rsidP="00290635">
      <w:pPr>
        <w:pStyle w:val="4"/>
      </w:pPr>
      <w:r>
        <w:rPr>
          <w:rFonts w:hint="eastAsia"/>
        </w:rPr>
        <w:t>粘贴</w:t>
      </w:r>
      <w:r w:rsidR="00290635">
        <w:rPr>
          <w:rFonts w:hint="eastAsia"/>
        </w:rPr>
        <w:t>功能</w:t>
      </w:r>
    </w:p>
    <w:p w:rsidR="00290635" w:rsidRPr="00DE21E7" w:rsidRDefault="00290635" w:rsidP="003365CC">
      <w:pPr>
        <w:pStyle w:val="a1"/>
        <w:numPr>
          <w:ilvl w:val="0"/>
          <w:numId w:val="6"/>
        </w:numPr>
        <w:ind w:firstLineChars="0"/>
      </w:pPr>
      <w:r w:rsidRPr="00DE21E7">
        <w:t>概述</w:t>
      </w:r>
    </w:p>
    <w:p w:rsidR="00290635" w:rsidRPr="00DE21E7" w:rsidRDefault="00290635" w:rsidP="00290635">
      <w:pPr>
        <w:pStyle w:val="a1"/>
        <w:ind w:firstLine="480"/>
      </w:pPr>
      <w:r>
        <w:rPr>
          <w:rFonts w:hint="eastAsia"/>
        </w:rPr>
        <w:t>将当前页面中所选控件执行剪切操作</w:t>
      </w:r>
      <w:r w:rsidRPr="00DE21E7">
        <w:rPr>
          <w:rFonts w:hint="eastAsia"/>
        </w:rPr>
        <w:t>。</w:t>
      </w:r>
    </w:p>
    <w:p w:rsidR="00290635" w:rsidRDefault="00290635" w:rsidP="003365CC">
      <w:pPr>
        <w:pStyle w:val="a1"/>
        <w:numPr>
          <w:ilvl w:val="0"/>
          <w:numId w:val="6"/>
        </w:numPr>
        <w:ind w:firstLineChars="0"/>
      </w:pPr>
      <w:r w:rsidRPr="00DE21E7">
        <w:t>输入数据</w:t>
      </w:r>
    </w:p>
    <w:p w:rsidR="00290635" w:rsidRPr="00DE21E7" w:rsidRDefault="00290635" w:rsidP="00290635">
      <w:pPr>
        <w:pStyle w:val="a1"/>
        <w:ind w:left="480" w:firstLineChars="0" w:firstLine="0"/>
      </w:pPr>
      <w:r>
        <w:rPr>
          <w:rFonts w:hint="eastAsia"/>
        </w:rPr>
        <w:t>无。</w:t>
      </w:r>
    </w:p>
    <w:p w:rsidR="00290635" w:rsidRPr="00DE21E7" w:rsidRDefault="00290635" w:rsidP="003365CC">
      <w:pPr>
        <w:pStyle w:val="a1"/>
        <w:numPr>
          <w:ilvl w:val="0"/>
          <w:numId w:val="7"/>
        </w:numPr>
        <w:ind w:firstLineChars="0"/>
      </w:pPr>
      <w:r w:rsidRPr="00DE21E7">
        <w:rPr>
          <w:rFonts w:hint="eastAsia"/>
        </w:rPr>
        <w:t>输出数据</w:t>
      </w:r>
    </w:p>
    <w:p w:rsidR="00290635" w:rsidRPr="00DE21E7" w:rsidRDefault="00290635" w:rsidP="00290635">
      <w:pPr>
        <w:pStyle w:val="a1"/>
        <w:ind w:firstLine="480"/>
      </w:pPr>
      <w:r w:rsidRPr="00DE21E7">
        <w:rPr>
          <w:rFonts w:hint="eastAsia"/>
        </w:rPr>
        <w:t>无。</w:t>
      </w:r>
    </w:p>
    <w:p w:rsidR="00290635" w:rsidRPr="00DE21E7" w:rsidRDefault="00290635" w:rsidP="003365CC">
      <w:pPr>
        <w:pStyle w:val="a1"/>
        <w:numPr>
          <w:ilvl w:val="0"/>
          <w:numId w:val="7"/>
        </w:numPr>
        <w:ind w:firstLineChars="0"/>
      </w:pPr>
      <w:r w:rsidRPr="00DE21E7">
        <w:rPr>
          <w:rFonts w:hint="eastAsia"/>
        </w:rPr>
        <w:t>算法</w:t>
      </w:r>
    </w:p>
    <w:p w:rsidR="00290635" w:rsidRPr="00DE21E7" w:rsidRDefault="008464B9" w:rsidP="00290635">
      <w:pPr>
        <w:pStyle w:val="a1"/>
        <w:ind w:firstLine="480"/>
      </w:pPr>
      <w:r>
        <w:rPr>
          <w:rFonts w:hint="eastAsia"/>
        </w:rPr>
        <w:t>遍历当前拷贝列表中的所有控件元素，</w:t>
      </w:r>
      <w:r w:rsidR="00583566">
        <w:rPr>
          <w:rFonts w:hint="eastAsia"/>
        </w:rPr>
        <w:t>将粘贴信号发出</w:t>
      </w:r>
      <w:r w:rsidR="003E03E6">
        <w:rPr>
          <w:rFonts w:hint="eastAsia"/>
        </w:rPr>
        <w:t>，</w:t>
      </w:r>
      <w:r w:rsidR="00F06705">
        <w:rPr>
          <w:rFonts w:hint="eastAsia"/>
        </w:rPr>
        <w:t>只要在</w:t>
      </w:r>
      <w:r w:rsidR="00C714C2">
        <w:rPr>
          <w:rFonts w:hint="eastAsia"/>
        </w:rPr>
        <w:t>对应的页面窗口中</w:t>
      </w:r>
      <w:r w:rsidR="00C9512C">
        <w:rPr>
          <w:rFonts w:hint="eastAsia"/>
        </w:rPr>
        <w:t>关联该</w:t>
      </w:r>
      <w:r w:rsidR="00C9512C">
        <w:rPr>
          <w:rFonts w:hint="eastAsia"/>
        </w:rPr>
        <w:lastRenderedPageBreak/>
        <w:t>信号执行相应的操作即可</w:t>
      </w:r>
      <w:r w:rsidR="00785D96">
        <w:rPr>
          <w:rFonts w:hint="eastAsia"/>
        </w:rPr>
        <w:t>，</w:t>
      </w:r>
      <w:r w:rsidR="00624D1D">
        <w:rPr>
          <w:rFonts w:hint="eastAsia"/>
        </w:rPr>
        <w:t>目前支持</w:t>
      </w:r>
      <w:r w:rsidR="000D56C5">
        <w:rPr>
          <w:rFonts w:hint="eastAsia"/>
        </w:rPr>
        <w:t>跨页面粘贴操作</w:t>
      </w:r>
      <w:r w:rsidR="002019B8">
        <w:rPr>
          <w:rFonts w:hint="eastAsia"/>
        </w:rPr>
        <w:t>，多次执行粘贴</w:t>
      </w:r>
      <w:r w:rsidR="00290635">
        <w:rPr>
          <w:rFonts w:hint="eastAsia"/>
        </w:rPr>
        <w:t>。</w:t>
      </w:r>
    </w:p>
    <w:p w:rsidR="00290635" w:rsidRPr="00DE21E7" w:rsidRDefault="00290635" w:rsidP="003365CC">
      <w:pPr>
        <w:pStyle w:val="a1"/>
        <w:numPr>
          <w:ilvl w:val="0"/>
          <w:numId w:val="7"/>
        </w:numPr>
        <w:ind w:firstLineChars="0"/>
      </w:pPr>
      <w:r w:rsidRPr="00DE21E7">
        <w:rPr>
          <w:rFonts w:hint="eastAsia"/>
        </w:rPr>
        <w:t>逻辑流程</w:t>
      </w:r>
    </w:p>
    <w:p w:rsidR="00290635" w:rsidRDefault="00290635" w:rsidP="00290635">
      <w:pPr>
        <w:pStyle w:val="a1"/>
        <w:ind w:firstLine="480"/>
      </w:pPr>
      <w:r>
        <w:rPr>
          <w:rFonts w:hint="eastAsia"/>
        </w:rPr>
        <w:t>无。</w:t>
      </w:r>
    </w:p>
    <w:p w:rsidR="00385CF5" w:rsidRPr="00DE21E7" w:rsidRDefault="00E8687D" w:rsidP="00385CF5">
      <w:pPr>
        <w:pStyle w:val="4"/>
      </w:pPr>
      <w:r>
        <w:rPr>
          <w:rFonts w:hint="eastAsia"/>
        </w:rPr>
        <w:t>撤销</w:t>
      </w:r>
      <w:r w:rsidR="00385CF5">
        <w:rPr>
          <w:rFonts w:hint="eastAsia"/>
        </w:rPr>
        <w:t>功能</w:t>
      </w:r>
    </w:p>
    <w:p w:rsidR="00385CF5" w:rsidRPr="00DE21E7" w:rsidRDefault="00385CF5" w:rsidP="003365CC">
      <w:pPr>
        <w:pStyle w:val="a1"/>
        <w:numPr>
          <w:ilvl w:val="0"/>
          <w:numId w:val="6"/>
        </w:numPr>
        <w:ind w:firstLineChars="0"/>
      </w:pPr>
      <w:r w:rsidRPr="00DE21E7">
        <w:t>概述</w:t>
      </w:r>
    </w:p>
    <w:p w:rsidR="00385CF5" w:rsidRPr="00DE21E7" w:rsidRDefault="002B727A" w:rsidP="00385CF5">
      <w:pPr>
        <w:pStyle w:val="a1"/>
        <w:ind w:firstLine="480"/>
      </w:pPr>
      <w:r>
        <w:rPr>
          <w:rFonts w:hint="eastAsia"/>
        </w:rPr>
        <w:t>对页面中的控件元素的操作进行记录，并执行撤销</w:t>
      </w:r>
      <w:r w:rsidR="00385CF5" w:rsidRPr="00DE21E7">
        <w:rPr>
          <w:rFonts w:hint="eastAsia"/>
        </w:rPr>
        <w:t>。</w:t>
      </w:r>
    </w:p>
    <w:p w:rsidR="00385CF5" w:rsidRDefault="00385CF5" w:rsidP="003365CC">
      <w:pPr>
        <w:pStyle w:val="a1"/>
        <w:numPr>
          <w:ilvl w:val="0"/>
          <w:numId w:val="6"/>
        </w:numPr>
        <w:ind w:firstLineChars="0"/>
      </w:pPr>
      <w:r w:rsidRPr="00DE21E7">
        <w:t>输入数据</w:t>
      </w:r>
    </w:p>
    <w:p w:rsidR="00385CF5" w:rsidRPr="00DE21E7" w:rsidRDefault="00385CF5" w:rsidP="00385CF5">
      <w:pPr>
        <w:pStyle w:val="a1"/>
        <w:ind w:left="480" w:firstLineChars="0" w:firstLine="0"/>
      </w:pPr>
      <w:r>
        <w:rPr>
          <w:rFonts w:hint="eastAsia"/>
        </w:rPr>
        <w:t>无。</w:t>
      </w:r>
    </w:p>
    <w:p w:rsidR="00385CF5" w:rsidRPr="00DE21E7" w:rsidRDefault="00385CF5" w:rsidP="003365CC">
      <w:pPr>
        <w:pStyle w:val="a1"/>
        <w:numPr>
          <w:ilvl w:val="0"/>
          <w:numId w:val="7"/>
        </w:numPr>
        <w:ind w:firstLineChars="0"/>
      </w:pPr>
      <w:r w:rsidRPr="00DE21E7">
        <w:rPr>
          <w:rFonts w:hint="eastAsia"/>
        </w:rPr>
        <w:t>输出数据</w:t>
      </w:r>
    </w:p>
    <w:p w:rsidR="00385CF5" w:rsidRPr="00DE21E7" w:rsidRDefault="00385CF5" w:rsidP="00385CF5">
      <w:pPr>
        <w:pStyle w:val="a1"/>
        <w:ind w:firstLine="480"/>
      </w:pPr>
      <w:r w:rsidRPr="00DE21E7">
        <w:rPr>
          <w:rFonts w:hint="eastAsia"/>
        </w:rPr>
        <w:t>无。</w:t>
      </w:r>
    </w:p>
    <w:p w:rsidR="00385CF5" w:rsidRPr="00DE21E7" w:rsidRDefault="00385CF5" w:rsidP="003365CC">
      <w:pPr>
        <w:pStyle w:val="a1"/>
        <w:numPr>
          <w:ilvl w:val="0"/>
          <w:numId w:val="7"/>
        </w:numPr>
        <w:ind w:firstLineChars="0"/>
      </w:pPr>
      <w:r w:rsidRPr="00DE21E7">
        <w:rPr>
          <w:rFonts w:hint="eastAsia"/>
        </w:rPr>
        <w:t>算法</w:t>
      </w:r>
    </w:p>
    <w:p w:rsidR="00385CF5" w:rsidRPr="00DE21E7" w:rsidRDefault="004637BC" w:rsidP="00385CF5">
      <w:pPr>
        <w:pStyle w:val="a1"/>
        <w:ind w:firstLine="480"/>
      </w:pPr>
      <w:r>
        <w:rPr>
          <w:rFonts w:hint="eastAsia"/>
        </w:rPr>
        <w:t>无</w:t>
      </w:r>
      <w:r w:rsidR="00385CF5">
        <w:rPr>
          <w:rFonts w:hint="eastAsia"/>
        </w:rPr>
        <w:t>。</w:t>
      </w:r>
    </w:p>
    <w:p w:rsidR="00385CF5" w:rsidRPr="00DE21E7" w:rsidRDefault="00385CF5" w:rsidP="003365CC">
      <w:pPr>
        <w:pStyle w:val="a1"/>
        <w:numPr>
          <w:ilvl w:val="0"/>
          <w:numId w:val="7"/>
        </w:numPr>
        <w:ind w:firstLineChars="0"/>
      </w:pPr>
      <w:r w:rsidRPr="00DE21E7">
        <w:rPr>
          <w:rFonts w:hint="eastAsia"/>
        </w:rPr>
        <w:t>逻辑流程</w:t>
      </w:r>
    </w:p>
    <w:p w:rsidR="00385CF5" w:rsidRDefault="00613D7E" w:rsidP="00613D7E">
      <w:pPr>
        <w:pStyle w:val="a1"/>
        <w:ind w:firstLine="480"/>
        <w:jc w:val="center"/>
      </w:pPr>
      <w:r>
        <w:object w:dxaOrig="2293" w:dyaOrig="5611">
          <v:shape id="_x0000_i1038" type="#_x0000_t75" style="width:114.5pt;height:280.5pt" o:ole="">
            <v:imagedata r:id="rId46" o:title=""/>
          </v:shape>
          <o:OLEObject Type="Embed" ProgID="Visio.Drawing.11" ShapeID="_x0000_i1038" DrawAspect="Content" ObjectID="_1548403955" r:id="rId47"/>
        </w:object>
      </w:r>
    </w:p>
    <w:p w:rsidR="004C4ADF" w:rsidRPr="00DE21E7" w:rsidRDefault="003D4890" w:rsidP="004C4ADF">
      <w:pPr>
        <w:pStyle w:val="4"/>
      </w:pPr>
      <w:r>
        <w:rPr>
          <w:rFonts w:hint="eastAsia"/>
        </w:rPr>
        <w:t>恢复</w:t>
      </w:r>
      <w:r w:rsidR="004C4ADF">
        <w:rPr>
          <w:rFonts w:hint="eastAsia"/>
        </w:rPr>
        <w:t>功能</w:t>
      </w:r>
    </w:p>
    <w:p w:rsidR="004C4ADF" w:rsidRPr="00DE21E7" w:rsidRDefault="004C4ADF" w:rsidP="003365CC">
      <w:pPr>
        <w:pStyle w:val="a1"/>
        <w:numPr>
          <w:ilvl w:val="0"/>
          <w:numId w:val="6"/>
        </w:numPr>
        <w:ind w:firstLineChars="0"/>
      </w:pPr>
      <w:r w:rsidRPr="00DE21E7">
        <w:t>概述</w:t>
      </w:r>
    </w:p>
    <w:p w:rsidR="004C4ADF" w:rsidRPr="00DE21E7" w:rsidRDefault="004C4ADF" w:rsidP="004C4ADF">
      <w:pPr>
        <w:pStyle w:val="a1"/>
        <w:ind w:firstLine="480"/>
      </w:pPr>
      <w:r>
        <w:rPr>
          <w:rFonts w:hint="eastAsia"/>
        </w:rPr>
        <w:t>对页面中的控件元素的操作进行记录，并</w:t>
      </w:r>
      <w:r w:rsidR="000D6A0F">
        <w:rPr>
          <w:rFonts w:hint="eastAsia"/>
        </w:rPr>
        <w:t>在执行撤销操作后可以恢复</w:t>
      </w:r>
      <w:r w:rsidRPr="00DE21E7">
        <w:rPr>
          <w:rFonts w:hint="eastAsia"/>
        </w:rPr>
        <w:t>。</w:t>
      </w:r>
    </w:p>
    <w:p w:rsidR="004C4ADF" w:rsidRDefault="004C4ADF" w:rsidP="003365CC">
      <w:pPr>
        <w:pStyle w:val="a1"/>
        <w:numPr>
          <w:ilvl w:val="0"/>
          <w:numId w:val="6"/>
        </w:numPr>
        <w:ind w:firstLineChars="0"/>
      </w:pPr>
      <w:r w:rsidRPr="00DE21E7">
        <w:t>输入数据</w:t>
      </w:r>
    </w:p>
    <w:p w:rsidR="004C4ADF" w:rsidRPr="00DE21E7" w:rsidRDefault="004C4ADF" w:rsidP="004C4ADF">
      <w:pPr>
        <w:pStyle w:val="a1"/>
        <w:ind w:left="480" w:firstLineChars="0" w:firstLine="0"/>
      </w:pPr>
      <w:r>
        <w:rPr>
          <w:rFonts w:hint="eastAsia"/>
        </w:rPr>
        <w:lastRenderedPageBreak/>
        <w:t>无。</w:t>
      </w:r>
    </w:p>
    <w:p w:rsidR="004C4ADF" w:rsidRPr="00DE21E7" w:rsidRDefault="004C4ADF" w:rsidP="003365CC">
      <w:pPr>
        <w:pStyle w:val="a1"/>
        <w:numPr>
          <w:ilvl w:val="0"/>
          <w:numId w:val="7"/>
        </w:numPr>
        <w:ind w:firstLineChars="0"/>
      </w:pPr>
      <w:r w:rsidRPr="00DE21E7">
        <w:rPr>
          <w:rFonts w:hint="eastAsia"/>
        </w:rPr>
        <w:t>输出数据</w:t>
      </w:r>
    </w:p>
    <w:p w:rsidR="004C4ADF" w:rsidRPr="00DE21E7" w:rsidRDefault="004C4ADF" w:rsidP="004C4ADF">
      <w:pPr>
        <w:pStyle w:val="a1"/>
        <w:ind w:firstLine="480"/>
      </w:pPr>
      <w:r w:rsidRPr="00DE21E7">
        <w:rPr>
          <w:rFonts w:hint="eastAsia"/>
        </w:rPr>
        <w:t>无。</w:t>
      </w:r>
    </w:p>
    <w:p w:rsidR="004C4ADF" w:rsidRPr="00DE21E7" w:rsidRDefault="004C4ADF" w:rsidP="003365CC">
      <w:pPr>
        <w:pStyle w:val="a1"/>
        <w:numPr>
          <w:ilvl w:val="0"/>
          <w:numId w:val="7"/>
        </w:numPr>
        <w:ind w:firstLineChars="0"/>
      </w:pPr>
      <w:r w:rsidRPr="00DE21E7">
        <w:rPr>
          <w:rFonts w:hint="eastAsia"/>
        </w:rPr>
        <w:t>算法</w:t>
      </w:r>
    </w:p>
    <w:p w:rsidR="004C4ADF" w:rsidRPr="00DE21E7" w:rsidRDefault="004C4ADF" w:rsidP="004C4ADF">
      <w:pPr>
        <w:pStyle w:val="a1"/>
        <w:ind w:firstLine="480"/>
      </w:pPr>
      <w:r>
        <w:rPr>
          <w:rFonts w:hint="eastAsia"/>
        </w:rPr>
        <w:t>无。</w:t>
      </w:r>
    </w:p>
    <w:p w:rsidR="004C4ADF" w:rsidRPr="00DE21E7" w:rsidRDefault="004C4ADF" w:rsidP="003365CC">
      <w:pPr>
        <w:pStyle w:val="a1"/>
        <w:numPr>
          <w:ilvl w:val="0"/>
          <w:numId w:val="7"/>
        </w:numPr>
        <w:ind w:firstLineChars="0"/>
      </w:pPr>
      <w:r w:rsidRPr="00DE21E7">
        <w:rPr>
          <w:rFonts w:hint="eastAsia"/>
        </w:rPr>
        <w:t>逻辑流程</w:t>
      </w:r>
    </w:p>
    <w:p w:rsidR="004C4ADF" w:rsidRDefault="00D147B4" w:rsidP="00D147B4">
      <w:pPr>
        <w:pStyle w:val="a1"/>
        <w:ind w:firstLine="480"/>
        <w:jc w:val="center"/>
      </w:pPr>
      <w:r>
        <w:object w:dxaOrig="2293" w:dyaOrig="5611">
          <v:shape id="_x0000_i1039" type="#_x0000_t75" style="width:114.5pt;height:280.5pt" o:ole="">
            <v:imagedata r:id="rId48" o:title=""/>
          </v:shape>
          <o:OLEObject Type="Embed" ProgID="Visio.Drawing.11" ShapeID="_x0000_i1039" DrawAspect="Content" ObjectID="_1548403956" r:id="rId49"/>
        </w:object>
      </w:r>
    </w:p>
    <w:p w:rsidR="00ED6B0A" w:rsidRDefault="00DF24F6" w:rsidP="00DF24F6">
      <w:pPr>
        <w:pStyle w:val="4"/>
      </w:pPr>
      <w:r>
        <w:rPr>
          <w:rFonts w:hint="eastAsia"/>
        </w:rPr>
        <w:t>控件选择</w:t>
      </w:r>
    </w:p>
    <w:p w:rsidR="001E159B" w:rsidRPr="00DE21E7" w:rsidRDefault="001E159B" w:rsidP="001E159B">
      <w:pPr>
        <w:pStyle w:val="a1"/>
        <w:numPr>
          <w:ilvl w:val="0"/>
          <w:numId w:val="6"/>
        </w:numPr>
        <w:ind w:firstLineChars="0"/>
      </w:pPr>
      <w:r w:rsidRPr="00DE21E7">
        <w:t>概述</w:t>
      </w:r>
    </w:p>
    <w:p w:rsidR="001E159B" w:rsidRPr="00DE21E7" w:rsidRDefault="00183167" w:rsidP="001E159B">
      <w:pPr>
        <w:pStyle w:val="a1"/>
        <w:ind w:firstLine="480"/>
      </w:pPr>
      <w:r>
        <w:rPr>
          <w:rFonts w:hint="eastAsia"/>
        </w:rPr>
        <w:t>对页面中的控件操作之前需要选中，这里具体描述控件的选取过程</w:t>
      </w:r>
      <w:r w:rsidR="001E159B" w:rsidRPr="00DE21E7">
        <w:rPr>
          <w:rFonts w:hint="eastAsia"/>
        </w:rPr>
        <w:t>。</w:t>
      </w:r>
    </w:p>
    <w:p w:rsidR="001E159B" w:rsidRDefault="001E159B" w:rsidP="001E159B">
      <w:pPr>
        <w:pStyle w:val="a1"/>
        <w:numPr>
          <w:ilvl w:val="0"/>
          <w:numId w:val="6"/>
        </w:numPr>
        <w:ind w:firstLineChars="0"/>
      </w:pPr>
      <w:r w:rsidRPr="00DE21E7">
        <w:t>输入数据</w:t>
      </w:r>
    </w:p>
    <w:p w:rsidR="001E159B" w:rsidRPr="00DE21E7" w:rsidRDefault="001E159B" w:rsidP="001E159B">
      <w:pPr>
        <w:pStyle w:val="a1"/>
        <w:ind w:left="480" w:firstLineChars="0" w:firstLine="0"/>
      </w:pPr>
      <w:r>
        <w:rPr>
          <w:rFonts w:hint="eastAsia"/>
        </w:rPr>
        <w:t>无。</w:t>
      </w:r>
    </w:p>
    <w:p w:rsidR="001E159B" w:rsidRPr="00DE21E7" w:rsidRDefault="001E159B" w:rsidP="001E159B">
      <w:pPr>
        <w:pStyle w:val="a1"/>
        <w:numPr>
          <w:ilvl w:val="0"/>
          <w:numId w:val="7"/>
        </w:numPr>
        <w:ind w:firstLineChars="0"/>
      </w:pPr>
      <w:r w:rsidRPr="00DE21E7">
        <w:rPr>
          <w:rFonts w:hint="eastAsia"/>
        </w:rPr>
        <w:t>输出数据</w:t>
      </w:r>
    </w:p>
    <w:p w:rsidR="001E159B" w:rsidRPr="00DE21E7" w:rsidRDefault="001E159B" w:rsidP="001E159B">
      <w:pPr>
        <w:pStyle w:val="a1"/>
        <w:ind w:firstLine="480"/>
      </w:pPr>
      <w:r w:rsidRPr="00DE21E7">
        <w:rPr>
          <w:rFonts w:hint="eastAsia"/>
        </w:rPr>
        <w:t>无。</w:t>
      </w:r>
    </w:p>
    <w:p w:rsidR="001E159B" w:rsidRPr="00DE21E7" w:rsidRDefault="001E159B" w:rsidP="001E159B">
      <w:pPr>
        <w:pStyle w:val="a1"/>
        <w:numPr>
          <w:ilvl w:val="0"/>
          <w:numId w:val="7"/>
        </w:numPr>
        <w:ind w:firstLineChars="0"/>
      </w:pPr>
      <w:r w:rsidRPr="00DE21E7">
        <w:rPr>
          <w:rFonts w:hint="eastAsia"/>
        </w:rPr>
        <w:t>算法</w:t>
      </w:r>
    </w:p>
    <w:p w:rsidR="001E159B" w:rsidRPr="00DE21E7" w:rsidRDefault="001E159B" w:rsidP="001E159B">
      <w:pPr>
        <w:pStyle w:val="a1"/>
        <w:ind w:firstLine="480"/>
      </w:pPr>
      <w:r>
        <w:rPr>
          <w:rFonts w:hint="eastAsia"/>
        </w:rPr>
        <w:t>无。</w:t>
      </w:r>
    </w:p>
    <w:p w:rsidR="001E159B" w:rsidRPr="00DE21E7" w:rsidRDefault="001E159B" w:rsidP="001E159B">
      <w:pPr>
        <w:pStyle w:val="a1"/>
        <w:numPr>
          <w:ilvl w:val="0"/>
          <w:numId w:val="7"/>
        </w:numPr>
        <w:ind w:firstLineChars="0"/>
      </w:pPr>
      <w:r w:rsidRPr="00DE21E7">
        <w:rPr>
          <w:rFonts w:hint="eastAsia"/>
        </w:rPr>
        <w:t>逻辑流程</w:t>
      </w:r>
    </w:p>
    <w:p w:rsidR="001E159B" w:rsidRPr="001E159B" w:rsidRDefault="004C69C7" w:rsidP="004C69C7">
      <w:pPr>
        <w:pStyle w:val="a1"/>
        <w:ind w:firstLine="480"/>
        <w:jc w:val="center"/>
      </w:pPr>
      <w:r>
        <w:object w:dxaOrig="6349" w:dyaOrig="7296">
          <v:shape id="_x0000_i1040" type="#_x0000_t75" style="width:317.5pt;height:365pt" o:ole="">
            <v:imagedata r:id="rId50" o:title=""/>
          </v:shape>
          <o:OLEObject Type="Embed" ProgID="Visio.Drawing.11" ShapeID="_x0000_i1040" DrawAspect="Content" ObjectID="_1548403957" r:id="rId51"/>
        </w:object>
      </w:r>
    </w:p>
    <w:p w:rsidR="00DF24F6" w:rsidRDefault="00DF24F6" w:rsidP="00DF24F6">
      <w:pPr>
        <w:pStyle w:val="4"/>
      </w:pPr>
      <w:r>
        <w:rPr>
          <w:rFonts w:hint="eastAsia"/>
        </w:rPr>
        <w:t>控件移动</w:t>
      </w:r>
    </w:p>
    <w:p w:rsidR="004C69C7" w:rsidRPr="00DE21E7" w:rsidRDefault="004C69C7" w:rsidP="004C69C7">
      <w:pPr>
        <w:pStyle w:val="a1"/>
        <w:numPr>
          <w:ilvl w:val="0"/>
          <w:numId w:val="6"/>
        </w:numPr>
        <w:ind w:firstLineChars="0"/>
      </w:pPr>
      <w:r w:rsidRPr="00DE21E7">
        <w:t>概述</w:t>
      </w:r>
    </w:p>
    <w:p w:rsidR="004C69C7" w:rsidRPr="00DE21E7" w:rsidRDefault="004C69C7" w:rsidP="004C69C7">
      <w:pPr>
        <w:pStyle w:val="a1"/>
        <w:ind w:firstLine="480"/>
      </w:pPr>
      <w:r>
        <w:rPr>
          <w:rFonts w:hint="eastAsia"/>
        </w:rPr>
        <w:t>控件移动，通过鼠标和键盘移动</w:t>
      </w:r>
      <w:r w:rsidRPr="00DE21E7">
        <w:rPr>
          <w:rFonts w:hint="eastAsia"/>
        </w:rPr>
        <w:t>。</w:t>
      </w:r>
    </w:p>
    <w:p w:rsidR="004C69C7" w:rsidRDefault="004C69C7" w:rsidP="004C69C7">
      <w:pPr>
        <w:pStyle w:val="a1"/>
        <w:numPr>
          <w:ilvl w:val="0"/>
          <w:numId w:val="6"/>
        </w:numPr>
        <w:ind w:firstLineChars="0"/>
      </w:pPr>
      <w:r w:rsidRPr="00DE21E7">
        <w:t>输入数据</w:t>
      </w:r>
    </w:p>
    <w:p w:rsidR="004C69C7" w:rsidRPr="00DE21E7" w:rsidRDefault="004C69C7" w:rsidP="004C69C7">
      <w:pPr>
        <w:pStyle w:val="a1"/>
        <w:ind w:left="480" w:firstLineChars="0" w:firstLine="0"/>
      </w:pPr>
      <w:r>
        <w:rPr>
          <w:rFonts w:hint="eastAsia"/>
        </w:rPr>
        <w:t>无。</w:t>
      </w:r>
    </w:p>
    <w:p w:rsidR="004C69C7" w:rsidRPr="00DE21E7" w:rsidRDefault="004C69C7" w:rsidP="004C69C7">
      <w:pPr>
        <w:pStyle w:val="a1"/>
        <w:numPr>
          <w:ilvl w:val="0"/>
          <w:numId w:val="7"/>
        </w:numPr>
        <w:ind w:firstLineChars="0"/>
      </w:pPr>
      <w:r w:rsidRPr="00DE21E7">
        <w:rPr>
          <w:rFonts w:hint="eastAsia"/>
        </w:rPr>
        <w:t>输出数据</w:t>
      </w:r>
    </w:p>
    <w:p w:rsidR="004C69C7" w:rsidRPr="00DE21E7" w:rsidRDefault="004C69C7" w:rsidP="004C69C7">
      <w:pPr>
        <w:pStyle w:val="a1"/>
        <w:ind w:firstLine="480"/>
      </w:pPr>
      <w:r w:rsidRPr="00DE21E7">
        <w:rPr>
          <w:rFonts w:hint="eastAsia"/>
        </w:rPr>
        <w:t>无。</w:t>
      </w:r>
    </w:p>
    <w:p w:rsidR="004C69C7" w:rsidRPr="00DE21E7" w:rsidRDefault="004C69C7" w:rsidP="004C69C7">
      <w:pPr>
        <w:pStyle w:val="a1"/>
        <w:numPr>
          <w:ilvl w:val="0"/>
          <w:numId w:val="7"/>
        </w:numPr>
        <w:ind w:firstLineChars="0"/>
      </w:pPr>
      <w:r w:rsidRPr="00DE21E7">
        <w:rPr>
          <w:rFonts w:hint="eastAsia"/>
        </w:rPr>
        <w:t>算法</w:t>
      </w:r>
    </w:p>
    <w:p w:rsidR="004C69C7" w:rsidRPr="00DE21E7" w:rsidRDefault="004C69C7" w:rsidP="004C69C7">
      <w:pPr>
        <w:pStyle w:val="a1"/>
        <w:ind w:firstLine="480"/>
      </w:pPr>
      <w:r>
        <w:rPr>
          <w:rFonts w:hint="eastAsia"/>
        </w:rPr>
        <w:t>无。</w:t>
      </w:r>
    </w:p>
    <w:p w:rsidR="004C69C7" w:rsidRPr="00DE21E7" w:rsidRDefault="004C69C7" w:rsidP="004C69C7">
      <w:pPr>
        <w:pStyle w:val="a1"/>
        <w:numPr>
          <w:ilvl w:val="0"/>
          <w:numId w:val="7"/>
        </w:numPr>
        <w:ind w:firstLineChars="0"/>
      </w:pPr>
      <w:r w:rsidRPr="00DE21E7">
        <w:rPr>
          <w:rFonts w:hint="eastAsia"/>
        </w:rPr>
        <w:t>逻辑流程</w:t>
      </w:r>
    </w:p>
    <w:p w:rsidR="004C69C7" w:rsidRPr="004C69C7" w:rsidRDefault="009D52D3" w:rsidP="00425B44">
      <w:pPr>
        <w:pStyle w:val="a1"/>
        <w:ind w:firstLine="480"/>
        <w:jc w:val="center"/>
      </w:pPr>
      <w:r>
        <w:object w:dxaOrig="3769" w:dyaOrig="6547">
          <v:shape id="_x0000_i1041" type="#_x0000_t75" style="width:188.5pt;height:327.5pt" o:ole="">
            <v:imagedata r:id="rId52" o:title=""/>
          </v:shape>
          <o:OLEObject Type="Embed" ProgID="Visio.Drawing.11" ShapeID="_x0000_i1041" DrawAspect="Content" ObjectID="_1548403958" r:id="rId53"/>
        </w:object>
      </w:r>
    </w:p>
    <w:p w:rsidR="004966C1" w:rsidRDefault="004966C1" w:rsidP="004966C1">
      <w:pPr>
        <w:pStyle w:val="4"/>
      </w:pPr>
      <w:r>
        <w:rPr>
          <w:rFonts w:hint="eastAsia"/>
        </w:rPr>
        <w:t>控件属性修改</w:t>
      </w:r>
    </w:p>
    <w:p w:rsidR="00CC245C" w:rsidRPr="00DE21E7" w:rsidRDefault="00CC245C" w:rsidP="00CC245C">
      <w:pPr>
        <w:pStyle w:val="a1"/>
        <w:numPr>
          <w:ilvl w:val="0"/>
          <w:numId w:val="6"/>
        </w:numPr>
        <w:ind w:firstLineChars="0"/>
      </w:pPr>
      <w:r w:rsidRPr="00DE21E7">
        <w:t>概述</w:t>
      </w:r>
    </w:p>
    <w:p w:rsidR="00CC245C" w:rsidRPr="00DE21E7" w:rsidRDefault="008D6C17" w:rsidP="00CC245C">
      <w:pPr>
        <w:pStyle w:val="a1"/>
        <w:ind w:firstLine="480"/>
      </w:pPr>
      <w:r>
        <w:rPr>
          <w:rFonts w:hint="eastAsia"/>
        </w:rPr>
        <w:t>针对不同控件有着不同的属性字段，</w:t>
      </w:r>
      <w:r w:rsidR="0004552E">
        <w:rPr>
          <w:rFonts w:hint="eastAsia"/>
        </w:rPr>
        <w:t>控件被选中的同时在属性窗口中显示属性</w:t>
      </w:r>
      <w:r w:rsidR="00CC245C" w:rsidRPr="00DE21E7">
        <w:rPr>
          <w:rFonts w:hint="eastAsia"/>
        </w:rPr>
        <w:t>。</w:t>
      </w:r>
    </w:p>
    <w:p w:rsidR="00CC245C" w:rsidRDefault="00CC245C" w:rsidP="00CC245C">
      <w:pPr>
        <w:pStyle w:val="a1"/>
        <w:numPr>
          <w:ilvl w:val="0"/>
          <w:numId w:val="6"/>
        </w:numPr>
        <w:ind w:firstLineChars="0"/>
      </w:pPr>
      <w:r w:rsidRPr="00DE21E7">
        <w:t>输入数据</w:t>
      </w:r>
    </w:p>
    <w:p w:rsidR="00CC245C" w:rsidRPr="00DE21E7" w:rsidRDefault="00CC245C" w:rsidP="00CC245C">
      <w:pPr>
        <w:pStyle w:val="a1"/>
        <w:ind w:left="480" w:firstLineChars="0" w:firstLine="0"/>
      </w:pPr>
      <w:r>
        <w:rPr>
          <w:rFonts w:hint="eastAsia"/>
        </w:rPr>
        <w:t>无。</w:t>
      </w:r>
    </w:p>
    <w:p w:rsidR="00CC245C" w:rsidRPr="00DE21E7" w:rsidRDefault="00CC245C" w:rsidP="00CC245C">
      <w:pPr>
        <w:pStyle w:val="a1"/>
        <w:numPr>
          <w:ilvl w:val="0"/>
          <w:numId w:val="7"/>
        </w:numPr>
        <w:ind w:firstLineChars="0"/>
      </w:pPr>
      <w:r w:rsidRPr="00DE21E7">
        <w:rPr>
          <w:rFonts w:hint="eastAsia"/>
        </w:rPr>
        <w:t>输出数据</w:t>
      </w:r>
    </w:p>
    <w:p w:rsidR="00CC245C" w:rsidRPr="00DE21E7" w:rsidRDefault="00CC245C" w:rsidP="00CC245C">
      <w:pPr>
        <w:pStyle w:val="a1"/>
        <w:ind w:firstLine="480"/>
      </w:pPr>
      <w:r w:rsidRPr="00DE21E7">
        <w:rPr>
          <w:rFonts w:hint="eastAsia"/>
        </w:rPr>
        <w:t>无。</w:t>
      </w:r>
    </w:p>
    <w:p w:rsidR="00CC245C" w:rsidRPr="00DE21E7" w:rsidRDefault="00CC245C" w:rsidP="00CC245C">
      <w:pPr>
        <w:pStyle w:val="a1"/>
        <w:numPr>
          <w:ilvl w:val="0"/>
          <w:numId w:val="7"/>
        </w:numPr>
        <w:ind w:firstLineChars="0"/>
      </w:pPr>
      <w:r w:rsidRPr="00DE21E7">
        <w:rPr>
          <w:rFonts w:hint="eastAsia"/>
        </w:rPr>
        <w:t>算法</w:t>
      </w:r>
    </w:p>
    <w:p w:rsidR="00CC245C" w:rsidRPr="00DE21E7" w:rsidRDefault="00CC245C" w:rsidP="00CC245C">
      <w:pPr>
        <w:pStyle w:val="a1"/>
        <w:ind w:firstLine="480"/>
      </w:pPr>
      <w:r>
        <w:rPr>
          <w:rFonts w:hint="eastAsia"/>
        </w:rPr>
        <w:t>无。</w:t>
      </w:r>
    </w:p>
    <w:p w:rsidR="00CC245C" w:rsidRPr="00DE21E7" w:rsidRDefault="00CC245C" w:rsidP="00CC245C">
      <w:pPr>
        <w:pStyle w:val="a1"/>
        <w:numPr>
          <w:ilvl w:val="0"/>
          <w:numId w:val="7"/>
        </w:numPr>
        <w:ind w:firstLineChars="0"/>
      </w:pPr>
      <w:r w:rsidRPr="00DE21E7">
        <w:rPr>
          <w:rFonts w:hint="eastAsia"/>
        </w:rPr>
        <w:t>逻辑流程</w:t>
      </w:r>
    </w:p>
    <w:p w:rsidR="00CC245C" w:rsidRPr="00CC245C" w:rsidRDefault="009D52D3" w:rsidP="00450322">
      <w:pPr>
        <w:pStyle w:val="a1"/>
        <w:ind w:firstLineChars="83" w:firstLine="199"/>
        <w:jc w:val="center"/>
      </w:pPr>
      <w:r>
        <w:object w:dxaOrig="1502" w:dyaOrig="5867">
          <v:shape id="_x0000_i1042" type="#_x0000_t75" style="width:75pt;height:293.5pt" o:ole="">
            <v:imagedata r:id="rId54" o:title=""/>
          </v:shape>
          <o:OLEObject Type="Embed" ProgID="Visio.Drawing.11" ShapeID="_x0000_i1042" DrawAspect="Content" ObjectID="_1548403959" r:id="rId55"/>
        </w:object>
      </w:r>
    </w:p>
    <w:p w:rsidR="00D30E10" w:rsidRPr="00DE21E7" w:rsidRDefault="00E139FB" w:rsidP="008E1255">
      <w:pPr>
        <w:pStyle w:val="3"/>
      </w:pPr>
      <w:bookmarkStart w:id="773" w:name="_Toc458488452"/>
      <w:bookmarkStart w:id="774" w:name="_Toc464376287"/>
      <w:bookmarkStart w:id="775" w:name="_Toc464376498"/>
      <w:bookmarkStart w:id="776" w:name="_Toc464377117"/>
      <w:bookmarkStart w:id="777" w:name="_Toc464377213"/>
      <w:bookmarkStart w:id="778" w:name="_Toc464377309"/>
      <w:bookmarkStart w:id="779" w:name="_Toc464377431"/>
      <w:bookmarkStart w:id="780" w:name="_Toc464377964"/>
      <w:bookmarkStart w:id="781" w:name="_Toc474657927"/>
      <w:r>
        <w:rPr>
          <w:rFonts w:hint="eastAsia"/>
        </w:rPr>
        <w:t>编译</w:t>
      </w:r>
      <w:r w:rsidR="00107F61">
        <w:rPr>
          <w:rFonts w:hint="eastAsia"/>
        </w:rPr>
        <w:t>功能</w:t>
      </w:r>
      <w:bookmarkEnd w:id="773"/>
      <w:bookmarkEnd w:id="774"/>
      <w:bookmarkEnd w:id="775"/>
      <w:bookmarkEnd w:id="776"/>
      <w:bookmarkEnd w:id="777"/>
      <w:bookmarkEnd w:id="778"/>
      <w:bookmarkEnd w:id="779"/>
      <w:bookmarkEnd w:id="780"/>
      <w:bookmarkEnd w:id="781"/>
    </w:p>
    <w:p w:rsidR="004860A1" w:rsidRPr="00DE21E7" w:rsidRDefault="00E139FB" w:rsidP="004860A1">
      <w:pPr>
        <w:pStyle w:val="4"/>
      </w:pPr>
      <w:r>
        <w:rPr>
          <w:rFonts w:hint="eastAsia"/>
        </w:rPr>
        <w:t>页面检查</w:t>
      </w:r>
    </w:p>
    <w:p w:rsidR="00D30E10" w:rsidRPr="00DE21E7" w:rsidRDefault="00D30E10" w:rsidP="003365CC">
      <w:pPr>
        <w:pStyle w:val="a1"/>
        <w:numPr>
          <w:ilvl w:val="0"/>
          <w:numId w:val="6"/>
        </w:numPr>
        <w:ind w:firstLineChars="0"/>
      </w:pPr>
      <w:r w:rsidRPr="00DE21E7">
        <w:t>概述</w:t>
      </w:r>
    </w:p>
    <w:p w:rsidR="00D30E10" w:rsidRPr="00DE21E7" w:rsidRDefault="007116B7" w:rsidP="00D30E10">
      <w:pPr>
        <w:pStyle w:val="a1"/>
        <w:ind w:firstLine="480"/>
      </w:pPr>
      <w:r>
        <w:rPr>
          <w:rFonts w:hint="eastAsia"/>
        </w:rPr>
        <w:t>检查当前页面</w:t>
      </w:r>
      <w:r w:rsidR="00272748">
        <w:rPr>
          <w:rFonts w:hint="eastAsia"/>
        </w:rPr>
        <w:t>中的内容是否合法</w:t>
      </w:r>
      <w:r w:rsidR="00D30E10" w:rsidRPr="00DE21E7">
        <w:rPr>
          <w:rFonts w:hint="eastAsia"/>
        </w:rPr>
        <w:t>。</w:t>
      </w:r>
    </w:p>
    <w:p w:rsidR="00D30E10" w:rsidRDefault="00D30E10" w:rsidP="003365CC">
      <w:pPr>
        <w:pStyle w:val="a1"/>
        <w:numPr>
          <w:ilvl w:val="0"/>
          <w:numId w:val="6"/>
        </w:numPr>
        <w:ind w:firstLineChars="0"/>
      </w:pPr>
      <w:r w:rsidRPr="00DE21E7">
        <w:t>输入数据</w:t>
      </w:r>
    </w:p>
    <w:p w:rsidR="00AA09D7" w:rsidRPr="00DE21E7" w:rsidRDefault="00AA09D7" w:rsidP="00AA09D7">
      <w:pPr>
        <w:pStyle w:val="a1"/>
        <w:ind w:left="480" w:firstLineChars="0" w:firstLine="0"/>
      </w:pPr>
      <w:r>
        <w:rPr>
          <w:rFonts w:hint="eastAsia"/>
        </w:rPr>
        <w:t>无。</w:t>
      </w:r>
    </w:p>
    <w:p w:rsidR="00D30E10" w:rsidRPr="00DE21E7" w:rsidRDefault="00D30E10" w:rsidP="003365CC">
      <w:pPr>
        <w:pStyle w:val="a1"/>
        <w:numPr>
          <w:ilvl w:val="0"/>
          <w:numId w:val="7"/>
        </w:numPr>
        <w:ind w:firstLineChars="0"/>
      </w:pPr>
      <w:r w:rsidRPr="00DE21E7">
        <w:rPr>
          <w:rFonts w:hint="eastAsia"/>
        </w:rPr>
        <w:t>输出数据</w:t>
      </w:r>
    </w:p>
    <w:p w:rsidR="00D30E10" w:rsidRPr="00DE21E7" w:rsidRDefault="00D30E10" w:rsidP="00D30E10">
      <w:pPr>
        <w:pStyle w:val="a1"/>
        <w:ind w:firstLine="480"/>
      </w:pPr>
      <w:r w:rsidRPr="00DE21E7">
        <w:rPr>
          <w:rFonts w:hint="eastAsia"/>
        </w:rPr>
        <w:t>无。</w:t>
      </w:r>
    </w:p>
    <w:p w:rsidR="00D30E10" w:rsidRPr="00DE21E7" w:rsidRDefault="00D30E10" w:rsidP="003365CC">
      <w:pPr>
        <w:pStyle w:val="a1"/>
        <w:numPr>
          <w:ilvl w:val="0"/>
          <w:numId w:val="7"/>
        </w:numPr>
        <w:ind w:firstLineChars="0"/>
      </w:pPr>
      <w:r w:rsidRPr="00DE21E7">
        <w:rPr>
          <w:rFonts w:hint="eastAsia"/>
        </w:rPr>
        <w:t>算法</w:t>
      </w:r>
    </w:p>
    <w:p w:rsidR="00D30E10" w:rsidRPr="00DE21E7" w:rsidRDefault="00D30E10" w:rsidP="00D30E10">
      <w:pPr>
        <w:pStyle w:val="a1"/>
        <w:ind w:firstLine="480"/>
      </w:pPr>
      <w:r w:rsidRPr="00DE21E7">
        <w:rPr>
          <w:rFonts w:hint="eastAsia"/>
        </w:rPr>
        <w:t>无。</w:t>
      </w:r>
    </w:p>
    <w:p w:rsidR="00D30E10" w:rsidRPr="00DE21E7" w:rsidRDefault="00D30E10" w:rsidP="003365CC">
      <w:pPr>
        <w:pStyle w:val="a1"/>
        <w:numPr>
          <w:ilvl w:val="0"/>
          <w:numId w:val="7"/>
        </w:numPr>
        <w:ind w:firstLineChars="0"/>
      </w:pPr>
      <w:r w:rsidRPr="00DE21E7">
        <w:rPr>
          <w:rFonts w:hint="eastAsia"/>
        </w:rPr>
        <w:t>逻辑流程</w:t>
      </w:r>
    </w:p>
    <w:p w:rsidR="000903DA" w:rsidRPr="00DE21E7" w:rsidRDefault="00AC60DF" w:rsidP="00AC60DF">
      <w:pPr>
        <w:pStyle w:val="a1"/>
        <w:ind w:firstLine="480"/>
        <w:jc w:val="center"/>
      </w:pPr>
      <w:r>
        <w:object w:dxaOrig="4732" w:dyaOrig="9764">
          <v:shape id="_x0000_i1043" type="#_x0000_t75" style="width:236.5pt;height:488pt" o:ole="">
            <v:imagedata r:id="rId56" o:title=""/>
          </v:shape>
          <o:OLEObject Type="Embed" ProgID="Visio.Drawing.11" ShapeID="_x0000_i1043" DrawAspect="Content" ObjectID="_1548403960" r:id="rId57"/>
        </w:object>
      </w:r>
    </w:p>
    <w:p w:rsidR="00693C20" w:rsidRDefault="00107F61" w:rsidP="007E7F2C">
      <w:pPr>
        <w:pStyle w:val="4"/>
      </w:pPr>
      <w:r>
        <w:rPr>
          <w:rFonts w:hint="eastAsia"/>
        </w:rPr>
        <w:t>编译</w:t>
      </w:r>
    </w:p>
    <w:p w:rsidR="00AF517C" w:rsidRPr="00DE21E7" w:rsidRDefault="00AF517C" w:rsidP="003365CC">
      <w:pPr>
        <w:pStyle w:val="a1"/>
        <w:numPr>
          <w:ilvl w:val="0"/>
          <w:numId w:val="6"/>
        </w:numPr>
        <w:ind w:firstLineChars="0"/>
      </w:pPr>
      <w:r w:rsidRPr="00DE21E7">
        <w:t>概述</w:t>
      </w:r>
    </w:p>
    <w:p w:rsidR="00AF517C" w:rsidRPr="00DE21E7" w:rsidRDefault="00812276" w:rsidP="00AF517C">
      <w:pPr>
        <w:pStyle w:val="a1"/>
        <w:ind w:firstLine="480"/>
      </w:pPr>
      <w:r>
        <w:rPr>
          <w:rFonts w:hint="eastAsia"/>
        </w:rPr>
        <w:t>将当前</w:t>
      </w:r>
      <w:r w:rsidR="00105123">
        <w:rPr>
          <w:rFonts w:hint="eastAsia"/>
        </w:rPr>
        <w:t>工程中的所有页面</w:t>
      </w:r>
      <w:r w:rsidR="00CC56C3">
        <w:rPr>
          <w:rFonts w:hint="eastAsia"/>
        </w:rPr>
        <w:t>及页面中控件元素</w:t>
      </w:r>
      <w:r w:rsidR="00105123">
        <w:rPr>
          <w:rFonts w:hint="eastAsia"/>
        </w:rPr>
        <w:t>编译为可以下装的二进制文件，</w:t>
      </w:r>
      <w:r w:rsidR="002E3191">
        <w:rPr>
          <w:rFonts w:hint="eastAsia"/>
        </w:rPr>
        <w:t>最终</w:t>
      </w:r>
      <w:r w:rsidR="000F3E03">
        <w:rPr>
          <w:rFonts w:hint="eastAsia"/>
        </w:rPr>
        <w:t>生成一个包含有当前工程中所有页面数据及图元数据</w:t>
      </w:r>
      <w:r w:rsidR="00AA2746">
        <w:rPr>
          <w:rFonts w:hint="eastAsia"/>
        </w:rPr>
        <w:t>的</w:t>
      </w:r>
      <w:r w:rsidR="000F3E03">
        <w:rPr>
          <w:rFonts w:hint="eastAsia"/>
        </w:rPr>
        <w:t>文件</w:t>
      </w:r>
      <w:r w:rsidR="009D396B">
        <w:rPr>
          <w:rFonts w:hint="eastAsia"/>
        </w:rPr>
        <w:t>，</w:t>
      </w:r>
      <w:r w:rsidR="005433CD">
        <w:rPr>
          <w:rFonts w:hint="eastAsia"/>
        </w:rPr>
        <w:t>生成的文件与</w:t>
      </w:r>
      <w:r w:rsidR="009D396B">
        <w:rPr>
          <w:rFonts w:hint="eastAsia"/>
        </w:rPr>
        <w:t>当前实际的页面文件个数有关</w:t>
      </w:r>
      <w:r w:rsidR="005433CD">
        <w:rPr>
          <w:rFonts w:hint="eastAsia"/>
        </w:rPr>
        <w:t>，随着工程中页面的增加</w:t>
      </w:r>
      <w:r w:rsidR="00DF0A4B">
        <w:rPr>
          <w:rFonts w:hint="eastAsia"/>
        </w:rPr>
        <w:t>该文件也会随之变大。</w:t>
      </w:r>
    </w:p>
    <w:p w:rsidR="00AF517C" w:rsidRDefault="00AF517C" w:rsidP="003365CC">
      <w:pPr>
        <w:pStyle w:val="a1"/>
        <w:numPr>
          <w:ilvl w:val="0"/>
          <w:numId w:val="6"/>
        </w:numPr>
        <w:ind w:firstLineChars="0"/>
      </w:pPr>
      <w:r w:rsidRPr="00DE21E7">
        <w:t>输入数据</w:t>
      </w:r>
    </w:p>
    <w:p w:rsidR="00AF517C" w:rsidRPr="00DE21E7" w:rsidRDefault="00CC0FF6" w:rsidP="00AF517C">
      <w:pPr>
        <w:pStyle w:val="a1"/>
        <w:ind w:left="480" w:firstLineChars="0" w:firstLine="0"/>
      </w:pPr>
      <w:r>
        <w:rPr>
          <w:rFonts w:hint="eastAsia"/>
        </w:rPr>
        <w:t>工程页面数据</w:t>
      </w:r>
      <w:r w:rsidR="00AF517C">
        <w:rPr>
          <w:rFonts w:hint="eastAsia"/>
        </w:rPr>
        <w:t>。</w:t>
      </w:r>
    </w:p>
    <w:p w:rsidR="00AF517C" w:rsidRPr="00DE21E7" w:rsidRDefault="00AF517C" w:rsidP="003365CC">
      <w:pPr>
        <w:pStyle w:val="a1"/>
        <w:numPr>
          <w:ilvl w:val="0"/>
          <w:numId w:val="7"/>
        </w:numPr>
        <w:ind w:firstLineChars="0"/>
      </w:pPr>
      <w:r w:rsidRPr="00DE21E7">
        <w:rPr>
          <w:rFonts w:hint="eastAsia"/>
        </w:rPr>
        <w:t>输出数据</w:t>
      </w:r>
    </w:p>
    <w:p w:rsidR="00AF517C" w:rsidRPr="00DE21E7" w:rsidRDefault="004657A7" w:rsidP="00AF517C">
      <w:pPr>
        <w:pStyle w:val="a1"/>
        <w:ind w:firstLine="480"/>
      </w:pPr>
      <w:r>
        <w:rPr>
          <w:rFonts w:hint="eastAsia"/>
        </w:rPr>
        <w:t>配置文件</w:t>
      </w:r>
      <w:r w:rsidR="00AF517C" w:rsidRPr="00DE21E7">
        <w:rPr>
          <w:rFonts w:hint="eastAsia"/>
        </w:rPr>
        <w:t>。</w:t>
      </w:r>
    </w:p>
    <w:p w:rsidR="00AF517C" w:rsidRPr="00DE21E7" w:rsidRDefault="00AF517C" w:rsidP="003365CC">
      <w:pPr>
        <w:pStyle w:val="a1"/>
        <w:numPr>
          <w:ilvl w:val="0"/>
          <w:numId w:val="7"/>
        </w:numPr>
        <w:ind w:firstLineChars="0"/>
      </w:pPr>
      <w:r w:rsidRPr="00DE21E7">
        <w:rPr>
          <w:rFonts w:hint="eastAsia"/>
        </w:rPr>
        <w:lastRenderedPageBreak/>
        <w:t>算法</w:t>
      </w:r>
    </w:p>
    <w:p w:rsidR="00AF517C" w:rsidRDefault="00CF28CD" w:rsidP="00AF517C">
      <w:pPr>
        <w:pStyle w:val="a1"/>
        <w:ind w:firstLine="480"/>
      </w:pPr>
      <w:r>
        <w:rPr>
          <w:rFonts w:hint="eastAsia"/>
        </w:rPr>
        <w:t>设置</w:t>
      </w:r>
      <w:r w:rsidR="0068524F">
        <w:rPr>
          <w:rFonts w:hint="eastAsia"/>
        </w:rPr>
        <w:t>当前工程中的</w:t>
      </w:r>
      <w:r w:rsidR="002A77F7">
        <w:rPr>
          <w:rFonts w:hint="eastAsia"/>
        </w:rPr>
        <w:t>启动</w:t>
      </w:r>
      <w:r w:rsidR="0068524F">
        <w:rPr>
          <w:rFonts w:hint="eastAsia"/>
        </w:rPr>
        <w:t>页面作为页面数组元素的第一</w:t>
      </w:r>
      <w:r w:rsidR="00F42E9B">
        <w:rPr>
          <w:rFonts w:hint="eastAsia"/>
        </w:rPr>
        <w:t>位置</w:t>
      </w:r>
      <w:r w:rsidR="0068524F">
        <w:rPr>
          <w:rFonts w:hint="eastAsia"/>
        </w:rPr>
        <w:t>；</w:t>
      </w:r>
    </w:p>
    <w:p w:rsidR="0068524F" w:rsidRDefault="00900CB1" w:rsidP="00AF517C">
      <w:pPr>
        <w:pStyle w:val="a1"/>
        <w:ind w:firstLine="480"/>
      </w:pPr>
      <w:r>
        <w:rPr>
          <w:rFonts w:hint="eastAsia"/>
        </w:rPr>
        <w:t>循环遍历工程中的所有页面对象，</w:t>
      </w:r>
      <w:r w:rsidR="00AC4901">
        <w:rPr>
          <w:rFonts w:hint="eastAsia"/>
        </w:rPr>
        <w:t>执行页面对象的编译函数接口；</w:t>
      </w:r>
    </w:p>
    <w:p w:rsidR="00AC4901" w:rsidRDefault="00590132" w:rsidP="00AF517C">
      <w:pPr>
        <w:pStyle w:val="a1"/>
        <w:ind w:firstLine="480"/>
      </w:pPr>
      <w:r>
        <w:rPr>
          <w:rFonts w:hint="eastAsia"/>
        </w:rPr>
        <w:t>页面对象</w:t>
      </w:r>
      <w:r w:rsidR="00C25F47">
        <w:rPr>
          <w:rFonts w:hint="eastAsia"/>
        </w:rPr>
        <w:t>包含所有控件的</w:t>
      </w:r>
      <w:r w:rsidR="00AC4901">
        <w:rPr>
          <w:rFonts w:hint="eastAsia"/>
        </w:rPr>
        <w:t>编辑函数接口，依次调用即可，生成对应内存结构数据；</w:t>
      </w:r>
    </w:p>
    <w:p w:rsidR="00AC4901" w:rsidRPr="00AC4901" w:rsidRDefault="007820CD" w:rsidP="00AF517C">
      <w:pPr>
        <w:pStyle w:val="a1"/>
        <w:ind w:firstLine="480"/>
      </w:pPr>
      <w:r>
        <w:rPr>
          <w:rFonts w:hint="eastAsia"/>
        </w:rPr>
        <w:t>指定目录，</w:t>
      </w:r>
      <w:r w:rsidR="00AC4901">
        <w:rPr>
          <w:rFonts w:hint="eastAsia"/>
        </w:rPr>
        <w:t>将内存数据</w:t>
      </w:r>
      <w:r>
        <w:rPr>
          <w:rFonts w:hint="eastAsia"/>
        </w:rPr>
        <w:t>以文件方式进行保存</w:t>
      </w:r>
      <w:r w:rsidR="00AC4901">
        <w:rPr>
          <w:rFonts w:hint="eastAsia"/>
        </w:rPr>
        <w:t>。</w:t>
      </w:r>
    </w:p>
    <w:p w:rsidR="00AF517C" w:rsidRDefault="00AF517C" w:rsidP="003365CC">
      <w:pPr>
        <w:pStyle w:val="a1"/>
        <w:numPr>
          <w:ilvl w:val="0"/>
          <w:numId w:val="7"/>
        </w:numPr>
        <w:ind w:firstLineChars="0"/>
      </w:pPr>
      <w:r w:rsidRPr="00DE21E7">
        <w:rPr>
          <w:rFonts w:hint="eastAsia"/>
        </w:rPr>
        <w:t>逻辑流程</w:t>
      </w:r>
    </w:p>
    <w:p w:rsidR="003E2ABD" w:rsidRDefault="003E2ABD" w:rsidP="003E2ABD">
      <w:pPr>
        <w:pStyle w:val="a1"/>
        <w:ind w:left="480" w:firstLineChars="0" w:firstLine="0"/>
      </w:pPr>
      <w:r>
        <w:rPr>
          <w:rFonts w:hint="eastAsia"/>
        </w:rPr>
        <w:t>无。</w:t>
      </w:r>
    </w:p>
    <w:p w:rsidR="000B16C8" w:rsidRDefault="000B16C8" w:rsidP="000B16C8">
      <w:pPr>
        <w:pStyle w:val="4"/>
      </w:pPr>
      <w:r>
        <w:rPr>
          <w:rFonts w:hint="eastAsia"/>
        </w:rPr>
        <w:t>仿真</w:t>
      </w:r>
    </w:p>
    <w:p w:rsidR="000B16C8" w:rsidRPr="00DE21E7" w:rsidRDefault="000B16C8" w:rsidP="003365CC">
      <w:pPr>
        <w:pStyle w:val="a1"/>
        <w:numPr>
          <w:ilvl w:val="0"/>
          <w:numId w:val="6"/>
        </w:numPr>
        <w:ind w:firstLineChars="0"/>
      </w:pPr>
      <w:r w:rsidRPr="00DE21E7">
        <w:t>概述</w:t>
      </w:r>
    </w:p>
    <w:p w:rsidR="000B16C8" w:rsidRPr="00DE21E7" w:rsidRDefault="005623E6" w:rsidP="000B16C8">
      <w:pPr>
        <w:pStyle w:val="a1"/>
        <w:ind w:firstLine="480"/>
      </w:pPr>
      <w:r>
        <w:rPr>
          <w:rFonts w:hint="eastAsia"/>
        </w:rPr>
        <w:t>解析编译生成的下装配置文件，</w:t>
      </w:r>
      <w:r w:rsidR="001B0424">
        <w:rPr>
          <w:rFonts w:hint="eastAsia"/>
        </w:rPr>
        <w:t>将文件中的数据反解析</w:t>
      </w:r>
      <w:r w:rsidR="005F2F91">
        <w:rPr>
          <w:rFonts w:hint="eastAsia"/>
        </w:rPr>
        <w:t>后在</w:t>
      </w:r>
      <w:r w:rsidR="00472C05">
        <w:rPr>
          <w:rFonts w:hint="eastAsia"/>
        </w:rPr>
        <w:t>窗口中进行绘制并</w:t>
      </w:r>
      <w:r w:rsidR="00642EDB">
        <w:rPr>
          <w:rFonts w:hint="eastAsia"/>
        </w:rPr>
        <w:t>设置相关事件关联函数，</w:t>
      </w:r>
      <w:r w:rsidR="00392D66">
        <w:rPr>
          <w:rFonts w:hint="eastAsia"/>
        </w:rPr>
        <w:t>模拟下位机上的部分显示</w:t>
      </w:r>
      <w:r w:rsidR="00AD56F8">
        <w:rPr>
          <w:rFonts w:hint="eastAsia"/>
        </w:rPr>
        <w:t>功能</w:t>
      </w:r>
      <w:r w:rsidR="00392D66">
        <w:rPr>
          <w:rFonts w:hint="eastAsia"/>
        </w:rPr>
        <w:t>过程</w:t>
      </w:r>
      <w:r w:rsidR="000B16C8" w:rsidRPr="00DE21E7">
        <w:rPr>
          <w:rFonts w:hint="eastAsia"/>
        </w:rPr>
        <w:t>。</w:t>
      </w:r>
    </w:p>
    <w:p w:rsidR="000B16C8" w:rsidRDefault="000B16C8" w:rsidP="003365CC">
      <w:pPr>
        <w:pStyle w:val="a1"/>
        <w:numPr>
          <w:ilvl w:val="0"/>
          <w:numId w:val="6"/>
        </w:numPr>
        <w:ind w:firstLineChars="0"/>
      </w:pPr>
      <w:r w:rsidRPr="00DE21E7">
        <w:t>输入数据</w:t>
      </w:r>
    </w:p>
    <w:p w:rsidR="000B16C8" w:rsidRPr="00DE21E7" w:rsidRDefault="004573A8" w:rsidP="000B16C8">
      <w:pPr>
        <w:pStyle w:val="a1"/>
        <w:ind w:left="480" w:firstLineChars="0" w:firstLine="0"/>
      </w:pPr>
      <w:r>
        <w:rPr>
          <w:rFonts w:hint="eastAsia"/>
        </w:rPr>
        <w:t>配置文件</w:t>
      </w:r>
      <w:r w:rsidR="000B16C8">
        <w:rPr>
          <w:rFonts w:hint="eastAsia"/>
        </w:rPr>
        <w:t>。</w:t>
      </w:r>
    </w:p>
    <w:p w:rsidR="000B16C8" w:rsidRPr="00DE21E7" w:rsidRDefault="000B16C8" w:rsidP="003365CC">
      <w:pPr>
        <w:pStyle w:val="a1"/>
        <w:numPr>
          <w:ilvl w:val="0"/>
          <w:numId w:val="7"/>
        </w:numPr>
        <w:ind w:firstLineChars="0"/>
      </w:pPr>
      <w:r w:rsidRPr="00DE21E7">
        <w:rPr>
          <w:rFonts w:hint="eastAsia"/>
        </w:rPr>
        <w:t>输出数据</w:t>
      </w:r>
    </w:p>
    <w:p w:rsidR="000B16C8" w:rsidRPr="00DE21E7" w:rsidRDefault="00D502DA" w:rsidP="000B16C8">
      <w:pPr>
        <w:pStyle w:val="a1"/>
        <w:ind w:firstLine="480"/>
      </w:pPr>
      <w:r>
        <w:rPr>
          <w:rFonts w:hint="eastAsia"/>
        </w:rPr>
        <w:t>界面显示</w:t>
      </w:r>
      <w:r w:rsidR="000B16C8" w:rsidRPr="00DE21E7">
        <w:rPr>
          <w:rFonts w:hint="eastAsia"/>
        </w:rPr>
        <w:t>。</w:t>
      </w:r>
    </w:p>
    <w:p w:rsidR="000B16C8" w:rsidRPr="00DE21E7" w:rsidRDefault="000B16C8" w:rsidP="003365CC">
      <w:pPr>
        <w:pStyle w:val="a1"/>
        <w:numPr>
          <w:ilvl w:val="0"/>
          <w:numId w:val="7"/>
        </w:numPr>
        <w:ind w:firstLineChars="0"/>
      </w:pPr>
      <w:r w:rsidRPr="00DE21E7">
        <w:rPr>
          <w:rFonts w:hint="eastAsia"/>
        </w:rPr>
        <w:t>算法</w:t>
      </w:r>
    </w:p>
    <w:p w:rsidR="000B16C8" w:rsidRDefault="00F63D94" w:rsidP="000B16C8">
      <w:pPr>
        <w:pStyle w:val="a1"/>
        <w:ind w:firstLine="480"/>
      </w:pPr>
      <w:r>
        <w:rPr>
          <w:rFonts w:hint="eastAsia"/>
        </w:rPr>
        <w:t>反解析二进制下装配置文件</w:t>
      </w:r>
      <w:r w:rsidR="000B16C8">
        <w:rPr>
          <w:rFonts w:hint="eastAsia"/>
        </w:rPr>
        <w:t>；</w:t>
      </w:r>
    </w:p>
    <w:p w:rsidR="000B16C8" w:rsidRDefault="00526041" w:rsidP="000B16C8">
      <w:pPr>
        <w:pStyle w:val="a1"/>
        <w:ind w:firstLine="480"/>
      </w:pPr>
      <w:r>
        <w:rPr>
          <w:rFonts w:hint="eastAsia"/>
        </w:rPr>
        <w:t>根据文件中的信息创建</w:t>
      </w:r>
      <w:r w:rsidR="00936ADC">
        <w:rPr>
          <w:rFonts w:hint="eastAsia"/>
        </w:rPr>
        <w:t>相关页面及控件窗口</w:t>
      </w:r>
      <w:r w:rsidR="00EE559F">
        <w:rPr>
          <w:rFonts w:hint="eastAsia"/>
        </w:rPr>
        <w:t>，并设置相应</w:t>
      </w:r>
      <w:r w:rsidR="00A832E7">
        <w:rPr>
          <w:rFonts w:hint="eastAsia"/>
        </w:rPr>
        <w:t>外观</w:t>
      </w:r>
      <w:r w:rsidR="000B16C8">
        <w:rPr>
          <w:rFonts w:hint="eastAsia"/>
        </w:rPr>
        <w:t>；</w:t>
      </w:r>
    </w:p>
    <w:p w:rsidR="00732B17" w:rsidRDefault="00C75836" w:rsidP="000B16C8">
      <w:pPr>
        <w:pStyle w:val="a1"/>
        <w:ind w:firstLine="480"/>
      </w:pPr>
      <w:r>
        <w:rPr>
          <w:rFonts w:hint="eastAsia"/>
        </w:rPr>
        <w:t>添加定时器事件及鼠标操作事件；</w:t>
      </w:r>
    </w:p>
    <w:p w:rsidR="000B16C8" w:rsidRDefault="00F30E26" w:rsidP="000B16C8">
      <w:pPr>
        <w:pStyle w:val="a1"/>
        <w:ind w:firstLine="480"/>
      </w:pPr>
      <w:r>
        <w:rPr>
          <w:rFonts w:hint="eastAsia"/>
        </w:rPr>
        <w:t>读取相关范围信息，并设置定时器随机产生数据，</w:t>
      </w:r>
      <w:r w:rsidR="003F5F30">
        <w:rPr>
          <w:rFonts w:hint="eastAsia"/>
        </w:rPr>
        <w:t>模拟</w:t>
      </w:r>
      <w:r>
        <w:rPr>
          <w:rFonts w:hint="eastAsia"/>
        </w:rPr>
        <w:t>在</w:t>
      </w:r>
      <w:r w:rsidR="005B536E">
        <w:rPr>
          <w:rFonts w:hint="eastAsia"/>
        </w:rPr>
        <w:t>控件中</w:t>
      </w:r>
      <w:r w:rsidR="00C42FBF">
        <w:rPr>
          <w:rFonts w:hint="eastAsia"/>
        </w:rPr>
        <w:t>显示</w:t>
      </w:r>
      <w:r w:rsidR="00102F83">
        <w:rPr>
          <w:rFonts w:hint="eastAsia"/>
        </w:rPr>
        <w:t>；</w:t>
      </w:r>
    </w:p>
    <w:p w:rsidR="00102F83" w:rsidRPr="00102F83" w:rsidRDefault="008D1EA4" w:rsidP="000B16C8">
      <w:pPr>
        <w:pStyle w:val="a1"/>
        <w:ind w:firstLine="480"/>
      </w:pPr>
      <w:r>
        <w:rPr>
          <w:rFonts w:hint="eastAsia"/>
        </w:rPr>
        <w:t>增加控制流程，</w:t>
      </w:r>
      <w:r w:rsidR="00743E60">
        <w:rPr>
          <w:rFonts w:hint="eastAsia"/>
        </w:rPr>
        <w:t>在仿真过程中可以自动播放</w:t>
      </w:r>
      <w:r w:rsidR="001130F2">
        <w:rPr>
          <w:rFonts w:hint="eastAsia"/>
        </w:rPr>
        <w:t>，</w:t>
      </w:r>
      <w:r w:rsidR="00743E60">
        <w:rPr>
          <w:rFonts w:hint="eastAsia"/>
        </w:rPr>
        <w:t>也</w:t>
      </w:r>
      <w:r w:rsidR="001130F2">
        <w:rPr>
          <w:rFonts w:hint="eastAsia"/>
        </w:rPr>
        <w:t>可</w:t>
      </w:r>
      <w:r w:rsidR="00743E60">
        <w:rPr>
          <w:rFonts w:hint="eastAsia"/>
        </w:rPr>
        <w:t>暂停后手动输入数据查看控件反馈情况</w:t>
      </w:r>
      <w:r w:rsidR="00F710A9">
        <w:rPr>
          <w:rFonts w:hint="eastAsia"/>
        </w:rPr>
        <w:t>。</w:t>
      </w:r>
    </w:p>
    <w:p w:rsidR="000B16C8" w:rsidRDefault="000B16C8" w:rsidP="003365CC">
      <w:pPr>
        <w:pStyle w:val="a1"/>
        <w:numPr>
          <w:ilvl w:val="0"/>
          <w:numId w:val="7"/>
        </w:numPr>
        <w:ind w:firstLineChars="0"/>
      </w:pPr>
      <w:r w:rsidRPr="00DE21E7">
        <w:rPr>
          <w:rFonts w:hint="eastAsia"/>
        </w:rPr>
        <w:t>逻辑流程</w:t>
      </w:r>
    </w:p>
    <w:p w:rsidR="000B16C8" w:rsidRPr="00AF517C" w:rsidRDefault="000B16C8" w:rsidP="000B16C8">
      <w:pPr>
        <w:pStyle w:val="a1"/>
        <w:ind w:left="480" w:firstLineChars="0" w:firstLine="0"/>
      </w:pPr>
      <w:r>
        <w:rPr>
          <w:rFonts w:hint="eastAsia"/>
        </w:rPr>
        <w:t>无。</w:t>
      </w:r>
    </w:p>
    <w:p w:rsidR="004C18A0" w:rsidRDefault="00D12122" w:rsidP="008E1255">
      <w:pPr>
        <w:pStyle w:val="3"/>
      </w:pPr>
      <w:bookmarkStart w:id="782" w:name="_Toc464376288"/>
      <w:bookmarkStart w:id="783" w:name="_Toc464376499"/>
      <w:bookmarkStart w:id="784" w:name="_Toc464377118"/>
      <w:bookmarkStart w:id="785" w:name="_Toc464377214"/>
      <w:bookmarkStart w:id="786" w:name="_Toc464377310"/>
      <w:bookmarkStart w:id="787" w:name="_Toc464377432"/>
      <w:bookmarkStart w:id="788" w:name="_Toc464377965"/>
      <w:bookmarkStart w:id="789" w:name="_Toc474657928"/>
      <w:r>
        <w:rPr>
          <w:rFonts w:hint="eastAsia"/>
        </w:rPr>
        <w:t>模板管理</w:t>
      </w:r>
      <w:bookmarkEnd w:id="782"/>
      <w:bookmarkEnd w:id="783"/>
      <w:bookmarkEnd w:id="784"/>
      <w:bookmarkEnd w:id="785"/>
      <w:bookmarkEnd w:id="786"/>
      <w:bookmarkEnd w:id="787"/>
      <w:bookmarkEnd w:id="788"/>
      <w:bookmarkEnd w:id="789"/>
    </w:p>
    <w:p w:rsidR="00D17693" w:rsidRPr="00D17693" w:rsidRDefault="00E60580" w:rsidP="00230D05">
      <w:pPr>
        <w:pStyle w:val="4"/>
      </w:pPr>
      <w:r>
        <w:rPr>
          <w:rFonts w:hint="eastAsia"/>
        </w:rPr>
        <w:t>新建模板</w:t>
      </w:r>
    </w:p>
    <w:p w:rsidR="00EB2244" w:rsidRPr="00DE21E7" w:rsidRDefault="00EB2244" w:rsidP="00EB2244">
      <w:pPr>
        <w:pStyle w:val="a1"/>
        <w:numPr>
          <w:ilvl w:val="0"/>
          <w:numId w:val="6"/>
        </w:numPr>
        <w:ind w:firstLineChars="0"/>
      </w:pPr>
      <w:r w:rsidRPr="00DE21E7">
        <w:t>概述</w:t>
      </w:r>
    </w:p>
    <w:p w:rsidR="00EB2244" w:rsidRPr="00DE21E7" w:rsidRDefault="003B0741" w:rsidP="00EB2244">
      <w:pPr>
        <w:pStyle w:val="a1"/>
        <w:ind w:firstLine="480"/>
      </w:pPr>
      <w:r>
        <w:rPr>
          <w:rFonts w:hint="eastAsia"/>
        </w:rPr>
        <w:t>新建模板是根据当前页面文件中</w:t>
      </w:r>
      <w:r w:rsidR="00185082">
        <w:rPr>
          <w:rFonts w:hint="eastAsia"/>
        </w:rPr>
        <w:t>控件元素</w:t>
      </w:r>
      <w:r w:rsidR="00CE6DAC">
        <w:rPr>
          <w:rFonts w:hint="eastAsia"/>
        </w:rPr>
        <w:t>来保存相关信息</w:t>
      </w:r>
      <w:r w:rsidR="00EB2244" w:rsidRPr="00DE21E7">
        <w:rPr>
          <w:rFonts w:hint="eastAsia"/>
        </w:rPr>
        <w:t>。</w:t>
      </w:r>
    </w:p>
    <w:p w:rsidR="00EB2244" w:rsidRDefault="00EB2244" w:rsidP="00EB2244">
      <w:pPr>
        <w:pStyle w:val="a1"/>
        <w:numPr>
          <w:ilvl w:val="0"/>
          <w:numId w:val="6"/>
        </w:numPr>
        <w:ind w:firstLineChars="0"/>
      </w:pPr>
      <w:r w:rsidRPr="00DE21E7">
        <w:t>输入数据</w:t>
      </w:r>
    </w:p>
    <w:p w:rsidR="00EB2244" w:rsidRPr="00DE21E7" w:rsidRDefault="00153AB7" w:rsidP="00EB2244">
      <w:pPr>
        <w:pStyle w:val="a1"/>
        <w:ind w:left="480" w:firstLineChars="0" w:firstLine="0"/>
      </w:pPr>
      <w:r>
        <w:rPr>
          <w:rFonts w:hint="eastAsia"/>
        </w:rPr>
        <w:lastRenderedPageBreak/>
        <w:t>页面文件</w:t>
      </w:r>
      <w:r w:rsidR="00EB2244">
        <w:rPr>
          <w:rFonts w:hint="eastAsia"/>
        </w:rPr>
        <w:t>。</w:t>
      </w:r>
    </w:p>
    <w:p w:rsidR="00EB2244" w:rsidRPr="00DE21E7" w:rsidRDefault="00EB2244" w:rsidP="00EB2244">
      <w:pPr>
        <w:pStyle w:val="a1"/>
        <w:numPr>
          <w:ilvl w:val="0"/>
          <w:numId w:val="7"/>
        </w:numPr>
        <w:ind w:firstLineChars="0"/>
      </w:pPr>
      <w:r w:rsidRPr="00DE21E7">
        <w:rPr>
          <w:rFonts w:hint="eastAsia"/>
        </w:rPr>
        <w:t>输出数据</w:t>
      </w:r>
    </w:p>
    <w:p w:rsidR="00EB2244" w:rsidRPr="00DE21E7" w:rsidRDefault="00DD653C" w:rsidP="00EB2244">
      <w:pPr>
        <w:pStyle w:val="a1"/>
        <w:ind w:firstLine="480"/>
      </w:pPr>
      <w:r>
        <w:rPr>
          <w:rFonts w:hint="eastAsia"/>
        </w:rPr>
        <w:t>模板文件和页面缩略图</w:t>
      </w:r>
      <w:r w:rsidR="00EB2244" w:rsidRPr="00DE21E7">
        <w:rPr>
          <w:rFonts w:hint="eastAsia"/>
        </w:rPr>
        <w:t>。</w:t>
      </w:r>
    </w:p>
    <w:p w:rsidR="00EB2244" w:rsidRDefault="00EB2244" w:rsidP="00EB2244">
      <w:pPr>
        <w:pStyle w:val="a1"/>
        <w:numPr>
          <w:ilvl w:val="0"/>
          <w:numId w:val="7"/>
        </w:numPr>
        <w:ind w:firstLineChars="0"/>
      </w:pPr>
      <w:r w:rsidRPr="00DE21E7">
        <w:rPr>
          <w:rFonts w:hint="eastAsia"/>
        </w:rPr>
        <w:t>算法</w:t>
      </w:r>
    </w:p>
    <w:p w:rsidR="00824465" w:rsidRDefault="00B57824" w:rsidP="00E2717D">
      <w:pPr>
        <w:pStyle w:val="a1"/>
        <w:ind w:left="480" w:firstLineChars="0" w:firstLine="0"/>
      </w:pPr>
      <w:r>
        <w:rPr>
          <w:rFonts w:hint="eastAsia"/>
        </w:rPr>
        <w:t>将当前页面文件与页面缩略图保存到当前工程中模板文件夹中。</w:t>
      </w:r>
    </w:p>
    <w:p w:rsidR="00534465" w:rsidRDefault="00534465" w:rsidP="00534465">
      <w:pPr>
        <w:pStyle w:val="a1"/>
        <w:numPr>
          <w:ilvl w:val="0"/>
          <w:numId w:val="7"/>
        </w:numPr>
        <w:ind w:firstLineChars="0"/>
      </w:pPr>
      <w:r w:rsidRPr="00DE21E7">
        <w:rPr>
          <w:rFonts w:hint="eastAsia"/>
        </w:rPr>
        <w:t>逻辑流程</w:t>
      </w:r>
    </w:p>
    <w:p w:rsidR="00534465" w:rsidRDefault="00534465" w:rsidP="00E2717D">
      <w:pPr>
        <w:pStyle w:val="a1"/>
        <w:ind w:left="480" w:firstLineChars="0" w:firstLine="0"/>
      </w:pPr>
      <w:r>
        <w:rPr>
          <w:rFonts w:hint="eastAsia"/>
        </w:rPr>
        <w:t>无。</w:t>
      </w:r>
    </w:p>
    <w:p w:rsidR="007F1420" w:rsidRDefault="007F1420" w:rsidP="007F1420">
      <w:pPr>
        <w:pStyle w:val="4"/>
      </w:pPr>
      <w:r>
        <w:rPr>
          <w:rFonts w:hint="eastAsia"/>
        </w:rPr>
        <w:t>模板改名</w:t>
      </w:r>
    </w:p>
    <w:p w:rsidR="00B14290" w:rsidRPr="00DE21E7" w:rsidRDefault="00B14290" w:rsidP="00B14290">
      <w:pPr>
        <w:pStyle w:val="a1"/>
        <w:numPr>
          <w:ilvl w:val="0"/>
          <w:numId w:val="6"/>
        </w:numPr>
        <w:ind w:firstLineChars="0"/>
      </w:pPr>
      <w:r w:rsidRPr="00DE21E7">
        <w:t>概述</w:t>
      </w:r>
    </w:p>
    <w:p w:rsidR="00B14290" w:rsidRPr="00DE21E7" w:rsidRDefault="00B87E3A" w:rsidP="00B14290">
      <w:pPr>
        <w:pStyle w:val="a1"/>
        <w:ind w:firstLine="480"/>
      </w:pPr>
      <w:r>
        <w:rPr>
          <w:rFonts w:hint="eastAsia"/>
        </w:rPr>
        <w:t>对模板文件夹中的模板文件及缩略图进行改名操作</w:t>
      </w:r>
      <w:r w:rsidR="00B14290" w:rsidRPr="00DE21E7">
        <w:rPr>
          <w:rFonts w:hint="eastAsia"/>
        </w:rPr>
        <w:t>。</w:t>
      </w:r>
    </w:p>
    <w:p w:rsidR="00B14290" w:rsidRDefault="00B14290" w:rsidP="00B14290">
      <w:pPr>
        <w:pStyle w:val="a1"/>
        <w:numPr>
          <w:ilvl w:val="0"/>
          <w:numId w:val="6"/>
        </w:numPr>
        <w:ind w:firstLineChars="0"/>
      </w:pPr>
      <w:r w:rsidRPr="00DE21E7">
        <w:t>输入数据</w:t>
      </w:r>
    </w:p>
    <w:p w:rsidR="00B14290" w:rsidRPr="00DE21E7" w:rsidRDefault="00E870CA" w:rsidP="00B14290">
      <w:pPr>
        <w:pStyle w:val="a1"/>
        <w:ind w:left="480" w:firstLineChars="0" w:firstLine="0"/>
      </w:pPr>
      <w:r>
        <w:rPr>
          <w:rFonts w:hint="eastAsia"/>
        </w:rPr>
        <w:t>模板文件</w:t>
      </w:r>
      <w:r w:rsidR="00B14290">
        <w:rPr>
          <w:rFonts w:hint="eastAsia"/>
        </w:rPr>
        <w:t>。</w:t>
      </w:r>
    </w:p>
    <w:p w:rsidR="00B14290" w:rsidRPr="00DE21E7" w:rsidRDefault="00B14290" w:rsidP="00B14290">
      <w:pPr>
        <w:pStyle w:val="a1"/>
        <w:numPr>
          <w:ilvl w:val="0"/>
          <w:numId w:val="7"/>
        </w:numPr>
        <w:ind w:firstLineChars="0"/>
      </w:pPr>
      <w:r w:rsidRPr="00DE21E7">
        <w:rPr>
          <w:rFonts w:hint="eastAsia"/>
        </w:rPr>
        <w:t>输出数据</w:t>
      </w:r>
    </w:p>
    <w:p w:rsidR="00B14290" w:rsidRPr="00DE21E7" w:rsidRDefault="00200F2A" w:rsidP="00B14290">
      <w:pPr>
        <w:pStyle w:val="a1"/>
        <w:ind w:firstLine="480"/>
      </w:pPr>
      <w:r>
        <w:rPr>
          <w:rFonts w:hint="eastAsia"/>
        </w:rPr>
        <w:t>无</w:t>
      </w:r>
      <w:r w:rsidR="00B14290" w:rsidRPr="00DE21E7">
        <w:rPr>
          <w:rFonts w:hint="eastAsia"/>
        </w:rPr>
        <w:t>。</w:t>
      </w:r>
    </w:p>
    <w:p w:rsidR="00B14290" w:rsidRDefault="00B14290" w:rsidP="00B14290">
      <w:pPr>
        <w:pStyle w:val="a1"/>
        <w:numPr>
          <w:ilvl w:val="0"/>
          <w:numId w:val="7"/>
        </w:numPr>
        <w:ind w:firstLineChars="0"/>
      </w:pPr>
      <w:r w:rsidRPr="00DE21E7">
        <w:rPr>
          <w:rFonts w:hint="eastAsia"/>
        </w:rPr>
        <w:t>算法</w:t>
      </w:r>
    </w:p>
    <w:p w:rsidR="00B14290" w:rsidRDefault="00200F2A" w:rsidP="00B14290">
      <w:pPr>
        <w:pStyle w:val="a1"/>
        <w:ind w:left="480" w:firstLineChars="0" w:firstLine="0"/>
      </w:pPr>
      <w:r>
        <w:rPr>
          <w:rFonts w:hint="eastAsia"/>
        </w:rPr>
        <w:t>无</w:t>
      </w:r>
      <w:r w:rsidR="00B14290">
        <w:rPr>
          <w:rFonts w:hint="eastAsia"/>
        </w:rPr>
        <w:t>。</w:t>
      </w:r>
    </w:p>
    <w:p w:rsidR="00021CEE" w:rsidRDefault="00021CEE" w:rsidP="00021CEE">
      <w:pPr>
        <w:pStyle w:val="a1"/>
        <w:numPr>
          <w:ilvl w:val="0"/>
          <w:numId w:val="7"/>
        </w:numPr>
        <w:ind w:firstLineChars="0"/>
      </w:pPr>
      <w:r w:rsidRPr="00DE21E7">
        <w:rPr>
          <w:rFonts w:hint="eastAsia"/>
        </w:rPr>
        <w:t>逻辑流程</w:t>
      </w:r>
    </w:p>
    <w:p w:rsidR="00021CEE" w:rsidRDefault="00021CEE" w:rsidP="00B14290">
      <w:pPr>
        <w:pStyle w:val="a1"/>
        <w:ind w:left="480" w:firstLineChars="0" w:firstLine="0"/>
      </w:pPr>
      <w:r>
        <w:rPr>
          <w:rFonts w:hint="eastAsia"/>
        </w:rPr>
        <w:t>无。</w:t>
      </w:r>
    </w:p>
    <w:p w:rsidR="004A2AF4" w:rsidRDefault="004A2AF4" w:rsidP="004A2AF4">
      <w:pPr>
        <w:pStyle w:val="4"/>
      </w:pPr>
      <w:r>
        <w:rPr>
          <w:rFonts w:hint="eastAsia"/>
        </w:rPr>
        <w:t>删除模板</w:t>
      </w:r>
    </w:p>
    <w:p w:rsidR="00AE0F10" w:rsidRPr="00DE21E7" w:rsidRDefault="00AE0F10" w:rsidP="00AE0F10">
      <w:pPr>
        <w:pStyle w:val="a1"/>
        <w:numPr>
          <w:ilvl w:val="0"/>
          <w:numId w:val="6"/>
        </w:numPr>
        <w:ind w:firstLineChars="0"/>
      </w:pPr>
      <w:r w:rsidRPr="00DE21E7">
        <w:t>概述</w:t>
      </w:r>
    </w:p>
    <w:p w:rsidR="00AE0F10" w:rsidRPr="00DE21E7" w:rsidRDefault="00D22A6D" w:rsidP="00AE0F10">
      <w:pPr>
        <w:pStyle w:val="a1"/>
        <w:ind w:firstLine="480"/>
      </w:pPr>
      <w:r>
        <w:rPr>
          <w:rFonts w:hint="eastAsia"/>
        </w:rPr>
        <w:t>从磁盘中删除模板文件</w:t>
      </w:r>
      <w:r w:rsidR="00B15C1D">
        <w:rPr>
          <w:rFonts w:hint="eastAsia"/>
        </w:rPr>
        <w:t>，更新界面显示</w:t>
      </w:r>
      <w:r w:rsidR="00AE0F10" w:rsidRPr="00DE21E7">
        <w:rPr>
          <w:rFonts w:hint="eastAsia"/>
        </w:rPr>
        <w:t>。</w:t>
      </w:r>
    </w:p>
    <w:p w:rsidR="00AE0F10" w:rsidRDefault="00AE0F10" w:rsidP="00AE0F10">
      <w:pPr>
        <w:pStyle w:val="a1"/>
        <w:numPr>
          <w:ilvl w:val="0"/>
          <w:numId w:val="6"/>
        </w:numPr>
        <w:ind w:firstLineChars="0"/>
      </w:pPr>
      <w:r w:rsidRPr="00DE21E7">
        <w:t>输入数据</w:t>
      </w:r>
    </w:p>
    <w:p w:rsidR="00AE0F10" w:rsidRPr="00DE21E7" w:rsidRDefault="00AE0F10" w:rsidP="00AE0F10">
      <w:pPr>
        <w:pStyle w:val="a1"/>
        <w:ind w:left="480" w:firstLineChars="0" w:firstLine="0"/>
      </w:pPr>
      <w:r>
        <w:rPr>
          <w:rFonts w:hint="eastAsia"/>
        </w:rPr>
        <w:t>模板文件</w:t>
      </w:r>
      <w:r w:rsidR="00E8413C">
        <w:rPr>
          <w:rFonts w:hint="eastAsia"/>
        </w:rPr>
        <w:t>和缩略图文件</w:t>
      </w:r>
      <w:r>
        <w:rPr>
          <w:rFonts w:hint="eastAsia"/>
        </w:rPr>
        <w:t>。</w:t>
      </w:r>
    </w:p>
    <w:p w:rsidR="00AE0F10" w:rsidRPr="00DE21E7" w:rsidRDefault="00AE0F10" w:rsidP="00AE0F10">
      <w:pPr>
        <w:pStyle w:val="a1"/>
        <w:numPr>
          <w:ilvl w:val="0"/>
          <w:numId w:val="7"/>
        </w:numPr>
        <w:ind w:firstLineChars="0"/>
      </w:pPr>
      <w:r w:rsidRPr="00DE21E7">
        <w:rPr>
          <w:rFonts w:hint="eastAsia"/>
        </w:rPr>
        <w:t>输出数据</w:t>
      </w:r>
    </w:p>
    <w:p w:rsidR="00AE0F10" w:rsidRPr="00DE21E7" w:rsidRDefault="00AE0F10" w:rsidP="00AE0F10">
      <w:pPr>
        <w:pStyle w:val="a1"/>
        <w:ind w:firstLine="480"/>
      </w:pPr>
      <w:r>
        <w:rPr>
          <w:rFonts w:hint="eastAsia"/>
        </w:rPr>
        <w:t>无</w:t>
      </w:r>
      <w:r w:rsidRPr="00DE21E7">
        <w:rPr>
          <w:rFonts w:hint="eastAsia"/>
        </w:rPr>
        <w:t>。</w:t>
      </w:r>
    </w:p>
    <w:p w:rsidR="00AE0F10" w:rsidRDefault="00AE0F10" w:rsidP="00AE0F10">
      <w:pPr>
        <w:pStyle w:val="a1"/>
        <w:numPr>
          <w:ilvl w:val="0"/>
          <w:numId w:val="7"/>
        </w:numPr>
        <w:ind w:firstLineChars="0"/>
      </w:pPr>
      <w:r w:rsidRPr="00DE21E7">
        <w:rPr>
          <w:rFonts w:hint="eastAsia"/>
        </w:rPr>
        <w:t>算法</w:t>
      </w:r>
    </w:p>
    <w:p w:rsidR="00AE0F10" w:rsidRDefault="00AE0F10" w:rsidP="00A07B62">
      <w:pPr>
        <w:pStyle w:val="a1"/>
        <w:ind w:left="480" w:firstLineChars="0" w:firstLine="0"/>
      </w:pPr>
      <w:r>
        <w:rPr>
          <w:rFonts w:hint="eastAsia"/>
        </w:rPr>
        <w:t>无。</w:t>
      </w:r>
    </w:p>
    <w:p w:rsidR="00021CEE" w:rsidRDefault="00021CEE" w:rsidP="00021CEE">
      <w:pPr>
        <w:pStyle w:val="a1"/>
        <w:numPr>
          <w:ilvl w:val="0"/>
          <w:numId w:val="7"/>
        </w:numPr>
        <w:ind w:firstLineChars="0"/>
      </w:pPr>
      <w:r w:rsidRPr="00DE21E7">
        <w:rPr>
          <w:rFonts w:hint="eastAsia"/>
        </w:rPr>
        <w:t>逻辑流程</w:t>
      </w:r>
    </w:p>
    <w:p w:rsidR="00021CEE" w:rsidRPr="00AE0F10" w:rsidRDefault="00021CEE" w:rsidP="00A07B62">
      <w:pPr>
        <w:pStyle w:val="a1"/>
        <w:ind w:left="480" w:firstLineChars="0" w:firstLine="0"/>
      </w:pPr>
      <w:r>
        <w:rPr>
          <w:rFonts w:hint="eastAsia"/>
        </w:rPr>
        <w:t>无。</w:t>
      </w:r>
    </w:p>
    <w:p w:rsidR="00D12122" w:rsidRDefault="008138B9" w:rsidP="008E1255">
      <w:pPr>
        <w:pStyle w:val="3"/>
      </w:pPr>
      <w:bookmarkStart w:id="790" w:name="_Toc464376289"/>
      <w:bookmarkStart w:id="791" w:name="_Toc464376500"/>
      <w:bookmarkStart w:id="792" w:name="_Toc464377119"/>
      <w:bookmarkStart w:id="793" w:name="_Toc464377215"/>
      <w:bookmarkStart w:id="794" w:name="_Toc464377311"/>
      <w:bookmarkStart w:id="795" w:name="_Toc464377433"/>
      <w:bookmarkStart w:id="796" w:name="_Toc464377966"/>
      <w:bookmarkStart w:id="797" w:name="_Toc474657929"/>
      <w:r>
        <w:rPr>
          <w:rFonts w:hint="eastAsia"/>
        </w:rPr>
        <w:lastRenderedPageBreak/>
        <w:t>图元管理</w:t>
      </w:r>
      <w:bookmarkEnd w:id="790"/>
      <w:bookmarkEnd w:id="791"/>
      <w:bookmarkEnd w:id="792"/>
      <w:bookmarkEnd w:id="793"/>
      <w:bookmarkEnd w:id="794"/>
      <w:bookmarkEnd w:id="795"/>
      <w:bookmarkEnd w:id="796"/>
      <w:bookmarkEnd w:id="797"/>
    </w:p>
    <w:p w:rsidR="00A07DD2" w:rsidRDefault="0032722D" w:rsidP="0032722D">
      <w:pPr>
        <w:pStyle w:val="4"/>
      </w:pPr>
      <w:r>
        <w:rPr>
          <w:rFonts w:hint="eastAsia"/>
        </w:rPr>
        <w:t>添加图元</w:t>
      </w:r>
    </w:p>
    <w:p w:rsidR="00E301CE" w:rsidRPr="00DE21E7" w:rsidRDefault="00E301CE" w:rsidP="00E301CE">
      <w:pPr>
        <w:pStyle w:val="a1"/>
        <w:numPr>
          <w:ilvl w:val="0"/>
          <w:numId w:val="6"/>
        </w:numPr>
        <w:ind w:firstLineChars="0"/>
      </w:pPr>
      <w:r w:rsidRPr="00DE21E7">
        <w:t>概述</w:t>
      </w:r>
    </w:p>
    <w:p w:rsidR="00E301CE" w:rsidRPr="00DE21E7" w:rsidRDefault="0032519B" w:rsidP="00E301CE">
      <w:pPr>
        <w:pStyle w:val="a1"/>
        <w:ind w:firstLine="480"/>
      </w:pPr>
      <w:r>
        <w:rPr>
          <w:rFonts w:hint="eastAsia"/>
        </w:rPr>
        <w:t>软件中所有用到的图片文件，需要首先导入到软件中才能够继续使用</w:t>
      </w:r>
      <w:r w:rsidR="00E301CE">
        <w:rPr>
          <w:rFonts w:hint="eastAsia"/>
        </w:rPr>
        <w:t>。</w:t>
      </w:r>
      <w:r w:rsidR="00AA2772">
        <w:rPr>
          <w:rFonts w:hint="eastAsia"/>
        </w:rPr>
        <w:t>图元文件在磁盘上名称以当前系统时间转换后的字符串</w:t>
      </w:r>
      <w:r w:rsidR="004031D3">
        <w:rPr>
          <w:rFonts w:hint="eastAsia"/>
        </w:rPr>
        <w:t>命名。为了解决批量导入多个图元文件命名冲突的为问题，</w:t>
      </w:r>
      <w:r w:rsidR="002F186B">
        <w:rPr>
          <w:rFonts w:hint="eastAsia"/>
        </w:rPr>
        <w:t>在图元文件名称生成的时候自动加入序号。</w:t>
      </w:r>
      <w:r w:rsidR="003D40DF">
        <w:rPr>
          <w:rFonts w:hint="eastAsia"/>
        </w:rPr>
        <w:t>最终图元名称为：系统时间</w:t>
      </w:r>
      <w:r w:rsidR="003D40DF">
        <w:rPr>
          <w:rFonts w:hint="eastAsia"/>
        </w:rPr>
        <w:t>+</w:t>
      </w:r>
      <w:r w:rsidR="003D40DF">
        <w:rPr>
          <w:rFonts w:hint="eastAsia"/>
        </w:rPr>
        <w:t>序号。</w:t>
      </w:r>
    </w:p>
    <w:p w:rsidR="00E301CE" w:rsidRDefault="00E301CE" w:rsidP="00E301CE">
      <w:pPr>
        <w:pStyle w:val="a1"/>
        <w:numPr>
          <w:ilvl w:val="0"/>
          <w:numId w:val="6"/>
        </w:numPr>
        <w:ind w:firstLineChars="0"/>
      </w:pPr>
      <w:r w:rsidRPr="00DE21E7">
        <w:t>输入数据</w:t>
      </w:r>
    </w:p>
    <w:p w:rsidR="00E301CE" w:rsidRPr="00DE21E7" w:rsidRDefault="00E301CE" w:rsidP="00E301CE">
      <w:pPr>
        <w:pStyle w:val="a1"/>
        <w:ind w:left="480" w:firstLineChars="0" w:firstLine="0"/>
      </w:pPr>
      <w:r>
        <w:rPr>
          <w:rFonts w:hint="eastAsia"/>
        </w:rPr>
        <w:t>无。</w:t>
      </w:r>
    </w:p>
    <w:p w:rsidR="00E301CE" w:rsidRPr="00DE21E7" w:rsidRDefault="00E301CE" w:rsidP="00E301CE">
      <w:pPr>
        <w:pStyle w:val="a1"/>
        <w:numPr>
          <w:ilvl w:val="0"/>
          <w:numId w:val="7"/>
        </w:numPr>
        <w:ind w:firstLineChars="0"/>
      </w:pPr>
      <w:r w:rsidRPr="00DE21E7">
        <w:rPr>
          <w:rFonts w:hint="eastAsia"/>
        </w:rPr>
        <w:t>输出数据</w:t>
      </w:r>
    </w:p>
    <w:p w:rsidR="00E301CE" w:rsidRPr="00DE21E7" w:rsidRDefault="00E301CE" w:rsidP="00E301CE">
      <w:pPr>
        <w:pStyle w:val="a1"/>
        <w:ind w:firstLine="480"/>
      </w:pPr>
      <w:r>
        <w:rPr>
          <w:rFonts w:hint="eastAsia"/>
        </w:rPr>
        <w:t>无</w:t>
      </w:r>
      <w:r w:rsidRPr="00DE21E7">
        <w:rPr>
          <w:rFonts w:hint="eastAsia"/>
        </w:rPr>
        <w:t>。</w:t>
      </w:r>
    </w:p>
    <w:p w:rsidR="00E301CE" w:rsidRDefault="00E301CE" w:rsidP="00E301CE">
      <w:pPr>
        <w:pStyle w:val="a1"/>
        <w:numPr>
          <w:ilvl w:val="0"/>
          <w:numId w:val="7"/>
        </w:numPr>
        <w:ind w:firstLineChars="0"/>
      </w:pPr>
      <w:r w:rsidRPr="00DE21E7">
        <w:rPr>
          <w:rFonts w:hint="eastAsia"/>
        </w:rPr>
        <w:t>算法</w:t>
      </w:r>
    </w:p>
    <w:p w:rsidR="00E301CE" w:rsidRDefault="00B14031" w:rsidP="00E301CE">
      <w:pPr>
        <w:pStyle w:val="a1"/>
        <w:ind w:left="480" w:firstLineChars="0" w:firstLine="0"/>
      </w:pPr>
      <w:r>
        <w:rPr>
          <w:rFonts w:hint="eastAsia"/>
        </w:rPr>
        <w:t>无。</w:t>
      </w:r>
    </w:p>
    <w:p w:rsidR="00E301CE" w:rsidRDefault="00E301CE" w:rsidP="00E301CE">
      <w:pPr>
        <w:pStyle w:val="a1"/>
        <w:numPr>
          <w:ilvl w:val="0"/>
          <w:numId w:val="7"/>
        </w:numPr>
        <w:ind w:firstLineChars="0"/>
      </w:pPr>
      <w:r w:rsidRPr="00DE21E7">
        <w:rPr>
          <w:rFonts w:hint="eastAsia"/>
        </w:rPr>
        <w:t>逻辑流程</w:t>
      </w:r>
    </w:p>
    <w:p w:rsidR="00E301CE" w:rsidRDefault="006D48C0" w:rsidP="00EA76F6">
      <w:pPr>
        <w:pStyle w:val="a1"/>
        <w:ind w:firstLineChars="0" w:firstLine="0"/>
        <w:jc w:val="center"/>
      </w:pPr>
      <w:r>
        <w:object w:dxaOrig="1502" w:dyaOrig="9212">
          <v:shape id="_x0000_i1044" type="#_x0000_t75" style="width:75pt;height:340pt" o:ole="">
            <v:imagedata r:id="rId58" o:title=""/>
          </v:shape>
          <o:OLEObject Type="Embed" ProgID="Visio.Drawing.11" ShapeID="_x0000_i1044" DrawAspect="Content" ObjectID="_1548403961" r:id="rId59"/>
        </w:object>
      </w:r>
    </w:p>
    <w:p w:rsidR="00BC21C0" w:rsidRDefault="00BC21C0" w:rsidP="00BC21C0">
      <w:pPr>
        <w:pStyle w:val="4"/>
      </w:pPr>
      <w:r>
        <w:rPr>
          <w:rFonts w:hint="eastAsia"/>
        </w:rPr>
        <w:lastRenderedPageBreak/>
        <w:t>重命名图元</w:t>
      </w:r>
    </w:p>
    <w:p w:rsidR="007C46E0" w:rsidRPr="00DE21E7" w:rsidRDefault="007C46E0" w:rsidP="007C46E0">
      <w:pPr>
        <w:pStyle w:val="a1"/>
        <w:numPr>
          <w:ilvl w:val="0"/>
          <w:numId w:val="6"/>
        </w:numPr>
        <w:ind w:firstLineChars="0"/>
      </w:pPr>
      <w:r w:rsidRPr="00DE21E7">
        <w:t>概述</w:t>
      </w:r>
    </w:p>
    <w:p w:rsidR="007C46E0" w:rsidRPr="00DE21E7" w:rsidRDefault="003F0F0E" w:rsidP="007C46E0">
      <w:pPr>
        <w:pStyle w:val="a1"/>
        <w:ind w:firstLine="480"/>
      </w:pPr>
      <w:r>
        <w:rPr>
          <w:rFonts w:hint="eastAsia"/>
        </w:rPr>
        <w:t>图元项名称的修改，只是针对</w:t>
      </w:r>
      <w:r w:rsidR="00AC4215">
        <w:rPr>
          <w:rFonts w:hint="eastAsia"/>
        </w:rPr>
        <w:t>图元管理文件中配置项进行更改，图元文件本身并不发生变化</w:t>
      </w:r>
      <w:r w:rsidR="007C46E0">
        <w:rPr>
          <w:rFonts w:hint="eastAsia"/>
        </w:rPr>
        <w:t>。</w:t>
      </w:r>
    </w:p>
    <w:p w:rsidR="007C46E0" w:rsidRDefault="007C46E0" w:rsidP="007C46E0">
      <w:pPr>
        <w:pStyle w:val="a1"/>
        <w:numPr>
          <w:ilvl w:val="0"/>
          <w:numId w:val="6"/>
        </w:numPr>
        <w:ind w:firstLineChars="0"/>
      </w:pPr>
      <w:r w:rsidRPr="00DE21E7">
        <w:t>输入数据</w:t>
      </w:r>
    </w:p>
    <w:p w:rsidR="007C46E0" w:rsidRPr="00DE21E7" w:rsidRDefault="007C46E0" w:rsidP="007C46E0">
      <w:pPr>
        <w:pStyle w:val="a1"/>
        <w:ind w:left="480" w:firstLineChars="0" w:firstLine="0"/>
      </w:pPr>
      <w:r>
        <w:rPr>
          <w:rFonts w:hint="eastAsia"/>
        </w:rPr>
        <w:t>无。</w:t>
      </w:r>
    </w:p>
    <w:p w:rsidR="007C46E0" w:rsidRPr="00DE21E7" w:rsidRDefault="007C46E0" w:rsidP="007C46E0">
      <w:pPr>
        <w:pStyle w:val="a1"/>
        <w:numPr>
          <w:ilvl w:val="0"/>
          <w:numId w:val="7"/>
        </w:numPr>
        <w:ind w:firstLineChars="0"/>
      </w:pPr>
      <w:r w:rsidRPr="00DE21E7">
        <w:rPr>
          <w:rFonts w:hint="eastAsia"/>
        </w:rPr>
        <w:t>输出数据</w:t>
      </w:r>
    </w:p>
    <w:p w:rsidR="007C46E0" w:rsidRPr="00DE21E7" w:rsidRDefault="007C46E0" w:rsidP="007C46E0">
      <w:pPr>
        <w:pStyle w:val="a1"/>
        <w:ind w:firstLine="480"/>
      </w:pPr>
      <w:r>
        <w:rPr>
          <w:rFonts w:hint="eastAsia"/>
        </w:rPr>
        <w:t>无</w:t>
      </w:r>
      <w:r w:rsidRPr="00DE21E7">
        <w:rPr>
          <w:rFonts w:hint="eastAsia"/>
        </w:rPr>
        <w:t>。</w:t>
      </w:r>
    </w:p>
    <w:p w:rsidR="007C46E0" w:rsidRDefault="007C46E0" w:rsidP="007C46E0">
      <w:pPr>
        <w:pStyle w:val="a1"/>
        <w:numPr>
          <w:ilvl w:val="0"/>
          <w:numId w:val="7"/>
        </w:numPr>
        <w:ind w:firstLineChars="0"/>
      </w:pPr>
      <w:r w:rsidRPr="00DE21E7">
        <w:rPr>
          <w:rFonts w:hint="eastAsia"/>
        </w:rPr>
        <w:t>算法</w:t>
      </w:r>
    </w:p>
    <w:p w:rsidR="007C46E0" w:rsidRDefault="007C46E0" w:rsidP="007C46E0">
      <w:pPr>
        <w:pStyle w:val="a1"/>
        <w:ind w:left="480" w:firstLineChars="0" w:firstLine="0"/>
      </w:pPr>
      <w:r>
        <w:rPr>
          <w:rFonts w:hint="eastAsia"/>
        </w:rPr>
        <w:t>无。</w:t>
      </w:r>
    </w:p>
    <w:p w:rsidR="007C46E0" w:rsidRDefault="007C46E0" w:rsidP="007C46E0">
      <w:pPr>
        <w:pStyle w:val="a1"/>
        <w:numPr>
          <w:ilvl w:val="0"/>
          <w:numId w:val="7"/>
        </w:numPr>
        <w:ind w:firstLineChars="0"/>
      </w:pPr>
      <w:r w:rsidRPr="00DE21E7">
        <w:rPr>
          <w:rFonts w:hint="eastAsia"/>
        </w:rPr>
        <w:t>逻辑流程</w:t>
      </w:r>
    </w:p>
    <w:p w:rsidR="007C46E0" w:rsidRDefault="007C46E0" w:rsidP="007C46E0">
      <w:pPr>
        <w:pStyle w:val="a1"/>
        <w:ind w:firstLine="480"/>
      </w:pPr>
      <w:r>
        <w:rPr>
          <w:rFonts w:hint="eastAsia"/>
        </w:rPr>
        <w:t>无。</w:t>
      </w:r>
    </w:p>
    <w:p w:rsidR="00651E8A" w:rsidRDefault="00651E8A" w:rsidP="00802085">
      <w:pPr>
        <w:pStyle w:val="4"/>
      </w:pPr>
      <w:r>
        <w:rPr>
          <w:rFonts w:hint="eastAsia"/>
        </w:rPr>
        <w:t>删除图元</w:t>
      </w:r>
    </w:p>
    <w:p w:rsidR="00A35013" w:rsidRPr="00DE21E7" w:rsidRDefault="00A35013" w:rsidP="00A35013">
      <w:pPr>
        <w:pStyle w:val="a1"/>
        <w:numPr>
          <w:ilvl w:val="0"/>
          <w:numId w:val="6"/>
        </w:numPr>
        <w:ind w:firstLineChars="0"/>
      </w:pPr>
      <w:r w:rsidRPr="00DE21E7">
        <w:t>概述</w:t>
      </w:r>
    </w:p>
    <w:p w:rsidR="00A35013" w:rsidRPr="00DE21E7" w:rsidRDefault="000B6C50" w:rsidP="00A35013">
      <w:pPr>
        <w:pStyle w:val="a1"/>
        <w:ind w:firstLine="480"/>
      </w:pPr>
      <w:r>
        <w:rPr>
          <w:rFonts w:hint="eastAsia"/>
        </w:rPr>
        <w:t>删除图元管理文件中的图元项，并</w:t>
      </w:r>
      <w:r w:rsidR="00F1050F">
        <w:rPr>
          <w:rFonts w:hint="eastAsia"/>
        </w:rPr>
        <w:t>删除对应的图元文件</w:t>
      </w:r>
      <w:r w:rsidR="00A35013">
        <w:rPr>
          <w:rFonts w:hint="eastAsia"/>
        </w:rPr>
        <w:t>。</w:t>
      </w:r>
    </w:p>
    <w:p w:rsidR="00A35013" w:rsidRDefault="00A35013" w:rsidP="00A35013">
      <w:pPr>
        <w:pStyle w:val="a1"/>
        <w:numPr>
          <w:ilvl w:val="0"/>
          <w:numId w:val="6"/>
        </w:numPr>
        <w:ind w:firstLineChars="0"/>
      </w:pPr>
      <w:r w:rsidRPr="00DE21E7">
        <w:t>输入数据</w:t>
      </w:r>
    </w:p>
    <w:p w:rsidR="00A35013" w:rsidRPr="00DE21E7" w:rsidRDefault="00A35013" w:rsidP="00A35013">
      <w:pPr>
        <w:pStyle w:val="a1"/>
        <w:ind w:left="480" w:firstLineChars="0" w:firstLine="0"/>
      </w:pPr>
      <w:r>
        <w:rPr>
          <w:rFonts w:hint="eastAsia"/>
        </w:rPr>
        <w:t>无。</w:t>
      </w:r>
    </w:p>
    <w:p w:rsidR="00A35013" w:rsidRPr="00DE21E7" w:rsidRDefault="00A35013" w:rsidP="00A35013">
      <w:pPr>
        <w:pStyle w:val="a1"/>
        <w:numPr>
          <w:ilvl w:val="0"/>
          <w:numId w:val="7"/>
        </w:numPr>
        <w:ind w:firstLineChars="0"/>
      </w:pPr>
      <w:r w:rsidRPr="00DE21E7">
        <w:rPr>
          <w:rFonts w:hint="eastAsia"/>
        </w:rPr>
        <w:t>输出数据</w:t>
      </w:r>
    </w:p>
    <w:p w:rsidR="00A35013" w:rsidRPr="00DE21E7" w:rsidRDefault="00A35013" w:rsidP="00A35013">
      <w:pPr>
        <w:pStyle w:val="a1"/>
        <w:ind w:firstLine="480"/>
      </w:pPr>
      <w:r>
        <w:rPr>
          <w:rFonts w:hint="eastAsia"/>
        </w:rPr>
        <w:t>无</w:t>
      </w:r>
      <w:r w:rsidRPr="00DE21E7">
        <w:rPr>
          <w:rFonts w:hint="eastAsia"/>
        </w:rPr>
        <w:t>。</w:t>
      </w:r>
    </w:p>
    <w:p w:rsidR="00A35013" w:rsidRDefault="00A35013" w:rsidP="00A35013">
      <w:pPr>
        <w:pStyle w:val="a1"/>
        <w:numPr>
          <w:ilvl w:val="0"/>
          <w:numId w:val="7"/>
        </w:numPr>
        <w:ind w:firstLineChars="0"/>
      </w:pPr>
      <w:r w:rsidRPr="00DE21E7">
        <w:rPr>
          <w:rFonts w:hint="eastAsia"/>
        </w:rPr>
        <w:t>算法</w:t>
      </w:r>
    </w:p>
    <w:p w:rsidR="00A35013" w:rsidRDefault="00A35013" w:rsidP="00A35013">
      <w:pPr>
        <w:pStyle w:val="a1"/>
        <w:ind w:left="480" w:firstLineChars="0" w:firstLine="0"/>
      </w:pPr>
      <w:r>
        <w:rPr>
          <w:rFonts w:hint="eastAsia"/>
        </w:rPr>
        <w:t>无。</w:t>
      </w:r>
    </w:p>
    <w:p w:rsidR="00A35013" w:rsidRDefault="00A35013" w:rsidP="00A35013">
      <w:pPr>
        <w:pStyle w:val="a1"/>
        <w:numPr>
          <w:ilvl w:val="0"/>
          <w:numId w:val="7"/>
        </w:numPr>
        <w:ind w:firstLineChars="0"/>
      </w:pPr>
      <w:r w:rsidRPr="00DE21E7">
        <w:rPr>
          <w:rFonts w:hint="eastAsia"/>
        </w:rPr>
        <w:t>逻辑流程</w:t>
      </w:r>
    </w:p>
    <w:p w:rsidR="00A35013" w:rsidRDefault="00A35013" w:rsidP="00A35013">
      <w:pPr>
        <w:pStyle w:val="a1"/>
        <w:ind w:firstLine="480"/>
      </w:pPr>
      <w:r>
        <w:rPr>
          <w:rFonts w:hint="eastAsia"/>
        </w:rPr>
        <w:t>无。</w:t>
      </w:r>
    </w:p>
    <w:p w:rsidR="00264272" w:rsidRDefault="00264272" w:rsidP="007832C5">
      <w:pPr>
        <w:pStyle w:val="4"/>
      </w:pPr>
      <w:r>
        <w:rPr>
          <w:rFonts w:hint="eastAsia"/>
        </w:rPr>
        <w:t>图元分类</w:t>
      </w:r>
    </w:p>
    <w:p w:rsidR="00041CF7" w:rsidRPr="00DE21E7" w:rsidRDefault="00041CF7" w:rsidP="00041CF7">
      <w:pPr>
        <w:pStyle w:val="a1"/>
        <w:numPr>
          <w:ilvl w:val="0"/>
          <w:numId w:val="6"/>
        </w:numPr>
        <w:ind w:firstLineChars="0"/>
      </w:pPr>
      <w:r w:rsidRPr="00DE21E7">
        <w:t>概述</w:t>
      </w:r>
    </w:p>
    <w:p w:rsidR="00041CF7" w:rsidRPr="00DE21E7" w:rsidRDefault="00606E7D" w:rsidP="00041CF7">
      <w:pPr>
        <w:pStyle w:val="a1"/>
        <w:ind w:firstLine="480"/>
      </w:pPr>
      <w:r>
        <w:rPr>
          <w:rFonts w:hint="eastAsia"/>
        </w:rPr>
        <w:t>图元分类只是属于逻辑抽象，</w:t>
      </w:r>
      <w:r w:rsidR="0073519D">
        <w:rPr>
          <w:rFonts w:hint="eastAsia"/>
        </w:rPr>
        <w:t>在图元管理文件中对当前所有图元进行分类</w:t>
      </w:r>
      <w:r w:rsidR="00041CF7">
        <w:rPr>
          <w:rFonts w:hint="eastAsia"/>
        </w:rPr>
        <w:t>。</w:t>
      </w:r>
    </w:p>
    <w:p w:rsidR="00041CF7" w:rsidRDefault="00041CF7" w:rsidP="00041CF7">
      <w:pPr>
        <w:pStyle w:val="a1"/>
        <w:numPr>
          <w:ilvl w:val="0"/>
          <w:numId w:val="6"/>
        </w:numPr>
        <w:ind w:firstLineChars="0"/>
      </w:pPr>
      <w:r w:rsidRPr="00DE21E7">
        <w:t>输入数据</w:t>
      </w:r>
    </w:p>
    <w:p w:rsidR="00041CF7" w:rsidRPr="00DE21E7" w:rsidRDefault="00041CF7" w:rsidP="00041CF7">
      <w:pPr>
        <w:pStyle w:val="a1"/>
        <w:ind w:left="480" w:firstLineChars="0" w:firstLine="0"/>
      </w:pPr>
      <w:r>
        <w:rPr>
          <w:rFonts w:hint="eastAsia"/>
        </w:rPr>
        <w:t>无。</w:t>
      </w:r>
    </w:p>
    <w:p w:rsidR="00041CF7" w:rsidRPr="00DE21E7" w:rsidRDefault="00041CF7" w:rsidP="00041CF7">
      <w:pPr>
        <w:pStyle w:val="a1"/>
        <w:numPr>
          <w:ilvl w:val="0"/>
          <w:numId w:val="7"/>
        </w:numPr>
        <w:ind w:firstLineChars="0"/>
      </w:pPr>
      <w:r w:rsidRPr="00DE21E7">
        <w:rPr>
          <w:rFonts w:hint="eastAsia"/>
        </w:rPr>
        <w:t>输出数据</w:t>
      </w:r>
    </w:p>
    <w:p w:rsidR="00041CF7" w:rsidRPr="00DE21E7" w:rsidRDefault="00041CF7" w:rsidP="00041CF7">
      <w:pPr>
        <w:pStyle w:val="a1"/>
        <w:ind w:firstLine="480"/>
      </w:pPr>
      <w:r>
        <w:rPr>
          <w:rFonts w:hint="eastAsia"/>
        </w:rPr>
        <w:lastRenderedPageBreak/>
        <w:t>无</w:t>
      </w:r>
      <w:r w:rsidRPr="00DE21E7">
        <w:rPr>
          <w:rFonts w:hint="eastAsia"/>
        </w:rPr>
        <w:t>。</w:t>
      </w:r>
    </w:p>
    <w:p w:rsidR="00041CF7" w:rsidRDefault="00041CF7" w:rsidP="00041CF7">
      <w:pPr>
        <w:pStyle w:val="a1"/>
        <w:numPr>
          <w:ilvl w:val="0"/>
          <w:numId w:val="7"/>
        </w:numPr>
        <w:ind w:firstLineChars="0"/>
      </w:pPr>
      <w:r w:rsidRPr="00DE21E7">
        <w:rPr>
          <w:rFonts w:hint="eastAsia"/>
        </w:rPr>
        <w:t>算法</w:t>
      </w:r>
    </w:p>
    <w:p w:rsidR="00041CF7" w:rsidRDefault="00041CF7" w:rsidP="00041CF7">
      <w:pPr>
        <w:pStyle w:val="a1"/>
        <w:ind w:left="480" w:firstLineChars="0" w:firstLine="0"/>
      </w:pPr>
      <w:r>
        <w:rPr>
          <w:rFonts w:hint="eastAsia"/>
        </w:rPr>
        <w:t>无。</w:t>
      </w:r>
    </w:p>
    <w:p w:rsidR="00041CF7" w:rsidRDefault="00041CF7" w:rsidP="00041CF7">
      <w:pPr>
        <w:pStyle w:val="a1"/>
        <w:numPr>
          <w:ilvl w:val="0"/>
          <w:numId w:val="7"/>
        </w:numPr>
        <w:ind w:firstLineChars="0"/>
      </w:pPr>
      <w:r w:rsidRPr="00DE21E7">
        <w:rPr>
          <w:rFonts w:hint="eastAsia"/>
        </w:rPr>
        <w:t>逻辑流程</w:t>
      </w:r>
    </w:p>
    <w:p w:rsidR="00041CF7" w:rsidRPr="00041CF7" w:rsidRDefault="00041CF7" w:rsidP="00041CF7">
      <w:pPr>
        <w:pStyle w:val="a1"/>
        <w:ind w:firstLine="480"/>
      </w:pPr>
      <w:r>
        <w:rPr>
          <w:rFonts w:hint="eastAsia"/>
        </w:rPr>
        <w:t>无。</w:t>
      </w:r>
    </w:p>
    <w:p w:rsidR="008138B9" w:rsidRDefault="008138B9" w:rsidP="008E1255">
      <w:pPr>
        <w:pStyle w:val="3"/>
      </w:pPr>
      <w:bookmarkStart w:id="798" w:name="_Toc464376290"/>
      <w:bookmarkStart w:id="799" w:name="_Toc464376501"/>
      <w:bookmarkStart w:id="800" w:name="_Toc464377120"/>
      <w:bookmarkStart w:id="801" w:name="_Toc464377216"/>
      <w:bookmarkStart w:id="802" w:name="_Toc464377312"/>
      <w:bookmarkStart w:id="803" w:name="_Toc464377434"/>
      <w:bookmarkStart w:id="804" w:name="_Toc464377967"/>
      <w:bookmarkStart w:id="805" w:name="_Toc474657930"/>
      <w:r>
        <w:rPr>
          <w:rFonts w:hint="eastAsia"/>
        </w:rPr>
        <w:t>变量管理</w:t>
      </w:r>
      <w:bookmarkEnd w:id="798"/>
      <w:bookmarkEnd w:id="799"/>
      <w:bookmarkEnd w:id="800"/>
      <w:bookmarkEnd w:id="801"/>
      <w:bookmarkEnd w:id="802"/>
      <w:bookmarkEnd w:id="803"/>
      <w:bookmarkEnd w:id="804"/>
      <w:bookmarkEnd w:id="805"/>
    </w:p>
    <w:p w:rsidR="004E2345" w:rsidRPr="00DE21E7" w:rsidRDefault="004E2345" w:rsidP="004E2345">
      <w:pPr>
        <w:pStyle w:val="a1"/>
        <w:numPr>
          <w:ilvl w:val="0"/>
          <w:numId w:val="6"/>
        </w:numPr>
        <w:ind w:firstLineChars="0"/>
      </w:pPr>
      <w:r w:rsidRPr="00DE21E7">
        <w:t>概述</w:t>
      </w:r>
    </w:p>
    <w:p w:rsidR="004E2345" w:rsidRPr="00DE21E7" w:rsidRDefault="00D41C31" w:rsidP="004E2345">
      <w:pPr>
        <w:pStyle w:val="a1"/>
        <w:ind w:firstLine="480"/>
      </w:pPr>
      <w:r>
        <w:rPr>
          <w:rFonts w:hint="eastAsia"/>
        </w:rPr>
        <w:t>目前的变量只是</w:t>
      </w:r>
      <w:r w:rsidR="001B253E">
        <w:rPr>
          <w:rFonts w:hint="eastAsia"/>
        </w:rPr>
        <w:t>在软件中关联控件</w:t>
      </w:r>
      <w:r w:rsidR="002973FC">
        <w:rPr>
          <w:rFonts w:hint="eastAsia"/>
        </w:rPr>
        <w:t>，即只有只读功能，不能进行修改和删除</w:t>
      </w:r>
      <w:r w:rsidR="004E2345" w:rsidRPr="00DE21E7">
        <w:rPr>
          <w:rFonts w:hint="eastAsia"/>
        </w:rPr>
        <w:t>。</w:t>
      </w:r>
      <w:r w:rsidR="001D49F6">
        <w:rPr>
          <w:rFonts w:hint="eastAsia"/>
        </w:rPr>
        <w:t>所有用到的变量都是来源于数据库。</w:t>
      </w:r>
      <w:r w:rsidR="005C5234">
        <w:rPr>
          <w:rFonts w:hint="eastAsia"/>
        </w:rPr>
        <w:t>最终将变量地址</w:t>
      </w:r>
      <w:r w:rsidR="00742574">
        <w:rPr>
          <w:rFonts w:hint="eastAsia"/>
        </w:rPr>
        <w:t>与控件进行关联并设置到下装文件中。</w:t>
      </w:r>
      <w:r w:rsidR="00AF28C2">
        <w:rPr>
          <w:rFonts w:hint="eastAsia"/>
        </w:rPr>
        <w:t>从数据库中获取的变量字段包括：变量名、变量地址、发送区地址、接收区地址、类型、备注等显示信息。</w:t>
      </w:r>
    </w:p>
    <w:p w:rsidR="004E2345" w:rsidRDefault="004E2345" w:rsidP="004E2345">
      <w:pPr>
        <w:pStyle w:val="a1"/>
        <w:numPr>
          <w:ilvl w:val="0"/>
          <w:numId w:val="6"/>
        </w:numPr>
        <w:ind w:firstLineChars="0"/>
      </w:pPr>
      <w:r w:rsidRPr="00DE21E7">
        <w:t>输入数据</w:t>
      </w:r>
    </w:p>
    <w:p w:rsidR="004E2345" w:rsidRPr="00DE21E7" w:rsidRDefault="00A214B9" w:rsidP="004E2345">
      <w:pPr>
        <w:pStyle w:val="a1"/>
        <w:ind w:left="480" w:firstLineChars="0" w:firstLine="0"/>
      </w:pPr>
      <w:r>
        <w:rPr>
          <w:rFonts w:hint="eastAsia"/>
        </w:rPr>
        <w:t>无。</w:t>
      </w:r>
    </w:p>
    <w:p w:rsidR="004E2345" w:rsidRPr="00DE21E7" w:rsidRDefault="004E2345" w:rsidP="004E2345">
      <w:pPr>
        <w:pStyle w:val="a1"/>
        <w:numPr>
          <w:ilvl w:val="0"/>
          <w:numId w:val="7"/>
        </w:numPr>
        <w:ind w:firstLineChars="0"/>
      </w:pPr>
      <w:r w:rsidRPr="00DE21E7">
        <w:rPr>
          <w:rFonts w:hint="eastAsia"/>
        </w:rPr>
        <w:t>输出数据</w:t>
      </w:r>
    </w:p>
    <w:p w:rsidR="004E2345" w:rsidRPr="00DE21E7" w:rsidRDefault="004E2345" w:rsidP="004E2345">
      <w:pPr>
        <w:pStyle w:val="a1"/>
        <w:ind w:firstLine="480"/>
      </w:pPr>
      <w:r>
        <w:rPr>
          <w:rFonts w:hint="eastAsia"/>
        </w:rPr>
        <w:t>无</w:t>
      </w:r>
      <w:r w:rsidRPr="00DE21E7">
        <w:rPr>
          <w:rFonts w:hint="eastAsia"/>
        </w:rPr>
        <w:t>。</w:t>
      </w:r>
    </w:p>
    <w:p w:rsidR="004E2345" w:rsidRDefault="004E2345" w:rsidP="004E2345">
      <w:pPr>
        <w:pStyle w:val="a1"/>
        <w:numPr>
          <w:ilvl w:val="0"/>
          <w:numId w:val="7"/>
        </w:numPr>
        <w:ind w:firstLineChars="0"/>
      </w:pPr>
      <w:r w:rsidRPr="00DE21E7">
        <w:rPr>
          <w:rFonts w:hint="eastAsia"/>
        </w:rPr>
        <w:t>算法</w:t>
      </w:r>
    </w:p>
    <w:p w:rsidR="004E2345" w:rsidRDefault="0050708F" w:rsidP="004E2345">
      <w:pPr>
        <w:pStyle w:val="a1"/>
        <w:ind w:left="480" w:firstLineChars="0" w:firstLine="0"/>
      </w:pPr>
      <w:r>
        <w:rPr>
          <w:rFonts w:hint="eastAsia"/>
        </w:rPr>
        <w:t>读取数据库中的表结构内存，</w:t>
      </w:r>
      <w:r w:rsidR="00324320">
        <w:rPr>
          <w:rFonts w:hint="eastAsia"/>
        </w:rPr>
        <w:t>缓冲到内存中表格结构中</w:t>
      </w:r>
      <w:r w:rsidR="004E2345">
        <w:rPr>
          <w:rFonts w:hint="eastAsia"/>
        </w:rPr>
        <w:t>。</w:t>
      </w:r>
      <w:r w:rsidR="00324320">
        <w:rPr>
          <w:rFonts w:hint="eastAsia"/>
        </w:rPr>
        <w:t>方便根据指定条件过滤和查询符合条件的变量。</w:t>
      </w:r>
    </w:p>
    <w:p w:rsidR="004E2345" w:rsidRDefault="004E2345" w:rsidP="004E2345">
      <w:pPr>
        <w:pStyle w:val="a1"/>
        <w:numPr>
          <w:ilvl w:val="0"/>
          <w:numId w:val="7"/>
        </w:numPr>
        <w:ind w:firstLineChars="0"/>
      </w:pPr>
      <w:r w:rsidRPr="00DE21E7">
        <w:rPr>
          <w:rFonts w:hint="eastAsia"/>
        </w:rPr>
        <w:t>逻辑流程</w:t>
      </w:r>
    </w:p>
    <w:p w:rsidR="004E2345" w:rsidRPr="004E2345" w:rsidRDefault="004122DF" w:rsidP="004122DF">
      <w:pPr>
        <w:pStyle w:val="a1"/>
        <w:ind w:firstLineChars="0" w:firstLine="0"/>
        <w:jc w:val="center"/>
      </w:pPr>
      <w:r>
        <w:object w:dxaOrig="4195" w:dyaOrig="6292">
          <v:shape id="_x0000_i1045" type="#_x0000_t75" style="width:210pt;height:314.5pt" o:ole="">
            <v:imagedata r:id="rId60" o:title=""/>
          </v:shape>
          <o:OLEObject Type="Embed" ProgID="Visio.Drawing.11" ShapeID="_x0000_i1045" DrawAspect="Content" ObjectID="_1548403962" r:id="rId61"/>
        </w:object>
      </w:r>
    </w:p>
    <w:p w:rsidR="000B16C8" w:rsidRDefault="0059619E" w:rsidP="008E1255">
      <w:pPr>
        <w:pStyle w:val="3"/>
      </w:pPr>
      <w:bookmarkStart w:id="806" w:name="_Toc464376291"/>
      <w:bookmarkStart w:id="807" w:name="_Toc464376502"/>
      <w:bookmarkStart w:id="808" w:name="_Toc464377121"/>
      <w:bookmarkStart w:id="809" w:name="_Toc464377217"/>
      <w:bookmarkStart w:id="810" w:name="_Toc464377313"/>
      <w:bookmarkStart w:id="811" w:name="_Toc464377435"/>
      <w:bookmarkStart w:id="812" w:name="_Toc464377968"/>
      <w:bookmarkStart w:id="813" w:name="_Toc474657931"/>
      <w:r>
        <w:rPr>
          <w:rFonts w:hint="eastAsia"/>
        </w:rPr>
        <w:t>数据库</w:t>
      </w:r>
      <w:r w:rsidR="007502D7">
        <w:rPr>
          <w:rFonts w:hint="eastAsia"/>
        </w:rPr>
        <w:t>相关</w:t>
      </w:r>
      <w:r w:rsidR="00852366">
        <w:rPr>
          <w:rFonts w:hint="eastAsia"/>
        </w:rPr>
        <w:t>操作</w:t>
      </w:r>
      <w:r>
        <w:rPr>
          <w:rFonts w:hint="eastAsia"/>
        </w:rPr>
        <w:t>设计</w:t>
      </w:r>
      <w:bookmarkEnd w:id="806"/>
      <w:bookmarkEnd w:id="807"/>
      <w:bookmarkEnd w:id="808"/>
      <w:bookmarkEnd w:id="809"/>
      <w:bookmarkEnd w:id="810"/>
      <w:bookmarkEnd w:id="811"/>
      <w:bookmarkEnd w:id="812"/>
      <w:bookmarkEnd w:id="813"/>
    </w:p>
    <w:p w:rsidR="004B3EEF" w:rsidRPr="00DE21E7" w:rsidRDefault="004B3EEF" w:rsidP="004B3EEF">
      <w:pPr>
        <w:pStyle w:val="a1"/>
        <w:numPr>
          <w:ilvl w:val="0"/>
          <w:numId w:val="6"/>
        </w:numPr>
        <w:ind w:firstLineChars="0"/>
      </w:pPr>
      <w:r w:rsidRPr="00DE21E7">
        <w:t>概述</w:t>
      </w:r>
    </w:p>
    <w:p w:rsidR="004B3EEF" w:rsidRPr="00DE21E7" w:rsidRDefault="00504A36" w:rsidP="004B3EEF">
      <w:pPr>
        <w:pStyle w:val="a1"/>
        <w:ind w:firstLine="480"/>
      </w:pPr>
      <w:r>
        <w:rPr>
          <w:rFonts w:hint="eastAsia"/>
        </w:rPr>
        <w:t>封装基础</w:t>
      </w:r>
      <w:r>
        <w:rPr>
          <w:rFonts w:hint="eastAsia"/>
        </w:rPr>
        <w:t>mysql</w:t>
      </w:r>
      <w:r>
        <w:rPr>
          <w:rFonts w:hint="eastAsia"/>
        </w:rPr>
        <w:t>数据库操作类</w:t>
      </w:r>
      <w:r w:rsidR="00EF6DD5">
        <w:rPr>
          <w:rFonts w:hint="eastAsia"/>
        </w:rPr>
        <w:t>，通过拼接字符串查询的方式，通过一个接口来获取多个表中字段信息</w:t>
      </w:r>
      <w:r w:rsidR="004B3EEF" w:rsidRPr="00DE21E7">
        <w:rPr>
          <w:rFonts w:hint="eastAsia"/>
        </w:rPr>
        <w:t>。</w:t>
      </w:r>
    </w:p>
    <w:p w:rsidR="004B3EEF" w:rsidRDefault="004B3EEF" w:rsidP="004B3EEF">
      <w:pPr>
        <w:pStyle w:val="a1"/>
        <w:numPr>
          <w:ilvl w:val="0"/>
          <w:numId w:val="6"/>
        </w:numPr>
        <w:ind w:firstLineChars="0"/>
      </w:pPr>
      <w:r w:rsidRPr="00DE21E7">
        <w:t>输入数据</w:t>
      </w:r>
    </w:p>
    <w:p w:rsidR="004B3EEF" w:rsidRPr="00DE21E7" w:rsidRDefault="00616985" w:rsidP="004B3EEF">
      <w:pPr>
        <w:pStyle w:val="a1"/>
        <w:ind w:left="480" w:firstLineChars="0" w:firstLine="0"/>
      </w:pPr>
      <w:r>
        <w:rPr>
          <w:rFonts w:hint="eastAsia"/>
        </w:rPr>
        <w:t>无</w:t>
      </w:r>
      <w:r w:rsidR="004B3EEF">
        <w:rPr>
          <w:rFonts w:hint="eastAsia"/>
        </w:rPr>
        <w:t>。</w:t>
      </w:r>
    </w:p>
    <w:p w:rsidR="004B3EEF" w:rsidRPr="00DE21E7" w:rsidRDefault="004B3EEF" w:rsidP="004B3EEF">
      <w:pPr>
        <w:pStyle w:val="a1"/>
        <w:numPr>
          <w:ilvl w:val="0"/>
          <w:numId w:val="7"/>
        </w:numPr>
        <w:ind w:firstLineChars="0"/>
      </w:pPr>
      <w:r w:rsidRPr="00DE21E7">
        <w:rPr>
          <w:rFonts w:hint="eastAsia"/>
        </w:rPr>
        <w:t>输出数据</w:t>
      </w:r>
    </w:p>
    <w:p w:rsidR="004B3EEF" w:rsidRPr="00DE21E7" w:rsidRDefault="00616985" w:rsidP="004B3EEF">
      <w:pPr>
        <w:pStyle w:val="a1"/>
        <w:ind w:firstLine="480"/>
      </w:pPr>
      <w:r>
        <w:rPr>
          <w:rFonts w:hint="eastAsia"/>
        </w:rPr>
        <w:t>内存数据库表</w:t>
      </w:r>
      <w:r w:rsidR="004B3EEF" w:rsidRPr="00DE21E7">
        <w:rPr>
          <w:rFonts w:hint="eastAsia"/>
        </w:rPr>
        <w:t>。</w:t>
      </w:r>
    </w:p>
    <w:p w:rsidR="004B3EEF" w:rsidRDefault="004B3EEF" w:rsidP="004B3EEF">
      <w:pPr>
        <w:pStyle w:val="a1"/>
        <w:numPr>
          <w:ilvl w:val="0"/>
          <w:numId w:val="7"/>
        </w:numPr>
        <w:ind w:firstLineChars="0"/>
      </w:pPr>
      <w:r w:rsidRPr="00DE21E7">
        <w:rPr>
          <w:rFonts w:hint="eastAsia"/>
        </w:rPr>
        <w:t>算法</w:t>
      </w:r>
    </w:p>
    <w:p w:rsidR="004B3EEF" w:rsidRDefault="004B3EEF" w:rsidP="004B3EEF">
      <w:pPr>
        <w:pStyle w:val="a1"/>
        <w:ind w:left="480" w:firstLineChars="0" w:firstLine="0"/>
      </w:pPr>
      <w:r>
        <w:rPr>
          <w:rFonts w:hint="eastAsia"/>
        </w:rPr>
        <w:t>无。</w:t>
      </w:r>
    </w:p>
    <w:p w:rsidR="004B3EEF" w:rsidRDefault="004B3EEF" w:rsidP="004B3EEF">
      <w:pPr>
        <w:pStyle w:val="a1"/>
        <w:numPr>
          <w:ilvl w:val="0"/>
          <w:numId w:val="7"/>
        </w:numPr>
        <w:ind w:firstLineChars="0"/>
      </w:pPr>
      <w:r w:rsidRPr="00DE21E7">
        <w:rPr>
          <w:rFonts w:hint="eastAsia"/>
        </w:rPr>
        <w:t>逻辑流程</w:t>
      </w:r>
    </w:p>
    <w:p w:rsidR="004B3EEF" w:rsidRPr="004B3EEF" w:rsidRDefault="004B3EEF" w:rsidP="004B3EEF">
      <w:pPr>
        <w:pStyle w:val="a1"/>
        <w:ind w:left="480" w:firstLineChars="0" w:firstLine="0"/>
      </w:pPr>
      <w:r>
        <w:rPr>
          <w:rFonts w:hint="eastAsia"/>
        </w:rPr>
        <w:t>无。</w:t>
      </w:r>
    </w:p>
    <w:p w:rsidR="0059619E" w:rsidRDefault="0045525D" w:rsidP="008E1255">
      <w:pPr>
        <w:pStyle w:val="3"/>
      </w:pPr>
      <w:bookmarkStart w:id="814" w:name="_Toc464376292"/>
      <w:bookmarkStart w:id="815" w:name="_Toc464376503"/>
      <w:bookmarkStart w:id="816" w:name="_Toc464377122"/>
      <w:bookmarkStart w:id="817" w:name="_Toc464377218"/>
      <w:bookmarkStart w:id="818" w:name="_Toc464377314"/>
      <w:bookmarkStart w:id="819" w:name="_Toc464377436"/>
      <w:bookmarkStart w:id="820" w:name="_Toc464377969"/>
      <w:bookmarkStart w:id="821" w:name="_Toc474657932"/>
      <w:r>
        <w:rPr>
          <w:rFonts w:hint="eastAsia"/>
        </w:rPr>
        <w:t>其他功能</w:t>
      </w:r>
      <w:bookmarkEnd w:id="814"/>
      <w:bookmarkEnd w:id="815"/>
      <w:bookmarkEnd w:id="816"/>
      <w:bookmarkEnd w:id="817"/>
      <w:bookmarkEnd w:id="818"/>
      <w:bookmarkEnd w:id="819"/>
      <w:bookmarkEnd w:id="820"/>
      <w:bookmarkEnd w:id="821"/>
    </w:p>
    <w:p w:rsidR="001310F6" w:rsidRDefault="001310F6" w:rsidP="00595F64">
      <w:pPr>
        <w:pStyle w:val="4"/>
      </w:pPr>
      <w:r>
        <w:rPr>
          <w:rFonts w:hint="eastAsia"/>
        </w:rPr>
        <w:t>页面打印</w:t>
      </w:r>
    </w:p>
    <w:p w:rsidR="004D0450" w:rsidRPr="00DE21E7" w:rsidRDefault="004D0450" w:rsidP="004D0450">
      <w:pPr>
        <w:pStyle w:val="a1"/>
        <w:numPr>
          <w:ilvl w:val="0"/>
          <w:numId w:val="6"/>
        </w:numPr>
        <w:ind w:firstLineChars="0"/>
      </w:pPr>
      <w:r w:rsidRPr="00DE21E7">
        <w:t>概述</w:t>
      </w:r>
    </w:p>
    <w:p w:rsidR="004D0450" w:rsidRPr="00DE21E7" w:rsidRDefault="00AD25BA" w:rsidP="004D0450">
      <w:pPr>
        <w:pStyle w:val="a1"/>
        <w:ind w:firstLine="480"/>
      </w:pPr>
      <w:r>
        <w:rPr>
          <w:rFonts w:hint="eastAsia"/>
        </w:rPr>
        <w:lastRenderedPageBreak/>
        <w:t>界面打印</w:t>
      </w:r>
      <w:r w:rsidR="002D34E7">
        <w:rPr>
          <w:rFonts w:hint="eastAsia"/>
        </w:rPr>
        <w:t>就是将当前页面控件以图片的形式发往打印机类执行</w:t>
      </w:r>
      <w:r w:rsidR="004D0450" w:rsidRPr="00DE21E7">
        <w:rPr>
          <w:rFonts w:hint="eastAsia"/>
        </w:rPr>
        <w:t>。</w:t>
      </w:r>
    </w:p>
    <w:p w:rsidR="004D0450" w:rsidRDefault="004D0450" w:rsidP="004D0450">
      <w:pPr>
        <w:pStyle w:val="a1"/>
        <w:numPr>
          <w:ilvl w:val="0"/>
          <w:numId w:val="6"/>
        </w:numPr>
        <w:ind w:firstLineChars="0"/>
      </w:pPr>
      <w:r w:rsidRPr="00DE21E7">
        <w:t>输入数据</w:t>
      </w:r>
    </w:p>
    <w:p w:rsidR="004D0450" w:rsidRPr="00DE21E7" w:rsidRDefault="00DA27C6" w:rsidP="004D0450">
      <w:pPr>
        <w:pStyle w:val="a1"/>
        <w:ind w:left="480" w:firstLineChars="0" w:firstLine="0"/>
      </w:pPr>
      <w:r>
        <w:rPr>
          <w:rFonts w:hint="eastAsia"/>
        </w:rPr>
        <w:t>页面控件</w:t>
      </w:r>
      <w:r w:rsidR="00104D91">
        <w:rPr>
          <w:rFonts w:hint="eastAsia"/>
        </w:rPr>
        <w:t>对象</w:t>
      </w:r>
      <w:r w:rsidR="004D0450">
        <w:rPr>
          <w:rFonts w:hint="eastAsia"/>
        </w:rPr>
        <w:t>。</w:t>
      </w:r>
    </w:p>
    <w:p w:rsidR="004D0450" w:rsidRPr="00DE21E7" w:rsidRDefault="004D0450" w:rsidP="004D0450">
      <w:pPr>
        <w:pStyle w:val="a1"/>
        <w:numPr>
          <w:ilvl w:val="0"/>
          <w:numId w:val="7"/>
        </w:numPr>
        <w:ind w:firstLineChars="0"/>
      </w:pPr>
      <w:r w:rsidRPr="00DE21E7">
        <w:rPr>
          <w:rFonts w:hint="eastAsia"/>
        </w:rPr>
        <w:t>输出数据</w:t>
      </w:r>
    </w:p>
    <w:p w:rsidR="004D0450" w:rsidRPr="00DE21E7" w:rsidRDefault="00104D91" w:rsidP="004D0450">
      <w:pPr>
        <w:pStyle w:val="a1"/>
        <w:ind w:firstLine="480"/>
      </w:pPr>
      <w:r>
        <w:rPr>
          <w:rFonts w:hint="eastAsia"/>
        </w:rPr>
        <w:t>控件的内存图片</w:t>
      </w:r>
      <w:r w:rsidR="004D0450" w:rsidRPr="00DE21E7">
        <w:rPr>
          <w:rFonts w:hint="eastAsia"/>
        </w:rPr>
        <w:t>。</w:t>
      </w:r>
    </w:p>
    <w:p w:rsidR="004D0450" w:rsidRDefault="004D0450" w:rsidP="004D0450">
      <w:pPr>
        <w:pStyle w:val="a1"/>
        <w:numPr>
          <w:ilvl w:val="0"/>
          <w:numId w:val="7"/>
        </w:numPr>
        <w:ind w:firstLineChars="0"/>
      </w:pPr>
      <w:r w:rsidRPr="00DE21E7">
        <w:rPr>
          <w:rFonts w:hint="eastAsia"/>
        </w:rPr>
        <w:t>算法</w:t>
      </w:r>
    </w:p>
    <w:p w:rsidR="004D0450" w:rsidRDefault="004D0450" w:rsidP="004D0450">
      <w:pPr>
        <w:pStyle w:val="a1"/>
        <w:ind w:left="480" w:firstLineChars="0" w:firstLine="0"/>
      </w:pPr>
      <w:r>
        <w:rPr>
          <w:rFonts w:hint="eastAsia"/>
        </w:rPr>
        <w:t>无。</w:t>
      </w:r>
    </w:p>
    <w:p w:rsidR="004D0450" w:rsidRDefault="004D0450" w:rsidP="004D0450">
      <w:pPr>
        <w:pStyle w:val="a1"/>
        <w:numPr>
          <w:ilvl w:val="0"/>
          <w:numId w:val="7"/>
        </w:numPr>
        <w:ind w:firstLineChars="0"/>
      </w:pPr>
      <w:r w:rsidRPr="00DE21E7">
        <w:rPr>
          <w:rFonts w:hint="eastAsia"/>
        </w:rPr>
        <w:t>逻辑流程</w:t>
      </w:r>
    </w:p>
    <w:p w:rsidR="004D0450" w:rsidRPr="004D0450" w:rsidRDefault="004D0450" w:rsidP="004D0450">
      <w:pPr>
        <w:pStyle w:val="a1"/>
        <w:ind w:left="480" w:firstLineChars="0" w:firstLine="0"/>
      </w:pPr>
      <w:r>
        <w:rPr>
          <w:rFonts w:hint="eastAsia"/>
        </w:rPr>
        <w:t>无。</w:t>
      </w:r>
    </w:p>
    <w:p w:rsidR="0045525D" w:rsidRDefault="00595F64" w:rsidP="00595F64">
      <w:pPr>
        <w:pStyle w:val="4"/>
      </w:pPr>
      <w:r>
        <w:rPr>
          <w:rFonts w:hint="eastAsia"/>
        </w:rPr>
        <w:t>日志记录</w:t>
      </w:r>
    </w:p>
    <w:p w:rsidR="00E40EE6" w:rsidRPr="00DE21E7" w:rsidRDefault="00E40EE6" w:rsidP="00E40EE6">
      <w:pPr>
        <w:pStyle w:val="a1"/>
        <w:numPr>
          <w:ilvl w:val="0"/>
          <w:numId w:val="6"/>
        </w:numPr>
        <w:ind w:firstLineChars="0"/>
      </w:pPr>
      <w:r w:rsidRPr="00DE21E7">
        <w:t>概述</w:t>
      </w:r>
    </w:p>
    <w:p w:rsidR="00E40EE6" w:rsidRPr="00DE21E7" w:rsidRDefault="00F63B87" w:rsidP="00E40EE6">
      <w:pPr>
        <w:pStyle w:val="a1"/>
        <w:ind w:firstLine="480"/>
      </w:pPr>
      <w:r>
        <w:rPr>
          <w:rFonts w:hint="eastAsia"/>
        </w:rPr>
        <w:t>日志以界面和文本的方式记录</w:t>
      </w:r>
      <w:r w:rsidR="00E40EE6" w:rsidRPr="00DE21E7">
        <w:rPr>
          <w:rFonts w:hint="eastAsia"/>
        </w:rPr>
        <w:t>。</w:t>
      </w:r>
      <w:r>
        <w:rPr>
          <w:rFonts w:hint="eastAsia"/>
        </w:rPr>
        <w:t>界面上显示日志信息，能够及时提醒用户</w:t>
      </w:r>
      <w:r w:rsidR="00521BEA">
        <w:rPr>
          <w:rFonts w:hint="eastAsia"/>
        </w:rPr>
        <w:t>当前</w:t>
      </w:r>
      <w:r w:rsidR="00E30B46">
        <w:rPr>
          <w:rFonts w:hint="eastAsia"/>
        </w:rPr>
        <w:t>操作过程中</w:t>
      </w:r>
      <w:r w:rsidR="009942A6">
        <w:rPr>
          <w:rFonts w:hint="eastAsia"/>
        </w:rPr>
        <w:t>及必要的信息提示。</w:t>
      </w:r>
      <w:r w:rsidR="007E6688">
        <w:rPr>
          <w:rFonts w:hint="eastAsia"/>
        </w:rPr>
        <w:t>文本日志主要是记录</w:t>
      </w:r>
      <w:r w:rsidR="00B029E7">
        <w:rPr>
          <w:rFonts w:hint="eastAsia"/>
        </w:rPr>
        <w:t>整个操作流程以及</w:t>
      </w:r>
      <w:r w:rsidR="003A5DF7">
        <w:rPr>
          <w:rFonts w:hint="eastAsia"/>
        </w:rPr>
        <w:t>错误发生</w:t>
      </w:r>
      <w:r w:rsidR="00D9105D">
        <w:rPr>
          <w:rFonts w:hint="eastAsia"/>
        </w:rPr>
        <w:t>记录异常信息。</w:t>
      </w:r>
      <w:r w:rsidR="00481874">
        <w:rPr>
          <w:rFonts w:hint="eastAsia"/>
        </w:rPr>
        <w:t>日志根据</w:t>
      </w:r>
      <w:r w:rsidR="00C75A3C">
        <w:rPr>
          <w:rFonts w:hint="eastAsia"/>
        </w:rPr>
        <w:t>显示类别分为：消息、警告、错误、严重错误四个等级。</w:t>
      </w:r>
      <w:r w:rsidR="004425B0">
        <w:rPr>
          <w:rFonts w:hint="eastAsia"/>
        </w:rPr>
        <w:t>严重错误即表示当前进程发生奔溃，只记录在文本文件中。</w:t>
      </w:r>
    </w:p>
    <w:p w:rsidR="00E40EE6" w:rsidRDefault="00E40EE6" w:rsidP="00E40EE6">
      <w:pPr>
        <w:pStyle w:val="a1"/>
        <w:numPr>
          <w:ilvl w:val="0"/>
          <w:numId w:val="6"/>
        </w:numPr>
        <w:ind w:firstLineChars="0"/>
      </w:pPr>
      <w:r w:rsidRPr="00DE21E7">
        <w:t>输入数据</w:t>
      </w:r>
    </w:p>
    <w:p w:rsidR="00E40EE6" w:rsidRPr="00DE21E7" w:rsidRDefault="009F38B7" w:rsidP="00E40EE6">
      <w:pPr>
        <w:pStyle w:val="a1"/>
        <w:ind w:left="480" w:firstLineChars="0" w:firstLine="0"/>
      </w:pPr>
      <w:r>
        <w:rPr>
          <w:rFonts w:hint="eastAsia"/>
        </w:rPr>
        <w:t>无</w:t>
      </w:r>
      <w:r w:rsidR="00E40EE6">
        <w:rPr>
          <w:rFonts w:hint="eastAsia"/>
        </w:rPr>
        <w:t>。</w:t>
      </w:r>
    </w:p>
    <w:p w:rsidR="00E40EE6" w:rsidRPr="00DE21E7" w:rsidRDefault="00E40EE6" w:rsidP="00E40EE6">
      <w:pPr>
        <w:pStyle w:val="a1"/>
        <w:numPr>
          <w:ilvl w:val="0"/>
          <w:numId w:val="7"/>
        </w:numPr>
        <w:ind w:firstLineChars="0"/>
      </w:pPr>
      <w:r w:rsidRPr="00DE21E7">
        <w:rPr>
          <w:rFonts w:hint="eastAsia"/>
        </w:rPr>
        <w:t>输出数据</w:t>
      </w:r>
    </w:p>
    <w:p w:rsidR="00E40EE6" w:rsidRPr="00DE21E7" w:rsidRDefault="008A159D" w:rsidP="00E40EE6">
      <w:pPr>
        <w:pStyle w:val="a1"/>
        <w:ind w:firstLine="480"/>
      </w:pPr>
      <w:r>
        <w:rPr>
          <w:rFonts w:hint="eastAsia"/>
        </w:rPr>
        <w:t>日志文本文件</w:t>
      </w:r>
      <w:r w:rsidR="00E40EE6" w:rsidRPr="00DE21E7">
        <w:rPr>
          <w:rFonts w:hint="eastAsia"/>
        </w:rPr>
        <w:t>。</w:t>
      </w:r>
    </w:p>
    <w:p w:rsidR="00E40EE6" w:rsidRDefault="00E40EE6" w:rsidP="00E40EE6">
      <w:pPr>
        <w:pStyle w:val="a1"/>
        <w:numPr>
          <w:ilvl w:val="0"/>
          <w:numId w:val="7"/>
        </w:numPr>
        <w:ind w:firstLineChars="0"/>
      </w:pPr>
      <w:r w:rsidRPr="00DE21E7">
        <w:rPr>
          <w:rFonts w:hint="eastAsia"/>
        </w:rPr>
        <w:t>算法</w:t>
      </w:r>
    </w:p>
    <w:p w:rsidR="00E40EE6" w:rsidRDefault="00E40EE6" w:rsidP="00E40EE6">
      <w:pPr>
        <w:pStyle w:val="a1"/>
        <w:ind w:left="480" w:firstLineChars="0" w:firstLine="0"/>
      </w:pPr>
      <w:r>
        <w:rPr>
          <w:rFonts w:hint="eastAsia"/>
        </w:rPr>
        <w:t>无。</w:t>
      </w:r>
    </w:p>
    <w:p w:rsidR="00E40EE6" w:rsidRDefault="00E40EE6" w:rsidP="00E40EE6">
      <w:pPr>
        <w:pStyle w:val="a1"/>
        <w:numPr>
          <w:ilvl w:val="0"/>
          <w:numId w:val="7"/>
        </w:numPr>
        <w:ind w:firstLineChars="0"/>
      </w:pPr>
      <w:r w:rsidRPr="00DE21E7">
        <w:rPr>
          <w:rFonts w:hint="eastAsia"/>
        </w:rPr>
        <w:t>逻辑流程</w:t>
      </w:r>
    </w:p>
    <w:p w:rsidR="00E40EE6" w:rsidRPr="00E40EE6" w:rsidRDefault="00E40EE6" w:rsidP="00850C94">
      <w:pPr>
        <w:pStyle w:val="a1"/>
        <w:ind w:left="480" w:firstLineChars="0" w:firstLine="0"/>
      </w:pPr>
      <w:r>
        <w:rPr>
          <w:rFonts w:hint="eastAsia"/>
        </w:rPr>
        <w:t>无。</w:t>
      </w:r>
    </w:p>
    <w:p w:rsidR="00595F64" w:rsidRDefault="00595F64" w:rsidP="00595F64">
      <w:pPr>
        <w:pStyle w:val="4"/>
      </w:pPr>
      <w:r>
        <w:rPr>
          <w:rFonts w:hint="eastAsia"/>
        </w:rPr>
        <w:t>语言切换</w:t>
      </w:r>
    </w:p>
    <w:p w:rsidR="00E40EE6" w:rsidRPr="00DE21E7" w:rsidRDefault="00E40EE6" w:rsidP="00E40EE6">
      <w:pPr>
        <w:pStyle w:val="a1"/>
        <w:numPr>
          <w:ilvl w:val="0"/>
          <w:numId w:val="6"/>
        </w:numPr>
        <w:ind w:firstLineChars="0"/>
      </w:pPr>
      <w:r w:rsidRPr="00DE21E7">
        <w:t>概述</w:t>
      </w:r>
    </w:p>
    <w:p w:rsidR="00E40EE6" w:rsidRPr="00DE21E7" w:rsidRDefault="00152307" w:rsidP="00E40EE6">
      <w:pPr>
        <w:pStyle w:val="a1"/>
        <w:ind w:firstLine="480"/>
      </w:pPr>
      <w:r>
        <w:rPr>
          <w:rFonts w:hint="eastAsia"/>
        </w:rPr>
        <w:t>支持界面的中英文语言切换</w:t>
      </w:r>
      <w:r w:rsidR="002E5849">
        <w:rPr>
          <w:rFonts w:hint="eastAsia"/>
        </w:rPr>
        <w:t>，需要中文和英文两套语言资源文件</w:t>
      </w:r>
      <w:r w:rsidR="00E40EE6" w:rsidRPr="00DE21E7">
        <w:rPr>
          <w:rFonts w:hint="eastAsia"/>
        </w:rPr>
        <w:t>。</w:t>
      </w:r>
    </w:p>
    <w:p w:rsidR="00E40EE6" w:rsidRDefault="00E40EE6" w:rsidP="00E40EE6">
      <w:pPr>
        <w:pStyle w:val="a1"/>
        <w:numPr>
          <w:ilvl w:val="0"/>
          <w:numId w:val="6"/>
        </w:numPr>
        <w:ind w:firstLineChars="0"/>
      </w:pPr>
      <w:r w:rsidRPr="00DE21E7">
        <w:t>输入数据</w:t>
      </w:r>
    </w:p>
    <w:p w:rsidR="00E40EE6" w:rsidRPr="00DE21E7" w:rsidRDefault="001076A9" w:rsidP="00E40EE6">
      <w:pPr>
        <w:pStyle w:val="a1"/>
        <w:ind w:left="480" w:firstLineChars="0" w:firstLine="0"/>
      </w:pPr>
      <w:r>
        <w:rPr>
          <w:rFonts w:hint="eastAsia"/>
        </w:rPr>
        <w:t>无。</w:t>
      </w:r>
    </w:p>
    <w:p w:rsidR="00E40EE6" w:rsidRPr="00DE21E7" w:rsidRDefault="00E40EE6" w:rsidP="00E40EE6">
      <w:pPr>
        <w:pStyle w:val="a1"/>
        <w:numPr>
          <w:ilvl w:val="0"/>
          <w:numId w:val="7"/>
        </w:numPr>
        <w:ind w:firstLineChars="0"/>
      </w:pPr>
      <w:r w:rsidRPr="00DE21E7">
        <w:rPr>
          <w:rFonts w:hint="eastAsia"/>
        </w:rPr>
        <w:t>输出数据</w:t>
      </w:r>
    </w:p>
    <w:p w:rsidR="00E40EE6" w:rsidRPr="00DE21E7" w:rsidRDefault="004264F5" w:rsidP="00E40EE6">
      <w:pPr>
        <w:pStyle w:val="a1"/>
        <w:ind w:firstLine="480"/>
      </w:pPr>
      <w:r>
        <w:rPr>
          <w:rFonts w:hint="eastAsia"/>
        </w:rPr>
        <w:lastRenderedPageBreak/>
        <w:t>无</w:t>
      </w:r>
      <w:r w:rsidR="00E40EE6" w:rsidRPr="00DE21E7">
        <w:rPr>
          <w:rFonts w:hint="eastAsia"/>
        </w:rPr>
        <w:t>。</w:t>
      </w:r>
    </w:p>
    <w:p w:rsidR="00E40EE6" w:rsidRDefault="00E40EE6" w:rsidP="00E40EE6">
      <w:pPr>
        <w:pStyle w:val="a1"/>
        <w:numPr>
          <w:ilvl w:val="0"/>
          <w:numId w:val="7"/>
        </w:numPr>
        <w:ind w:firstLineChars="0"/>
      </w:pPr>
      <w:r w:rsidRPr="00DE21E7">
        <w:rPr>
          <w:rFonts w:hint="eastAsia"/>
        </w:rPr>
        <w:t>算法</w:t>
      </w:r>
    </w:p>
    <w:p w:rsidR="00C279D5" w:rsidRDefault="0050710F" w:rsidP="00E40EE6">
      <w:pPr>
        <w:pStyle w:val="a1"/>
        <w:ind w:left="480" w:firstLineChars="0" w:firstLine="0"/>
      </w:pPr>
      <w:r>
        <w:rPr>
          <w:rFonts w:hint="eastAsia"/>
        </w:rPr>
        <w:t>程序启动加载配置文件，并根据配置文件来加载对应的语言环境；</w:t>
      </w:r>
    </w:p>
    <w:p w:rsidR="00B67382" w:rsidRPr="00B67382" w:rsidRDefault="00B67382" w:rsidP="00E40EE6">
      <w:pPr>
        <w:pStyle w:val="a1"/>
        <w:ind w:left="480" w:firstLineChars="0" w:firstLine="0"/>
      </w:pPr>
      <w:r>
        <w:rPr>
          <w:rFonts w:hint="eastAsia"/>
        </w:rPr>
        <w:t>当切换软件语言，</w:t>
      </w:r>
      <w:r w:rsidR="00003DB4">
        <w:rPr>
          <w:rFonts w:hint="eastAsia"/>
        </w:rPr>
        <w:t>更新配置文件内容。</w:t>
      </w:r>
      <w:r w:rsidR="007527A5">
        <w:rPr>
          <w:rFonts w:hint="eastAsia"/>
        </w:rPr>
        <w:t>重启软件，以便重新加载语言包来实现语言切换功能。</w:t>
      </w:r>
    </w:p>
    <w:p w:rsidR="00E40EE6" w:rsidRDefault="00E40EE6" w:rsidP="00E40EE6">
      <w:pPr>
        <w:pStyle w:val="a1"/>
        <w:numPr>
          <w:ilvl w:val="0"/>
          <w:numId w:val="7"/>
        </w:numPr>
        <w:ind w:firstLineChars="0"/>
      </w:pPr>
      <w:r w:rsidRPr="00DE21E7">
        <w:rPr>
          <w:rFonts w:hint="eastAsia"/>
        </w:rPr>
        <w:t>逻辑流程</w:t>
      </w:r>
    </w:p>
    <w:p w:rsidR="00E40EE6" w:rsidRPr="00E40EE6" w:rsidRDefault="00E40EE6" w:rsidP="00CF6B55">
      <w:pPr>
        <w:pStyle w:val="a1"/>
        <w:ind w:left="480" w:firstLineChars="0" w:firstLine="0"/>
      </w:pPr>
      <w:r>
        <w:rPr>
          <w:rFonts w:hint="eastAsia"/>
        </w:rPr>
        <w:t>无。</w:t>
      </w:r>
    </w:p>
    <w:sectPr w:rsidR="00E40EE6" w:rsidRPr="00E40EE6" w:rsidSect="0059407A">
      <w:footerReference w:type="default" r:id="rId62"/>
      <w:pgSz w:w="11906" w:h="16838"/>
      <w:pgMar w:top="1440" w:right="1077" w:bottom="1247" w:left="1077" w:header="567" w:footer="567" w:gutter="0"/>
      <w:pgNumType w:start="1"/>
      <w:cols w:space="425"/>
      <w:docGrid w:type="lines"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65A" w:rsidRDefault="0080165A">
      <w:r>
        <w:separator/>
      </w:r>
    </w:p>
  </w:endnote>
  <w:endnote w:type="continuationSeparator" w:id="0">
    <w:p w:rsidR="0080165A" w:rsidRDefault="00801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pPr>
      <w:pStyle w:val="a5"/>
      <w:spacing w:line="20" w:lineRule="exact"/>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pPr>
      <w:pStyle w:val="a5"/>
      <w:spacing w:line="2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Pr="00DD5DE4" w:rsidRDefault="004859F5" w:rsidP="00DD5DE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rsidP="00A24522">
    <w:pPr>
      <w:pStyle w:val="a8"/>
      <w:rPr>
        <w:sz w:val="21"/>
        <w:szCs w:val="21"/>
      </w:rPr>
    </w:pPr>
    <w:r>
      <w:rPr>
        <w:rFonts w:hint="eastAsia"/>
        <w:sz w:val="21"/>
        <w:szCs w:val="21"/>
      </w:rPr>
      <w:t>北京群源电力科技有限公司</w:t>
    </w:r>
  </w:p>
  <w:p w:rsidR="004859F5" w:rsidRPr="00615E82" w:rsidRDefault="004859F5" w:rsidP="00615E82">
    <w:pPr>
      <w:pStyle w:val="a8"/>
      <w:rPr>
        <w:sz w:val="21"/>
        <w:szCs w:val="21"/>
      </w:rPr>
    </w:pPr>
    <w:r w:rsidRPr="00724B46">
      <w:rPr>
        <w:rFonts w:hint="eastAsia"/>
        <w:sz w:val="21"/>
        <w:szCs w:val="21"/>
      </w:rPr>
      <w:t>北京市</w:t>
    </w:r>
    <w:r>
      <w:rPr>
        <w:rFonts w:hint="eastAsia"/>
        <w:sz w:val="21"/>
        <w:szCs w:val="21"/>
      </w:rPr>
      <w:t>丰台区莲怡园北路</w:t>
    </w:r>
    <w:r>
      <w:rPr>
        <w:rFonts w:hint="eastAsia"/>
        <w:sz w:val="21"/>
        <w:szCs w:val="21"/>
      </w:rPr>
      <w:t>2</w:t>
    </w:r>
    <w:r>
      <w:rPr>
        <w:rFonts w:hint="eastAsia"/>
        <w:sz w:val="21"/>
        <w:szCs w:val="21"/>
      </w:rPr>
      <w:t>号院</w:t>
    </w:r>
    <w:r>
      <w:rPr>
        <w:rFonts w:hint="eastAsia"/>
        <w:sz w:val="21"/>
        <w:szCs w:val="21"/>
      </w:rPr>
      <w:t>2</w:t>
    </w:r>
    <w:r>
      <w:rPr>
        <w:rFonts w:hint="eastAsia"/>
        <w:sz w:val="21"/>
        <w:szCs w:val="21"/>
      </w:rPr>
      <w:t>号楼</w:t>
    </w:r>
    <w:r>
      <w:rPr>
        <w:rFonts w:hint="eastAsia"/>
        <w:sz w:val="21"/>
        <w:szCs w:val="21"/>
      </w:rPr>
      <w:t>2010</w:t>
    </w:r>
    <w:r>
      <w:rPr>
        <w:sz w:val="21"/>
        <w:szCs w:val="21"/>
      </w:rPr>
      <w:ptab w:relativeTo="margin" w:alignment="right" w:leader="none"/>
    </w:r>
    <w:r w:rsidRPr="00DD5DE4">
      <w:rPr>
        <w:sz w:val="21"/>
        <w:szCs w:val="21"/>
      </w:rPr>
      <w:fldChar w:fldCharType="begin"/>
    </w:r>
    <w:r w:rsidRPr="00DD5DE4">
      <w:rPr>
        <w:sz w:val="21"/>
        <w:szCs w:val="21"/>
      </w:rPr>
      <w:instrText>PAGE   \* MERGEFORMAT</w:instrText>
    </w:r>
    <w:r w:rsidRPr="00DD5DE4">
      <w:rPr>
        <w:sz w:val="21"/>
        <w:szCs w:val="21"/>
      </w:rPr>
      <w:fldChar w:fldCharType="separate"/>
    </w:r>
    <w:r w:rsidR="00C80951" w:rsidRPr="00C80951">
      <w:rPr>
        <w:noProof/>
        <w:sz w:val="21"/>
        <w:szCs w:val="21"/>
        <w:lang w:val="zh-CN"/>
      </w:rPr>
      <w:t>2</w:t>
    </w:r>
    <w:r w:rsidRPr="00DD5DE4">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rsidP="00A24522">
    <w:pPr>
      <w:pStyle w:val="a8"/>
      <w:rPr>
        <w:sz w:val="21"/>
        <w:szCs w:val="21"/>
      </w:rPr>
    </w:pPr>
    <w:r>
      <w:rPr>
        <w:rFonts w:hint="eastAsia"/>
        <w:sz w:val="21"/>
        <w:szCs w:val="21"/>
      </w:rPr>
      <w:t>北京群源电力科技有限公司</w:t>
    </w:r>
  </w:p>
  <w:p w:rsidR="004859F5" w:rsidRPr="00615E82" w:rsidRDefault="004859F5" w:rsidP="00615E82">
    <w:pPr>
      <w:pStyle w:val="a8"/>
      <w:rPr>
        <w:sz w:val="21"/>
        <w:szCs w:val="21"/>
      </w:rPr>
    </w:pPr>
    <w:r w:rsidRPr="00724B46">
      <w:rPr>
        <w:rFonts w:hint="eastAsia"/>
        <w:sz w:val="21"/>
        <w:szCs w:val="21"/>
      </w:rPr>
      <w:t>北京市</w:t>
    </w:r>
    <w:r>
      <w:rPr>
        <w:rFonts w:hint="eastAsia"/>
        <w:sz w:val="21"/>
        <w:szCs w:val="21"/>
      </w:rPr>
      <w:t>丰台区莲怡园北路</w:t>
    </w:r>
    <w:r>
      <w:rPr>
        <w:rFonts w:hint="eastAsia"/>
        <w:sz w:val="21"/>
        <w:szCs w:val="21"/>
      </w:rPr>
      <w:t>2</w:t>
    </w:r>
    <w:r>
      <w:rPr>
        <w:rFonts w:hint="eastAsia"/>
        <w:sz w:val="21"/>
        <w:szCs w:val="21"/>
      </w:rPr>
      <w:t>号院</w:t>
    </w:r>
    <w:r>
      <w:rPr>
        <w:rFonts w:hint="eastAsia"/>
        <w:sz w:val="21"/>
        <w:szCs w:val="21"/>
      </w:rPr>
      <w:t>2</w:t>
    </w:r>
    <w:r>
      <w:rPr>
        <w:rFonts w:hint="eastAsia"/>
        <w:sz w:val="21"/>
        <w:szCs w:val="21"/>
      </w:rPr>
      <w:t>号楼</w:t>
    </w:r>
    <w:r>
      <w:rPr>
        <w:rFonts w:hint="eastAsia"/>
        <w:sz w:val="21"/>
        <w:szCs w:val="21"/>
      </w:rPr>
      <w:t>2010</w:t>
    </w:r>
    <w:r>
      <w:rPr>
        <w:sz w:val="21"/>
        <w:szCs w:val="21"/>
      </w:rPr>
      <w:ptab w:relativeTo="margin" w:alignment="right" w:leader="none"/>
    </w:r>
    <w:r w:rsidR="0044064C" w:rsidRPr="0044064C">
      <w:rPr>
        <w:sz w:val="21"/>
        <w:szCs w:val="21"/>
        <w:lang w:val="zh-CN"/>
      </w:rPr>
      <w:t xml:space="preserve"> </w:t>
    </w:r>
    <w:r w:rsidR="0044064C" w:rsidRPr="0044064C">
      <w:rPr>
        <w:b/>
        <w:sz w:val="21"/>
        <w:szCs w:val="21"/>
      </w:rPr>
      <w:fldChar w:fldCharType="begin"/>
    </w:r>
    <w:r w:rsidR="0044064C" w:rsidRPr="0044064C">
      <w:rPr>
        <w:b/>
        <w:sz w:val="21"/>
        <w:szCs w:val="21"/>
      </w:rPr>
      <w:instrText>PAGE  \* Arabic  \* MERGEFORMAT</w:instrText>
    </w:r>
    <w:r w:rsidR="0044064C" w:rsidRPr="0044064C">
      <w:rPr>
        <w:b/>
        <w:sz w:val="21"/>
        <w:szCs w:val="21"/>
      </w:rPr>
      <w:fldChar w:fldCharType="separate"/>
    </w:r>
    <w:r w:rsidR="00C80951" w:rsidRPr="00C80951">
      <w:rPr>
        <w:b/>
        <w:noProof/>
        <w:sz w:val="21"/>
        <w:szCs w:val="21"/>
        <w:lang w:val="zh-CN"/>
      </w:rPr>
      <w:t>1</w:t>
    </w:r>
    <w:r w:rsidR="0044064C" w:rsidRPr="0044064C">
      <w:rPr>
        <w:b/>
        <w:sz w:val="21"/>
        <w:szCs w:val="21"/>
      </w:rPr>
      <w:fldChar w:fldCharType="end"/>
    </w:r>
    <w:r w:rsidR="0044064C" w:rsidRPr="0044064C">
      <w:rPr>
        <w:sz w:val="21"/>
        <w:szCs w:val="21"/>
        <w:lang w:val="zh-CN"/>
      </w:rPr>
      <w:t xml:space="preserve"> / </w:t>
    </w:r>
    <w:r w:rsidR="0044064C" w:rsidRPr="0044064C">
      <w:rPr>
        <w:b/>
        <w:sz w:val="21"/>
        <w:szCs w:val="21"/>
      </w:rPr>
      <w:fldChar w:fldCharType="begin"/>
    </w:r>
    <w:r w:rsidR="0044064C" w:rsidRPr="0044064C">
      <w:rPr>
        <w:b/>
        <w:sz w:val="21"/>
        <w:szCs w:val="21"/>
      </w:rPr>
      <w:instrText>NUMPAGES  \* Arabic  \* MERGEFORMAT</w:instrText>
    </w:r>
    <w:r w:rsidR="0044064C" w:rsidRPr="0044064C">
      <w:rPr>
        <w:b/>
        <w:sz w:val="21"/>
        <w:szCs w:val="21"/>
      </w:rPr>
      <w:fldChar w:fldCharType="separate"/>
    </w:r>
    <w:r w:rsidR="00C80951" w:rsidRPr="00C80951">
      <w:rPr>
        <w:b/>
        <w:noProof/>
        <w:sz w:val="21"/>
        <w:szCs w:val="21"/>
        <w:lang w:val="zh-CN"/>
      </w:rPr>
      <w:t>77</w:t>
    </w:r>
    <w:r w:rsidR="0044064C" w:rsidRPr="0044064C">
      <w:rPr>
        <w:b/>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65A" w:rsidRDefault="0080165A">
      <w:r>
        <w:separator/>
      </w:r>
    </w:p>
  </w:footnote>
  <w:footnote w:type="continuationSeparator" w:id="0">
    <w:p w:rsidR="0080165A" w:rsidRDefault="00801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pPr>
      <w:pStyle w:val="a5"/>
      <w:spacing w:line="20" w:lineRule="exact"/>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4859F5">
    <w:pPr>
      <w:pStyle w:val="a5"/>
      <w:spacing w:line="2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80165A">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7313094" o:spid="_x0000_s2050" type="#_x0000_t136" style="position:absolute;left:0;text-align:left;margin-left:0;margin-top:0;width:511.5pt;height:127.85pt;rotation:315;z-index:-251658240;mso-position-horizontal:center;mso-position-horizontal-relative:margin;mso-position-vertical:center;mso-position-vertical-relative:margin" o:allowincell="f" fillcolor="silver" stroked="f">
          <v:fill opacity=".5"/>
          <v:textpath style="font-family:&quot;宋体&quot;;font-size:1pt" string="群源电力"/>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Pr="00971EF7" w:rsidRDefault="0080165A" w:rsidP="00DD5DE4">
    <w:pPr>
      <w:pStyle w:val="a6"/>
      <w:jc w:val="both"/>
      <w:rPr>
        <w:rFonts w:asciiTheme="minorEastAsia" w:hAnsiTheme="minorEastAsia"/>
        <w:b/>
        <w:sz w:val="28"/>
        <w:szCs w:val="28"/>
      </w:rPr>
    </w:pPr>
    <w:r>
      <w:rPr>
        <w:rFonts w:asciiTheme="minorHAnsi" w:hAnsiTheme="minorHAnsi"/>
        <w:noProof/>
        <w:szCs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7313095" o:spid="_x0000_s2051" type="#_x0000_t136" style="position:absolute;left:0;text-align:left;margin-left:0;margin-top:0;width:511.5pt;height:127.85pt;rotation:315;z-index:-251652096;mso-position-horizontal:center;mso-position-horizontal-relative:margin;mso-position-vertical:center;mso-position-vertical-relative:margin" o:allowincell="f" fillcolor="silver" stroked="f">
          <v:fill opacity=".5"/>
          <v:textpath style="font-family:&quot;宋体&quot;;font-size:1pt" string="群源电力"/>
          <w10:wrap anchorx="margin" anchory="margin"/>
        </v:shape>
      </w:pict>
    </w:r>
    <w:r w:rsidR="004859F5">
      <w:rPr>
        <w:b/>
        <w:sz w:val="28"/>
        <w:szCs w:val="28"/>
      </w:rPr>
      <w:ptab w:relativeTo="margin" w:alignment="right" w:leader="none"/>
    </w:r>
  </w:p>
  <w:p w:rsidR="004859F5" w:rsidRPr="00971EF7" w:rsidRDefault="004859F5" w:rsidP="00A24522">
    <w:pPr>
      <w:pStyle w:val="a6"/>
      <w:jc w:val="both"/>
      <w:rPr>
        <w:rFonts w:asciiTheme="minorEastAsia" w:hAnsiTheme="minorEastAsia"/>
        <w:b/>
        <w:sz w:val="28"/>
        <w:szCs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80165A">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27313093" o:spid="_x0000_s2049" type="#_x0000_t136" style="position:absolute;left:0;text-align:left;margin-left:0;margin-top:0;width:511.5pt;height:127.85pt;rotation:315;z-index:-251654144;mso-position-horizontal:center;mso-position-horizontal-relative:margin;mso-position-vertical:center;mso-position-vertical-relative:margin" o:allowincell="f" fillcolor="silver" stroked="f">
          <v:fill opacity=".5"/>
          <v:textpath style="font-family:&quot;宋体&quot;;font-size:1pt" string="群源电力"/>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9F5" w:rsidRDefault="0080165A" w:rsidP="00A24522">
    <w:pPr>
      <w:pStyle w:val="a6"/>
      <w:jc w:val="both"/>
      <w:rPr>
        <w:rFonts w:asciiTheme="minorEastAsia" w:hAnsiTheme="minorEastAsia"/>
        <w:b/>
        <w:sz w:val="28"/>
        <w:szCs w:val="28"/>
      </w:rPr>
    </w:pPr>
    <w:r>
      <w:rPr>
        <w:rFonts w:asciiTheme="minorHAnsi" w:hAnsiTheme="minorHAnsi"/>
        <w:noProof/>
        <w:szCs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511.5pt;height:127.85pt;rotation:315;z-index:-251649024;mso-position-horizontal:center;mso-position-horizontal-relative:margin;mso-position-vertical:center;mso-position-vertical-relative:margin" o:allowincell="f" fillcolor="silver" stroked="f">
          <v:fill opacity=".5"/>
          <v:textpath style="font-family:&quot;宋体&quot;;font-size:1pt" string="群源电力"/>
          <w10:wrap anchorx="margin" anchory="margin"/>
        </v:shape>
      </w:pict>
    </w:r>
    <w:r w:rsidR="004859F5" w:rsidRPr="00724B46">
      <w:rPr>
        <w:b/>
        <w:noProof/>
        <w:sz w:val="28"/>
        <w:szCs w:val="28"/>
      </w:rPr>
      <w:drawing>
        <wp:anchor distT="0" distB="0" distL="114300" distR="114300" simplePos="0" relativeHeight="251666432" behindDoc="0" locked="0" layoutInCell="1" allowOverlap="0" wp14:anchorId="0D9C33D6" wp14:editId="3C7D62FF">
          <wp:simplePos x="0" y="0"/>
          <wp:positionH relativeFrom="column">
            <wp:posOffset>3175</wp:posOffset>
          </wp:positionH>
          <wp:positionV relativeFrom="paragraph">
            <wp:posOffset>-56515</wp:posOffset>
          </wp:positionV>
          <wp:extent cx="1400175" cy="45847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合.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58470"/>
                  </a:xfrm>
                  <a:prstGeom prst="rect">
                    <a:avLst/>
                  </a:prstGeom>
                </pic:spPr>
              </pic:pic>
            </a:graphicData>
          </a:graphic>
        </wp:anchor>
      </w:drawing>
    </w:r>
    <w:r w:rsidR="004859F5">
      <w:rPr>
        <w:b/>
        <w:sz w:val="28"/>
        <w:szCs w:val="28"/>
      </w:rPr>
      <w:ptab w:relativeTo="margin" w:alignment="right" w:leader="none"/>
    </w:r>
    <w:r w:rsidR="004859F5">
      <w:rPr>
        <w:rFonts w:hint="eastAsia"/>
        <w:b/>
        <w:sz w:val="28"/>
        <w:szCs w:val="28"/>
      </w:rPr>
      <w:t>务</w:t>
    </w:r>
    <w:r w:rsidR="004859F5" w:rsidRPr="00724B46">
      <w:rPr>
        <w:rFonts w:hint="eastAsia"/>
        <w:b/>
        <w:sz w:val="28"/>
        <w:szCs w:val="28"/>
      </w:rPr>
      <w:t>实</w:t>
    </w:r>
    <w:r w:rsidR="004859F5" w:rsidRPr="00724B46">
      <w:rPr>
        <w:rFonts w:asciiTheme="minorEastAsia" w:hAnsiTheme="minorEastAsia" w:hint="eastAsia"/>
        <w:b/>
        <w:sz w:val="28"/>
        <w:szCs w:val="28"/>
      </w:rPr>
      <w:t xml:space="preserve">• 创新 • 高效 • </w:t>
    </w:r>
    <w:r w:rsidR="004859F5">
      <w:rPr>
        <w:rFonts w:asciiTheme="minorEastAsia" w:hAnsiTheme="minorEastAsia" w:hint="eastAsia"/>
        <w:b/>
        <w:sz w:val="28"/>
        <w:szCs w:val="28"/>
      </w:rPr>
      <w:t>共赢</w:t>
    </w:r>
  </w:p>
  <w:p w:rsidR="004859F5" w:rsidRPr="00971EF7" w:rsidRDefault="004859F5" w:rsidP="00A24522">
    <w:pPr>
      <w:pStyle w:val="a6"/>
      <w:jc w:val="both"/>
      <w:rPr>
        <w:rFonts w:asciiTheme="minorEastAsia" w:hAnsiTheme="minorEastAsia"/>
        <w:b/>
        <w:sz w:val="28"/>
        <w:szCs w:val="28"/>
      </w:rPr>
    </w:pPr>
    <w:r>
      <w:rPr>
        <w:rFonts w:asciiTheme="minorEastAsia" w:hAnsiTheme="minorEastAsia"/>
        <w:b/>
        <w:sz w:val="28"/>
        <w:szCs w:val="28"/>
      </w:rPr>
      <w:ptab w:relativeTo="margin" w:alignment="right" w:leader="none"/>
    </w:r>
    <w:r>
      <w:rPr>
        <w:rFonts w:asciiTheme="minorEastAsia" w:hAnsiTheme="minorEastAsia" w:hint="eastAsia"/>
        <w:b/>
        <w:sz w:val="28"/>
        <w:szCs w:val="28"/>
      </w:rPr>
      <w:t>为电力客户</w:t>
    </w:r>
    <w:r w:rsidRPr="00724B46">
      <w:rPr>
        <w:rFonts w:asciiTheme="minorEastAsia" w:hAnsiTheme="minorEastAsia" w:hint="eastAsia"/>
        <w:b/>
        <w:sz w:val="28"/>
        <w:szCs w:val="28"/>
      </w:rPr>
      <w:t>提供最优质的服务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074C1"/>
    <w:multiLevelType w:val="multilevel"/>
    <w:tmpl w:val="6674F17E"/>
    <w:lvl w:ilvl="0">
      <w:start w:val="1"/>
      <w:numFmt w:val="decimal"/>
      <w:lvlText w:val="4.%1."/>
      <w:lvlJc w:val="left"/>
      <w:pPr>
        <w:tabs>
          <w:tab w:val="num" w:pos="425"/>
        </w:tabs>
        <w:ind w:left="425" w:hanging="425"/>
      </w:pPr>
      <w:rPr>
        <w:rFonts w:hint="eastAsia"/>
      </w:rPr>
    </w:lvl>
    <w:lvl w:ilvl="1">
      <w:start w:val="1"/>
      <w:numFmt w:val="decimal"/>
      <w:lvlText w:val="%2)"/>
      <w:lvlJc w:val="left"/>
      <w:pPr>
        <w:tabs>
          <w:tab w:val="num" w:pos="420"/>
        </w:tabs>
        <w:ind w:left="420" w:hanging="420"/>
      </w:pPr>
      <w:rPr>
        <w:rFonts w:hint="eastAsia"/>
      </w:rPr>
    </w:lvl>
    <w:lvl w:ilvl="2">
      <w:start w:val="1"/>
      <w:numFmt w:val="lowerLetter"/>
      <w:lvlText w:val="%3)"/>
      <w:lvlJc w:val="left"/>
      <w:pPr>
        <w:tabs>
          <w:tab w:val="num" w:pos="420"/>
        </w:tabs>
        <w:ind w:left="420" w:hanging="420"/>
      </w:pPr>
      <w:rPr>
        <w:rFonts w:hint="eastAsia"/>
      </w:rPr>
    </w:lvl>
    <w:lvl w:ilvl="3">
      <w:start w:val="1"/>
      <w:numFmt w:val="decimal"/>
      <w:lvlText w:val="4.2.1.%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36186B0F"/>
    <w:multiLevelType w:val="multilevel"/>
    <w:tmpl w:val="F3CA160A"/>
    <w:lvl w:ilvl="0">
      <w:start w:val="1"/>
      <w:numFmt w:val="decimal"/>
      <w:pStyle w:val="a"/>
      <w:lvlText w:val="%1."/>
      <w:lvlJc w:val="left"/>
      <w:pPr>
        <w:tabs>
          <w:tab w:val="num" w:pos="851"/>
        </w:tabs>
        <w:ind w:left="851" w:hanging="567"/>
      </w:pPr>
      <w:rPr>
        <w:rFonts w:ascii="Times New Roman" w:hAnsi="Times New Roman" w:hint="default"/>
      </w:rPr>
    </w:lvl>
    <w:lvl w:ilvl="1">
      <w:start w:val="1"/>
      <w:numFmt w:val="decimal"/>
      <w:lvlText w:val="%1.%2"/>
      <w:lvlJc w:val="left"/>
      <w:pPr>
        <w:tabs>
          <w:tab w:val="num" w:pos="1134"/>
        </w:tabs>
        <w:ind w:left="1134" w:hanging="567"/>
      </w:pPr>
      <w:rPr>
        <w:rFonts w:hint="eastAsia"/>
      </w:rPr>
    </w:lvl>
    <w:lvl w:ilvl="2">
      <w:start w:val="1"/>
      <w:numFmt w:val="decimal"/>
      <w:suff w:val="space"/>
      <w:lvlText w:val="%1.%2.%3"/>
      <w:lvlJc w:val="left"/>
      <w:pPr>
        <w:ind w:left="1588" w:hanging="737"/>
      </w:pPr>
      <w:rPr>
        <w:rFonts w:hint="eastAsia"/>
      </w:rPr>
    </w:lvl>
    <w:lvl w:ilvl="3">
      <w:start w:val="1"/>
      <w:numFmt w:val="decimal"/>
      <w:suff w:val="space"/>
      <w:lvlText w:val="%1.%2.%3.%4"/>
      <w:lvlJc w:val="left"/>
      <w:pPr>
        <w:ind w:left="1985" w:hanging="851"/>
      </w:pPr>
      <w:rPr>
        <w:rFonts w:hint="eastAsia"/>
      </w:rPr>
    </w:lvl>
    <w:lvl w:ilvl="4">
      <w:start w:val="1"/>
      <w:numFmt w:val="decimal"/>
      <w:lvlText w:val="%1.%2.%3.%4.%5"/>
      <w:lvlJc w:val="left"/>
      <w:pPr>
        <w:tabs>
          <w:tab w:val="num" w:pos="0"/>
        </w:tabs>
        <w:ind w:left="2125" w:hanging="425"/>
      </w:pPr>
      <w:rPr>
        <w:rFonts w:hint="eastAsia"/>
      </w:rPr>
    </w:lvl>
    <w:lvl w:ilvl="5">
      <w:start w:val="1"/>
      <w:numFmt w:val="decimal"/>
      <w:lvlText w:val="%1.%2.%3.%4.%5.%6"/>
      <w:lvlJc w:val="left"/>
      <w:pPr>
        <w:tabs>
          <w:tab w:val="num" w:pos="0"/>
        </w:tabs>
        <w:ind w:left="2550" w:hanging="425"/>
      </w:pPr>
      <w:rPr>
        <w:rFonts w:hint="eastAsia"/>
      </w:rPr>
    </w:lvl>
    <w:lvl w:ilvl="6">
      <w:start w:val="1"/>
      <w:numFmt w:val="decimal"/>
      <w:lvlText w:val="%1.%2.%3.%4.%5.%6.%7"/>
      <w:lvlJc w:val="left"/>
      <w:pPr>
        <w:tabs>
          <w:tab w:val="num" w:pos="0"/>
        </w:tabs>
        <w:ind w:left="2975" w:hanging="425"/>
      </w:pPr>
      <w:rPr>
        <w:rFonts w:hint="eastAsia"/>
      </w:rPr>
    </w:lvl>
    <w:lvl w:ilvl="7">
      <w:start w:val="1"/>
      <w:numFmt w:val="decimal"/>
      <w:lvlText w:val="%1.%2.%3.%4.%5.%6.%7.%8"/>
      <w:lvlJc w:val="left"/>
      <w:pPr>
        <w:tabs>
          <w:tab w:val="num" w:pos="0"/>
        </w:tabs>
        <w:ind w:left="3400" w:hanging="425"/>
      </w:pPr>
      <w:rPr>
        <w:rFonts w:hint="eastAsia"/>
      </w:rPr>
    </w:lvl>
    <w:lvl w:ilvl="8">
      <w:start w:val="1"/>
      <w:numFmt w:val="decimal"/>
      <w:lvlText w:val="%1.%2.%3.%4.%5.%6.%7.%8.%9"/>
      <w:lvlJc w:val="left"/>
      <w:pPr>
        <w:tabs>
          <w:tab w:val="num" w:pos="0"/>
        </w:tabs>
        <w:ind w:left="3825" w:hanging="425"/>
      </w:pPr>
      <w:rPr>
        <w:rFonts w:hint="eastAsia"/>
      </w:rPr>
    </w:lvl>
  </w:abstractNum>
  <w:abstractNum w:abstractNumId="2">
    <w:nsid w:val="5B040249"/>
    <w:multiLevelType w:val="hybridMultilevel"/>
    <w:tmpl w:val="7D56EA8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5B6D1D84"/>
    <w:multiLevelType w:val="hybridMultilevel"/>
    <w:tmpl w:val="8780D04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5F591982"/>
    <w:multiLevelType w:val="multilevel"/>
    <w:tmpl w:val="423ED2AC"/>
    <w:lvl w:ilvl="0">
      <w:start w:val="1"/>
      <w:numFmt w:val="decimal"/>
      <w:pStyle w:val="SRSNSAGN"/>
      <w:suff w:val="space"/>
      <w:lvlText w:val="SRS_GPU%1"/>
      <w:lvlJc w:val="left"/>
      <w:pPr>
        <w:ind w:left="397" w:hanging="397"/>
      </w:pPr>
      <w:rPr>
        <w:rFonts w:ascii="Times New Roman" w:hAnsi="Times New Roman" w:cs="Times New Roman"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0"/>
        </w:tabs>
        <w:ind w:left="718" w:hanging="576"/>
      </w:pPr>
      <w:rPr>
        <w:rFonts w:ascii="Arial" w:hAnsi="Arial" w:cs="Arial" w:hint="default"/>
        <w:b/>
        <w:bCs w:val="0"/>
        <w:i w:val="0"/>
        <w:iCs w:val="0"/>
        <w:caps w:val="0"/>
        <w:smallCaps w:val="0"/>
        <w:strike w:val="0"/>
        <w:dstrike w:val="0"/>
        <w:vanish w:val="0"/>
        <w:color w:val="000000"/>
        <w:spacing w:val="0"/>
        <w:position w:val="0"/>
        <w:sz w:val="36"/>
        <w:szCs w:val="36"/>
        <w:u w:val="none"/>
        <w:vertAlign w:val="baseline"/>
        <w:em w:val="none"/>
      </w:rPr>
    </w:lvl>
    <w:lvl w:ilvl="2">
      <w:start w:val="1"/>
      <w:numFmt w:val="decimal"/>
      <w:lvlText w:val="%1.%2.%3"/>
      <w:lvlJc w:val="left"/>
      <w:pPr>
        <w:tabs>
          <w:tab w:val="num" w:pos="0"/>
        </w:tabs>
        <w:ind w:left="1080" w:hanging="720"/>
      </w:pPr>
      <w:rPr>
        <w:rFonts w:ascii="Arial" w:hAnsi="Arial" w:cs="Arial" w:hint="default"/>
        <w:b/>
        <w:bCs w:val="0"/>
        <w:i w:val="0"/>
        <w:iCs w:val="0"/>
        <w:caps w:val="0"/>
        <w:smallCaps w:val="0"/>
        <w:strike w:val="0"/>
        <w:dstrike w:val="0"/>
        <w:vanish w:val="0"/>
        <w:color w:val="000000"/>
        <w:spacing w:val="0"/>
        <w:position w:val="0"/>
        <w:u w:val="none"/>
        <w:vertAlign w:val="baseline"/>
        <w:em w:val="none"/>
      </w:rPr>
    </w:lvl>
    <w:lvl w:ilvl="3">
      <w:start w:val="1"/>
      <w:numFmt w:val="decimal"/>
      <w:lvlText w:val="%1.%2.%3.%4"/>
      <w:lvlJc w:val="left"/>
      <w:pPr>
        <w:tabs>
          <w:tab w:val="num" w:pos="0"/>
        </w:tabs>
        <w:ind w:left="3269" w:hanging="864"/>
      </w:pPr>
      <w:rPr>
        <w:rFonts w:ascii="Arial" w:hAnsi="Arial" w:cs="Arial" w:hint="default"/>
        <w:b/>
        <w:bCs w:val="0"/>
        <w:i w:val="0"/>
        <w:iCs w:val="0"/>
        <w:caps w:val="0"/>
        <w:smallCaps w:val="0"/>
        <w:strike w:val="0"/>
        <w:dstrike w:val="0"/>
        <w:vanish w:val="0"/>
        <w:color w:val="000000"/>
        <w:spacing w:val="0"/>
        <w:position w:val="0"/>
        <w:sz w:val="24"/>
        <w:szCs w:val="24"/>
        <w:u w:val="none"/>
        <w:vertAlign w:val="baseline"/>
        <w:em w:val="none"/>
      </w:rPr>
    </w:lvl>
    <w:lvl w:ilvl="4">
      <w:start w:val="1"/>
      <w:numFmt w:val="decimal"/>
      <w:lvlText w:val="%1.%2.%3.%4.%5"/>
      <w:lvlJc w:val="left"/>
      <w:pPr>
        <w:tabs>
          <w:tab w:val="num" w:pos="0"/>
        </w:tabs>
        <w:ind w:left="1428" w:hanging="1008"/>
      </w:pPr>
      <w:rPr>
        <w:rFonts w:ascii="Arial" w:hAnsi="Arial" w:cs="Arial" w:hint="default"/>
      </w:rPr>
    </w:lvl>
    <w:lvl w:ilvl="5">
      <w:start w:val="1"/>
      <w:numFmt w:val="decimal"/>
      <w:lvlText w:val="%1.%2.%3.%4.%5.%6"/>
      <w:lvlJc w:val="left"/>
      <w:pPr>
        <w:tabs>
          <w:tab w:val="num" w:pos="0"/>
        </w:tabs>
        <w:ind w:left="1572" w:hanging="1152"/>
      </w:pPr>
      <w:rPr>
        <w:rFonts w:hint="eastAsia"/>
      </w:rPr>
    </w:lvl>
    <w:lvl w:ilvl="6">
      <w:start w:val="1"/>
      <w:numFmt w:val="decimal"/>
      <w:lvlText w:val="%1.%2.%3.%4.%5.%6.%7"/>
      <w:lvlJc w:val="left"/>
      <w:pPr>
        <w:tabs>
          <w:tab w:val="num" w:pos="0"/>
        </w:tabs>
        <w:ind w:left="1716" w:hanging="1296"/>
      </w:pPr>
      <w:rPr>
        <w:rFonts w:hint="eastAsia"/>
      </w:rPr>
    </w:lvl>
    <w:lvl w:ilvl="7">
      <w:start w:val="1"/>
      <w:numFmt w:val="decimal"/>
      <w:lvlText w:val="%1.%2.%3.%4.%5.%6.%7.%8"/>
      <w:lvlJc w:val="left"/>
      <w:pPr>
        <w:tabs>
          <w:tab w:val="num" w:pos="0"/>
        </w:tabs>
        <w:ind w:left="1860" w:hanging="1440"/>
      </w:pPr>
      <w:rPr>
        <w:rFonts w:hint="eastAsia"/>
      </w:rPr>
    </w:lvl>
    <w:lvl w:ilvl="8">
      <w:start w:val="1"/>
      <w:numFmt w:val="decimal"/>
      <w:lvlText w:val="%1.%2.%3.%4.%5.%6.%7.%8.%9"/>
      <w:lvlJc w:val="left"/>
      <w:pPr>
        <w:tabs>
          <w:tab w:val="num" w:pos="0"/>
        </w:tabs>
        <w:ind w:left="2004" w:hanging="1584"/>
      </w:pPr>
      <w:rPr>
        <w:rFonts w:hint="eastAsia"/>
      </w:rPr>
    </w:lvl>
  </w:abstractNum>
  <w:abstractNum w:abstractNumId="5">
    <w:nsid w:val="70B052FA"/>
    <w:multiLevelType w:val="hybridMultilevel"/>
    <w:tmpl w:val="67BE6F0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726A2F3F"/>
    <w:multiLevelType w:val="multilevel"/>
    <w:tmpl w:val="5B10E31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73DE56F2"/>
    <w:multiLevelType w:val="hybridMultilevel"/>
    <w:tmpl w:val="80AE0C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2"/>
  </w:num>
  <w:num w:numId="3">
    <w:abstractNumId w:val="0"/>
  </w:num>
  <w:num w:numId="4">
    <w:abstractNumId w:val="6"/>
  </w:num>
  <w:num w:numId="5">
    <w:abstractNumId w:val="4"/>
  </w:num>
  <w:num w:numId="6">
    <w:abstractNumId w:val="3"/>
  </w:num>
  <w:num w:numId="7">
    <w:abstractNumId w:val="5"/>
  </w:num>
  <w:num w:numId="8">
    <w:abstractNumId w:val="7"/>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rawingGridVerticalSpacing w:val="163"/>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docVars>
    <w:docVar w:name="ActionEnd1" w:val="2009-10-15"/>
    <w:docVar w:name="ActionEnd10" w:val=" "/>
    <w:docVar w:name="ActionEnd11" w:val=" "/>
    <w:docVar w:name="ActionEnd12" w:val=" "/>
    <w:docVar w:name="ActionEnd2" w:val="2009-10-15"/>
    <w:docVar w:name="ActionEnd3" w:val="2009-11-13"/>
    <w:docVar w:name="ActionEnd4" w:val="2009-11-13"/>
    <w:docVar w:name="ActionEnd5" w:val="2009-11-17"/>
    <w:docVar w:name="ActionEnd6" w:val="2009-11-17"/>
    <w:docVar w:name="ActionEnd7" w:val="2009-11-17"/>
    <w:docVar w:name="ActionEnd8" w:val="2009-11-18"/>
    <w:docVar w:name="ActionEnd9" w:val=" "/>
    <w:docVar w:name="Allqm1" w:val="郑娟娟(P208689)"/>
    <w:docVar w:name="Allqm10" w:val="罗育智(P960329)"/>
    <w:docVar w:name="Allqm11" w:val="-"/>
    <w:docVar w:name="Allqm12" w:val="-"/>
    <w:docVar w:name="Allqm2" w:val="-"/>
    <w:docVar w:name="Allqm3" w:val="马哲文(P900103)"/>
    <w:docVar w:name="Allqm4" w:val="覃四海(P870056)"/>
    <w:docVar w:name="Allqm5" w:val="李晨欢(P960217);罗育智(P960329);"/>
    <w:docVar w:name="Allqm6" w:val="刘道和(P890108)"/>
    <w:docVar w:name="Allqm7" w:val="-"/>
    <w:docVar w:name="Allqm8" w:val="贾娇(P208820)"/>
    <w:docVar w:name="Allqm9" w:val="李晨欢(P960217)"/>
    <w:docVar w:name="APPLYSTATION" w:val="C"/>
    <w:docVar w:name="APPLYSTATIONNAME" w:val="共用（C）"/>
    <w:docVar w:name="APPLYSTATIONSHORTENG" w:val="DNMC"/>
    <w:docVar w:name="APPROVEDATE" w:val=" "/>
    <w:docVar w:name="APPROVEPOST" w:val="技术部副经理"/>
    <w:docVar w:name="CHECKDATE" w:val=" "/>
    <w:docVar w:name="CHECKMEETING" w:val=" "/>
    <w:docVar w:name="ComServerName" w:val="P-CPS"/>
    <w:docVar w:name="DISTRIBUTE" w:val="生产六部各处"/>
    <w:docVar w:name="FileNo" w:val="965454"/>
    <w:docVar w:name="FILEUPDATE" w:val="Y"/>
    <w:docVar w:name="HANDLEFLAG" w:val=" "/>
    <w:docVar w:name="HandleType" w:val="QUERY"/>
    <w:docVar w:name="ISPLANUSER" w:val="YES"/>
    <w:docVar w:name="KEYWORD" w:val=" "/>
    <w:docVar w:name="LocalFileInfo" w:val="(F)(C:\DOCUME~1\P900103\LOCALS~1\Temp\GNPTS.DOC)(965454)(P)(C:\DOCUME~1\P900103\LOCALS~1\Temp\GNPTS.PDF)(965455)(T)(C:\DOCUME~1\P900103\LOCALS~1\Temp\GNPCPS.DOT)(965456)"/>
    <w:docVar w:name="OWNERDEPT" w:val="TND"/>
    <w:docVar w:name="OWNERDEPTNAME" w:val="技术部"/>
    <w:docVar w:name="OWNERNAME" w:val="大亚湾核电运营管理有限责任公司"/>
    <w:docVar w:name="OWNERNAMEENG" w:val="Daya Bay Nuclear Power Operations &amp; Management Co., Ltd(DNMC)"/>
    <w:docVar w:name="OWNERSHORTENG" w:val="DNMC"/>
    <w:docVar w:name="PlanUser1" w:val="P208689"/>
    <w:docVar w:name="PlanUser10" w:val="P960329"/>
    <w:docVar w:name="PlanUser11" w:val="P960329"/>
    <w:docVar w:name="PlanUser12" w:val="P960329"/>
    <w:docVar w:name="PlanUser2" w:val="*"/>
    <w:docVar w:name="PlanUser3" w:val="P900103"/>
    <w:docVar w:name="PlanUser4" w:val="P870056"/>
    <w:docVar w:name="PlanUser5" w:val="P960329"/>
    <w:docVar w:name="PlanUser6" w:val="P890108"/>
    <w:docVar w:name="PlanUser7" w:val="*"/>
    <w:docVar w:name="PlanUser8" w:val=" "/>
    <w:docVar w:name="PlanUser9" w:val="P960329"/>
    <w:docVar w:name="PlanUserName1" w:val="郑娟娟"/>
    <w:docVar w:name="PlanUserName10" w:val="罗育智"/>
    <w:docVar w:name="PlanUserName11" w:val="罗育智"/>
    <w:docVar w:name="PlanUserName12" w:val="罗育智"/>
    <w:docVar w:name="PlanUserName2" w:val="*"/>
    <w:docVar w:name="PlanUserName3" w:val="马哲文"/>
    <w:docVar w:name="PlanUserName4" w:val="覃四海"/>
    <w:docVar w:name="PlanUserName5" w:val="罗育智"/>
    <w:docVar w:name="PlanUserName6" w:val="刘道和"/>
    <w:docVar w:name="PlanUserName7" w:val="*"/>
    <w:docVar w:name="PlanUserName8" w:val=" "/>
    <w:docVar w:name="PlanUserName9" w:val="罗育智"/>
    <w:docVar w:name="PQOM" w:val="PQOM"/>
    <w:docVar w:name="PQOMCODE" w:val="DOC"/>
    <w:docVar w:name="PQOMDEPT" w:val="TDA"/>
    <w:docVar w:name="PQOMDEPTHEADER" w:val="文档资料处 处长"/>
    <w:docVar w:name="PQOMDEPTHEADER_ENG" w:val="TDA BRANCH HEAD"/>
    <w:docVar w:name="PQOMDEPTNAME" w:val="技术部文档资料处"/>
    <w:docVar w:name="PQOMNO" w:val=" "/>
    <w:docVar w:name="PQOMNO_CHI" w:val="CQOM 第  章"/>
    <w:docVar w:name="PQOMNO_ENG" w:val="CQOM SECTION "/>
    <w:docVar w:name="PROCCODE" w:val="C-TS/DOC/106"/>
    <w:docVar w:name="ProcessDate1" w:val="2009-10-15"/>
    <w:docVar w:name="ProcessDate10" w:val=" "/>
    <w:docVar w:name="ProcessDate11" w:val=" "/>
    <w:docVar w:name="ProcessDate12" w:val=" "/>
    <w:docVar w:name="ProcessDate2" w:val="2009-10-15"/>
    <w:docVar w:name="ProcessDate3" w:val="2009-11-13"/>
    <w:docVar w:name="ProcessDate4" w:val="2009-11-13"/>
    <w:docVar w:name="ProcessDate5" w:val="2009-11-17"/>
    <w:docVar w:name="ProcessDate6" w:val="2009-11-17"/>
    <w:docVar w:name="ProcessDate7" w:val="2009-11-17"/>
    <w:docVar w:name="ProcessDate8" w:val="2009-11-18"/>
    <w:docVar w:name="ProcessDate9" w:val=" "/>
    <w:docVar w:name="PROCNAME" w:val="技术程序编码规则"/>
    <w:docVar w:name="PROCNAME_ENG" w:val=" "/>
    <w:docVar w:name="ProcNo" w:val="746071"/>
    <w:docVar w:name="PROCSUBTYPE" w:val="TS"/>
    <w:docVar w:name="PROCSUBTYPENAME" w:val="技术支持程序"/>
    <w:docVar w:name="PROCSUBTYPENAME_ENG" w:val="TECHNOLOGY SUPPORT"/>
    <w:docVar w:name="PROCTYPE" w:val="TS"/>
    <w:docVar w:name="PROCTYPEDESC" w:val="技术支持程序"/>
    <w:docVar w:name="PROCTYPENAME" w:val="技术支持程序"/>
    <w:docVar w:name="PROCTYPENAME_ENG" w:val="TECHNICAL SUPPORT PROCEDURE"/>
    <w:docVar w:name="PTRELATE" w:val=" "/>
    <w:docVar w:name="PUBLISHDATE" w:val="2009-11-18 14:55:32"/>
    <w:docVar w:name="qm1" w:val="郑娟娟"/>
    <w:docVar w:name="qm10" w:val="罗育智"/>
    <w:docVar w:name="qm11" w:val="-"/>
    <w:docVar w:name="qm12" w:val="-"/>
    <w:docVar w:name="qm2" w:val="-"/>
    <w:docVar w:name="qm3" w:val="马哲文"/>
    <w:docVar w:name="qm4" w:val="覃四海"/>
    <w:docVar w:name="qm5" w:val="李晨欢"/>
    <w:docVar w:name="qm6" w:val="刘道和"/>
    <w:docVar w:name="qm7" w:val="-"/>
    <w:docVar w:name="qm8" w:val="贾娇"/>
    <w:docVar w:name="qm9" w:val="李晨欢"/>
    <w:docVar w:name="qmCode1" w:val="P208689"/>
    <w:docVar w:name="qmCode10" w:val="P960329"/>
    <w:docVar w:name="qmCode11" w:val="-"/>
    <w:docVar w:name="qmCode12" w:val="-"/>
    <w:docVar w:name="qmCode2" w:val="-"/>
    <w:docVar w:name="qmCode3" w:val="P900103"/>
    <w:docVar w:name="qmCode4" w:val="P870056"/>
    <w:docVar w:name="qmCode5" w:val="P960217"/>
    <w:docVar w:name="qmCode6" w:val="P890108"/>
    <w:docVar w:name="qmCode7" w:val="-"/>
    <w:docVar w:name="qmCode8" w:val="P208820"/>
    <w:docVar w:name="qmCode9" w:val="P960217"/>
    <w:docVar w:name="QSRLEVEL" w:val="NQR"/>
    <w:docVar w:name="SERIALNO" w:val=" 106"/>
    <w:docVar w:name="sqdm1" w:val=" "/>
    <w:docVar w:name="sqdm10" w:val="TDA L YZ"/>
    <w:docVar w:name="sqdm11" w:val="-"/>
    <w:docVar w:name="sqdm12" w:val="-"/>
    <w:docVar w:name="sqdm2" w:val="-"/>
    <w:docVar w:name="sqdm3" w:val="TDA M ZW"/>
    <w:docVar w:name="sqdm4" w:val="TDA Q SH"/>
    <w:docVar w:name="sqdm5" w:val="TDA LCH;TDA L YZ;"/>
    <w:docVar w:name="sqdm6" w:val="TMG L DH"/>
    <w:docVar w:name="sqdm7" w:val="-"/>
    <w:docVar w:name="sqdm8" w:val=" "/>
    <w:docVar w:name="sqdm9" w:val="TDA LCH"/>
    <w:docVar w:name="STATUS" w:val="流通"/>
    <w:docVar w:name="SUBSTATUS" w:val="流通"/>
    <w:docVar w:name="TASKLIST" w:val=" "/>
    <w:docVar w:name="UPGRADEDATE" w:val="2014-10-15"/>
    <w:docVar w:name="UserDept1" w:val="TDA"/>
    <w:docVar w:name="UserDept10" w:val="TDA"/>
    <w:docVar w:name="UserDept11" w:val="-"/>
    <w:docVar w:name="UserDept12" w:val="-"/>
    <w:docVar w:name="UserDept2" w:val="-"/>
    <w:docVar w:name="UserDept3" w:val="TDA"/>
    <w:docVar w:name="UserDept4" w:val="TDA"/>
    <w:docVar w:name="UserDept5" w:val="TDA;TDA;"/>
    <w:docVar w:name="UserDept6" w:val="TMG"/>
    <w:docVar w:name="UserDept7" w:val="-"/>
    <w:docVar w:name="UserDept8" w:val="TDA"/>
    <w:docVar w:name="UserDept9" w:val="TDA"/>
    <w:docVar w:name="UserDST" w:val=" "/>
    <w:docVar w:name="UserID" w:val="P900103"/>
    <w:docVar w:name="UserName" w:val="马哲文"/>
    <w:docVar w:name="USESTATUS" w:val=" "/>
    <w:docVar w:name="VERSION" w:val="11"/>
  </w:docVars>
  <w:rsids>
    <w:rsidRoot w:val="00281CB0"/>
    <w:rsid w:val="00000367"/>
    <w:rsid w:val="00000EB6"/>
    <w:rsid w:val="000016A1"/>
    <w:rsid w:val="00001A6B"/>
    <w:rsid w:val="00001A6F"/>
    <w:rsid w:val="00003DB4"/>
    <w:rsid w:val="0000430B"/>
    <w:rsid w:val="00004E69"/>
    <w:rsid w:val="00006A02"/>
    <w:rsid w:val="00006C04"/>
    <w:rsid w:val="00006ED2"/>
    <w:rsid w:val="0000701E"/>
    <w:rsid w:val="00007063"/>
    <w:rsid w:val="00007092"/>
    <w:rsid w:val="0000780F"/>
    <w:rsid w:val="000109B6"/>
    <w:rsid w:val="000114D4"/>
    <w:rsid w:val="00013493"/>
    <w:rsid w:val="00014ADA"/>
    <w:rsid w:val="00014BE1"/>
    <w:rsid w:val="00016367"/>
    <w:rsid w:val="000164FD"/>
    <w:rsid w:val="00016685"/>
    <w:rsid w:val="000170B4"/>
    <w:rsid w:val="000177B9"/>
    <w:rsid w:val="00020092"/>
    <w:rsid w:val="000203A7"/>
    <w:rsid w:val="000217B3"/>
    <w:rsid w:val="0002195D"/>
    <w:rsid w:val="00021CEE"/>
    <w:rsid w:val="000230EF"/>
    <w:rsid w:val="00023415"/>
    <w:rsid w:val="00023688"/>
    <w:rsid w:val="00023C63"/>
    <w:rsid w:val="00023E50"/>
    <w:rsid w:val="00025000"/>
    <w:rsid w:val="00025DEF"/>
    <w:rsid w:val="00026729"/>
    <w:rsid w:val="00027699"/>
    <w:rsid w:val="00027C20"/>
    <w:rsid w:val="0003009D"/>
    <w:rsid w:val="00030B31"/>
    <w:rsid w:val="00030DC2"/>
    <w:rsid w:val="00031E60"/>
    <w:rsid w:val="00033622"/>
    <w:rsid w:val="00033F19"/>
    <w:rsid w:val="00034C84"/>
    <w:rsid w:val="000357E4"/>
    <w:rsid w:val="00035A56"/>
    <w:rsid w:val="00035D36"/>
    <w:rsid w:val="00036674"/>
    <w:rsid w:val="00036B8A"/>
    <w:rsid w:val="0004088E"/>
    <w:rsid w:val="00040930"/>
    <w:rsid w:val="00041143"/>
    <w:rsid w:val="000412F7"/>
    <w:rsid w:val="00041CF7"/>
    <w:rsid w:val="000423EE"/>
    <w:rsid w:val="000442FD"/>
    <w:rsid w:val="00044D12"/>
    <w:rsid w:val="0004552E"/>
    <w:rsid w:val="00046635"/>
    <w:rsid w:val="0004686C"/>
    <w:rsid w:val="00046B26"/>
    <w:rsid w:val="00046D5B"/>
    <w:rsid w:val="000474D9"/>
    <w:rsid w:val="00047C07"/>
    <w:rsid w:val="000501E0"/>
    <w:rsid w:val="000505E3"/>
    <w:rsid w:val="00051BDD"/>
    <w:rsid w:val="00052580"/>
    <w:rsid w:val="000529A7"/>
    <w:rsid w:val="00052E7B"/>
    <w:rsid w:val="00053449"/>
    <w:rsid w:val="00053C46"/>
    <w:rsid w:val="00054CF4"/>
    <w:rsid w:val="00054E34"/>
    <w:rsid w:val="000556AF"/>
    <w:rsid w:val="0005588D"/>
    <w:rsid w:val="0005772E"/>
    <w:rsid w:val="0005795A"/>
    <w:rsid w:val="00057972"/>
    <w:rsid w:val="000608E1"/>
    <w:rsid w:val="00062752"/>
    <w:rsid w:val="00062885"/>
    <w:rsid w:val="00062C00"/>
    <w:rsid w:val="00063254"/>
    <w:rsid w:val="00063337"/>
    <w:rsid w:val="00063596"/>
    <w:rsid w:val="000638C0"/>
    <w:rsid w:val="00063941"/>
    <w:rsid w:val="000646A4"/>
    <w:rsid w:val="00066E91"/>
    <w:rsid w:val="00066F17"/>
    <w:rsid w:val="00070504"/>
    <w:rsid w:val="00070549"/>
    <w:rsid w:val="00070C7A"/>
    <w:rsid w:val="00071834"/>
    <w:rsid w:val="0007187F"/>
    <w:rsid w:val="0007252D"/>
    <w:rsid w:val="0007372E"/>
    <w:rsid w:val="00073A3F"/>
    <w:rsid w:val="00073B9B"/>
    <w:rsid w:val="00073CE1"/>
    <w:rsid w:val="000745F7"/>
    <w:rsid w:val="00075104"/>
    <w:rsid w:val="00075F26"/>
    <w:rsid w:val="00076344"/>
    <w:rsid w:val="00076AB7"/>
    <w:rsid w:val="00080473"/>
    <w:rsid w:val="00080A51"/>
    <w:rsid w:val="0008106B"/>
    <w:rsid w:val="00081244"/>
    <w:rsid w:val="00081AD1"/>
    <w:rsid w:val="000823B4"/>
    <w:rsid w:val="00082A8E"/>
    <w:rsid w:val="00082DAE"/>
    <w:rsid w:val="00082DFA"/>
    <w:rsid w:val="000840FE"/>
    <w:rsid w:val="0008460E"/>
    <w:rsid w:val="000849F8"/>
    <w:rsid w:val="00084AFC"/>
    <w:rsid w:val="00085571"/>
    <w:rsid w:val="00085757"/>
    <w:rsid w:val="000857C7"/>
    <w:rsid w:val="00085906"/>
    <w:rsid w:val="00085AFD"/>
    <w:rsid w:val="0008683A"/>
    <w:rsid w:val="00086D47"/>
    <w:rsid w:val="00086EF9"/>
    <w:rsid w:val="000874DF"/>
    <w:rsid w:val="000903DA"/>
    <w:rsid w:val="0009104B"/>
    <w:rsid w:val="0009142F"/>
    <w:rsid w:val="00091B10"/>
    <w:rsid w:val="00092CBE"/>
    <w:rsid w:val="00092FBF"/>
    <w:rsid w:val="00093362"/>
    <w:rsid w:val="0009481D"/>
    <w:rsid w:val="00094E94"/>
    <w:rsid w:val="00095D6D"/>
    <w:rsid w:val="00096078"/>
    <w:rsid w:val="00096406"/>
    <w:rsid w:val="00096E27"/>
    <w:rsid w:val="00097ED3"/>
    <w:rsid w:val="000A0215"/>
    <w:rsid w:val="000A11C3"/>
    <w:rsid w:val="000A16F2"/>
    <w:rsid w:val="000A180F"/>
    <w:rsid w:val="000A3F37"/>
    <w:rsid w:val="000A4084"/>
    <w:rsid w:val="000A4831"/>
    <w:rsid w:val="000A5ABF"/>
    <w:rsid w:val="000A5BB4"/>
    <w:rsid w:val="000A5E75"/>
    <w:rsid w:val="000A68F4"/>
    <w:rsid w:val="000A7D78"/>
    <w:rsid w:val="000B0F9B"/>
    <w:rsid w:val="000B16C8"/>
    <w:rsid w:val="000B1C66"/>
    <w:rsid w:val="000B1FC2"/>
    <w:rsid w:val="000B35F7"/>
    <w:rsid w:val="000B431D"/>
    <w:rsid w:val="000B4A30"/>
    <w:rsid w:val="000B5222"/>
    <w:rsid w:val="000B530B"/>
    <w:rsid w:val="000B5FD5"/>
    <w:rsid w:val="000B6C50"/>
    <w:rsid w:val="000B6E7E"/>
    <w:rsid w:val="000B7751"/>
    <w:rsid w:val="000B780D"/>
    <w:rsid w:val="000B7B93"/>
    <w:rsid w:val="000B7BA1"/>
    <w:rsid w:val="000C01B9"/>
    <w:rsid w:val="000C15E8"/>
    <w:rsid w:val="000C275B"/>
    <w:rsid w:val="000C3494"/>
    <w:rsid w:val="000C485F"/>
    <w:rsid w:val="000C4890"/>
    <w:rsid w:val="000C4D97"/>
    <w:rsid w:val="000C5B42"/>
    <w:rsid w:val="000C66F1"/>
    <w:rsid w:val="000D029F"/>
    <w:rsid w:val="000D06C2"/>
    <w:rsid w:val="000D08D0"/>
    <w:rsid w:val="000D1015"/>
    <w:rsid w:val="000D10E3"/>
    <w:rsid w:val="000D2D19"/>
    <w:rsid w:val="000D3250"/>
    <w:rsid w:val="000D3672"/>
    <w:rsid w:val="000D4126"/>
    <w:rsid w:val="000D4B74"/>
    <w:rsid w:val="000D531D"/>
    <w:rsid w:val="000D56C5"/>
    <w:rsid w:val="000D58C3"/>
    <w:rsid w:val="000D5B17"/>
    <w:rsid w:val="000D5B41"/>
    <w:rsid w:val="000D6639"/>
    <w:rsid w:val="000D68A5"/>
    <w:rsid w:val="000D6A0F"/>
    <w:rsid w:val="000E0A14"/>
    <w:rsid w:val="000E1373"/>
    <w:rsid w:val="000E1D97"/>
    <w:rsid w:val="000E2288"/>
    <w:rsid w:val="000E2D6F"/>
    <w:rsid w:val="000E3D54"/>
    <w:rsid w:val="000E4100"/>
    <w:rsid w:val="000E43F7"/>
    <w:rsid w:val="000E484A"/>
    <w:rsid w:val="000E4BBA"/>
    <w:rsid w:val="000E5873"/>
    <w:rsid w:val="000E5A44"/>
    <w:rsid w:val="000E66D2"/>
    <w:rsid w:val="000E6C0F"/>
    <w:rsid w:val="000E7458"/>
    <w:rsid w:val="000F0FC0"/>
    <w:rsid w:val="000F1570"/>
    <w:rsid w:val="000F2222"/>
    <w:rsid w:val="000F2BB3"/>
    <w:rsid w:val="000F3E03"/>
    <w:rsid w:val="000F563C"/>
    <w:rsid w:val="000F588E"/>
    <w:rsid w:val="000F5AD1"/>
    <w:rsid w:val="000F65D5"/>
    <w:rsid w:val="000F6A51"/>
    <w:rsid w:val="000F7F39"/>
    <w:rsid w:val="0010034B"/>
    <w:rsid w:val="00101D0C"/>
    <w:rsid w:val="0010215F"/>
    <w:rsid w:val="00102F83"/>
    <w:rsid w:val="00103DEA"/>
    <w:rsid w:val="0010438B"/>
    <w:rsid w:val="00104529"/>
    <w:rsid w:val="00104D91"/>
    <w:rsid w:val="00105123"/>
    <w:rsid w:val="00105CFD"/>
    <w:rsid w:val="00106420"/>
    <w:rsid w:val="00107033"/>
    <w:rsid w:val="001076A9"/>
    <w:rsid w:val="00107859"/>
    <w:rsid w:val="00107F61"/>
    <w:rsid w:val="001104D3"/>
    <w:rsid w:val="00112AA4"/>
    <w:rsid w:val="00112B29"/>
    <w:rsid w:val="00112C84"/>
    <w:rsid w:val="001130F2"/>
    <w:rsid w:val="00113A76"/>
    <w:rsid w:val="00113CAE"/>
    <w:rsid w:val="0011456F"/>
    <w:rsid w:val="001151BC"/>
    <w:rsid w:val="001152B4"/>
    <w:rsid w:val="001155DB"/>
    <w:rsid w:val="00115A7C"/>
    <w:rsid w:val="00115F62"/>
    <w:rsid w:val="001160E1"/>
    <w:rsid w:val="00116224"/>
    <w:rsid w:val="00117D64"/>
    <w:rsid w:val="00120895"/>
    <w:rsid w:val="00120B59"/>
    <w:rsid w:val="001215CC"/>
    <w:rsid w:val="00121A1F"/>
    <w:rsid w:val="00121C33"/>
    <w:rsid w:val="00123A3C"/>
    <w:rsid w:val="001246AE"/>
    <w:rsid w:val="00124BDE"/>
    <w:rsid w:val="00125A87"/>
    <w:rsid w:val="00125D83"/>
    <w:rsid w:val="00125F4E"/>
    <w:rsid w:val="00126931"/>
    <w:rsid w:val="00126C35"/>
    <w:rsid w:val="00126CE4"/>
    <w:rsid w:val="001272C1"/>
    <w:rsid w:val="0012761D"/>
    <w:rsid w:val="00127CC7"/>
    <w:rsid w:val="00127E39"/>
    <w:rsid w:val="00127FF3"/>
    <w:rsid w:val="001301A3"/>
    <w:rsid w:val="0013072E"/>
    <w:rsid w:val="001310F6"/>
    <w:rsid w:val="001315EB"/>
    <w:rsid w:val="00131F1C"/>
    <w:rsid w:val="00132F14"/>
    <w:rsid w:val="00133547"/>
    <w:rsid w:val="001339E0"/>
    <w:rsid w:val="00133A42"/>
    <w:rsid w:val="00133B3B"/>
    <w:rsid w:val="00134743"/>
    <w:rsid w:val="00135478"/>
    <w:rsid w:val="00135959"/>
    <w:rsid w:val="00135C95"/>
    <w:rsid w:val="00136473"/>
    <w:rsid w:val="001373AD"/>
    <w:rsid w:val="001375F6"/>
    <w:rsid w:val="001378BC"/>
    <w:rsid w:val="00137A91"/>
    <w:rsid w:val="00137AC7"/>
    <w:rsid w:val="00137E37"/>
    <w:rsid w:val="00140A99"/>
    <w:rsid w:val="001411FD"/>
    <w:rsid w:val="0014265A"/>
    <w:rsid w:val="00143FDD"/>
    <w:rsid w:val="00145004"/>
    <w:rsid w:val="00145704"/>
    <w:rsid w:val="00145803"/>
    <w:rsid w:val="001461AE"/>
    <w:rsid w:val="00146486"/>
    <w:rsid w:val="0014692F"/>
    <w:rsid w:val="00146A64"/>
    <w:rsid w:val="0014703E"/>
    <w:rsid w:val="001474AB"/>
    <w:rsid w:val="001501C5"/>
    <w:rsid w:val="00150F27"/>
    <w:rsid w:val="0015179E"/>
    <w:rsid w:val="001517F6"/>
    <w:rsid w:val="00152296"/>
    <w:rsid w:val="00152307"/>
    <w:rsid w:val="001523CE"/>
    <w:rsid w:val="0015278B"/>
    <w:rsid w:val="00152E39"/>
    <w:rsid w:val="00153054"/>
    <w:rsid w:val="00153973"/>
    <w:rsid w:val="001539E7"/>
    <w:rsid w:val="00153AB7"/>
    <w:rsid w:val="00153F60"/>
    <w:rsid w:val="001547B4"/>
    <w:rsid w:val="001550B5"/>
    <w:rsid w:val="00155E55"/>
    <w:rsid w:val="0015721B"/>
    <w:rsid w:val="0015738B"/>
    <w:rsid w:val="001577CE"/>
    <w:rsid w:val="00157A33"/>
    <w:rsid w:val="0016092D"/>
    <w:rsid w:val="00160B4D"/>
    <w:rsid w:val="00160BB7"/>
    <w:rsid w:val="00162422"/>
    <w:rsid w:val="0016249F"/>
    <w:rsid w:val="00163028"/>
    <w:rsid w:val="001632AC"/>
    <w:rsid w:val="00163C98"/>
    <w:rsid w:val="00165866"/>
    <w:rsid w:val="0016788E"/>
    <w:rsid w:val="00167C67"/>
    <w:rsid w:val="00167EB5"/>
    <w:rsid w:val="00171B42"/>
    <w:rsid w:val="00172029"/>
    <w:rsid w:val="00172F71"/>
    <w:rsid w:val="001733AE"/>
    <w:rsid w:val="001735BD"/>
    <w:rsid w:val="001748F4"/>
    <w:rsid w:val="0017495C"/>
    <w:rsid w:val="0017542C"/>
    <w:rsid w:val="00175B59"/>
    <w:rsid w:val="00175FB2"/>
    <w:rsid w:val="0017638C"/>
    <w:rsid w:val="00177BAF"/>
    <w:rsid w:val="00177D3F"/>
    <w:rsid w:val="00177D6F"/>
    <w:rsid w:val="00177DB4"/>
    <w:rsid w:val="00180A22"/>
    <w:rsid w:val="00181924"/>
    <w:rsid w:val="00181C20"/>
    <w:rsid w:val="00183167"/>
    <w:rsid w:val="0018349B"/>
    <w:rsid w:val="00183605"/>
    <w:rsid w:val="00183E2C"/>
    <w:rsid w:val="00185082"/>
    <w:rsid w:val="001851D0"/>
    <w:rsid w:val="001867F9"/>
    <w:rsid w:val="0018698D"/>
    <w:rsid w:val="001919B6"/>
    <w:rsid w:val="00192380"/>
    <w:rsid w:val="00192587"/>
    <w:rsid w:val="00193164"/>
    <w:rsid w:val="00193242"/>
    <w:rsid w:val="001939BB"/>
    <w:rsid w:val="0019456E"/>
    <w:rsid w:val="00194652"/>
    <w:rsid w:val="00194A53"/>
    <w:rsid w:val="00195B0D"/>
    <w:rsid w:val="00195B90"/>
    <w:rsid w:val="00196230"/>
    <w:rsid w:val="001A01C4"/>
    <w:rsid w:val="001A040D"/>
    <w:rsid w:val="001A0C52"/>
    <w:rsid w:val="001A0E36"/>
    <w:rsid w:val="001A1F94"/>
    <w:rsid w:val="001A21FC"/>
    <w:rsid w:val="001A248B"/>
    <w:rsid w:val="001A2D36"/>
    <w:rsid w:val="001A2FAC"/>
    <w:rsid w:val="001A336D"/>
    <w:rsid w:val="001A3643"/>
    <w:rsid w:val="001A437D"/>
    <w:rsid w:val="001A5413"/>
    <w:rsid w:val="001A61EF"/>
    <w:rsid w:val="001A7590"/>
    <w:rsid w:val="001A76EB"/>
    <w:rsid w:val="001B019E"/>
    <w:rsid w:val="001B0424"/>
    <w:rsid w:val="001B116A"/>
    <w:rsid w:val="001B142D"/>
    <w:rsid w:val="001B14D2"/>
    <w:rsid w:val="001B233E"/>
    <w:rsid w:val="001B253E"/>
    <w:rsid w:val="001B2B6A"/>
    <w:rsid w:val="001B36F4"/>
    <w:rsid w:val="001B4A96"/>
    <w:rsid w:val="001B4AB8"/>
    <w:rsid w:val="001B533D"/>
    <w:rsid w:val="001B658E"/>
    <w:rsid w:val="001B74A0"/>
    <w:rsid w:val="001B799B"/>
    <w:rsid w:val="001B7BE5"/>
    <w:rsid w:val="001C0503"/>
    <w:rsid w:val="001C121A"/>
    <w:rsid w:val="001C12BC"/>
    <w:rsid w:val="001C211E"/>
    <w:rsid w:val="001C2D44"/>
    <w:rsid w:val="001C3676"/>
    <w:rsid w:val="001C3F97"/>
    <w:rsid w:val="001C4A72"/>
    <w:rsid w:val="001C554B"/>
    <w:rsid w:val="001C5981"/>
    <w:rsid w:val="001C59CA"/>
    <w:rsid w:val="001C62C9"/>
    <w:rsid w:val="001C6D9D"/>
    <w:rsid w:val="001C7885"/>
    <w:rsid w:val="001D086D"/>
    <w:rsid w:val="001D0B11"/>
    <w:rsid w:val="001D0F03"/>
    <w:rsid w:val="001D16ED"/>
    <w:rsid w:val="001D1AF3"/>
    <w:rsid w:val="001D2466"/>
    <w:rsid w:val="001D376B"/>
    <w:rsid w:val="001D3FBC"/>
    <w:rsid w:val="001D49F6"/>
    <w:rsid w:val="001D52FC"/>
    <w:rsid w:val="001D5B77"/>
    <w:rsid w:val="001D5C6E"/>
    <w:rsid w:val="001D6526"/>
    <w:rsid w:val="001D7B4C"/>
    <w:rsid w:val="001E01C9"/>
    <w:rsid w:val="001E0467"/>
    <w:rsid w:val="001E0828"/>
    <w:rsid w:val="001E159B"/>
    <w:rsid w:val="001E16CB"/>
    <w:rsid w:val="001E1DE3"/>
    <w:rsid w:val="001E24DC"/>
    <w:rsid w:val="001E540C"/>
    <w:rsid w:val="001E6139"/>
    <w:rsid w:val="001E735E"/>
    <w:rsid w:val="001E7DDD"/>
    <w:rsid w:val="001F09C6"/>
    <w:rsid w:val="001F10D3"/>
    <w:rsid w:val="001F22A8"/>
    <w:rsid w:val="001F25E9"/>
    <w:rsid w:val="001F2A24"/>
    <w:rsid w:val="001F313C"/>
    <w:rsid w:val="001F386E"/>
    <w:rsid w:val="001F4DC8"/>
    <w:rsid w:val="001F4E14"/>
    <w:rsid w:val="001F51B1"/>
    <w:rsid w:val="001F5641"/>
    <w:rsid w:val="001F5AC9"/>
    <w:rsid w:val="001F5ED2"/>
    <w:rsid w:val="001F7419"/>
    <w:rsid w:val="001F786D"/>
    <w:rsid w:val="001F7AAD"/>
    <w:rsid w:val="001F7CEE"/>
    <w:rsid w:val="001F7E6F"/>
    <w:rsid w:val="0020067B"/>
    <w:rsid w:val="00200700"/>
    <w:rsid w:val="00200B50"/>
    <w:rsid w:val="00200B85"/>
    <w:rsid w:val="00200E7F"/>
    <w:rsid w:val="00200F2A"/>
    <w:rsid w:val="00201338"/>
    <w:rsid w:val="002019B8"/>
    <w:rsid w:val="00201C49"/>
    <w:rsid w:val="00202486"/>
    <w:rsid w:val="002024E0"/>
    <w:rsid w:val="0020274A"/>
    <w:rsid w:val="00202AC5"/>
    <w:rsid w:val="00202C41"/>
    <w:rsid w:val="00203079"/>
    <w:rsid w:val="00203132"/>
    <w:rsid w:val="00203269"/>
    <w:rsid w:val="00203B86"/>
    <w:rsid w:val="00203C75"/>
    <w:rsid w:val="00203E41"/>
    <w:rsid w:val="00204D93"/>
    <w:rsid w:val="00205079"/>
    <w:rsid w:val="0020514D"/>
    <w:rsid w:val="002066CC"/>
    <w:rsid w:val="00206BC5"/>
    <w:rsid w:val="0020728C"/>
    <w:rsid w:val="00207A5F"/>
    <w:rsid w:val="00207ED9"/>
    <w:rsid w:val="00207F5E"/>
    <w:rsid w:val="00210052"/>
    <w:rsid w:val="00210D48"/>
    <w:rsid w:val="0021189E"/>
    <w:rsid w:val="002118EA"/>
    <w:rsid w:val="00211936"/>
    <w:rsid w:val="00211A88"/>
    <w:rsid w:val="002123E4"/>
    <w:rsid w:val="002124C0"/>
    <w:rsid w:val="002135CE"/>
    <w:rsid w:val="00213A55"/>
    <w:rsid w:val="002145C3"/>
    <w:rsid w:val="00214A7A"/>
    <w:rsid w:val="00214B7D"/>
    <w:rsid w:val="002158CC"/>
    <w:rsid w:val="00216173"/>
    <w:rsid w:val="00216BF3"/>
    <w:rsid w:val="002174A7"/>
    <w:rsid w:val="002174BC"/>
    <w:rsid w:val="002179B8"/>
    <w:rsid w:val="00217C42"/>
    <w:rsid w:val="00220DFC"/>
    <w:rsid w:val="00221791"/>
    <w:rsid w:val="002220EC"/>
    <w:rsid w:val="00222D3C"/>
    <w:rsid w:val="00223230"/>
    <w:rsid w:val="00223ACC"/>
    <w:rsid w:val="00223B3D"/>
    <w:rsid w:val="00224B6A"/>
    <w:rsid w:val="002253CA"/>
    <w:rsid w:val="00225EBF"/>
    <w:rsid w:val="00227A50"/>
    <w:rsid w:val="00227B8A"/>
    <w:rsid w:val="002302A9"/>
    <w:rsid w:val="00230BEE"/>
    <w:rsid w:val="00230D05"/>
    <w:rsid w:val="00231942"/>
    <w:rsid w:val="00232BB6"/>
    <w:rsid w:val="00232D04"/>
    <w:rsid w:val="002334FA"/>
    <w:rsid w:val="00233D9B"/>
    <w:rsid w:val="00234567"/>
    <w:rsid w:val="0023463B"/>
    <w:rsid w:val="00234B1D"/>
    <w:rsid w:val="00234F6C"/>
    <w:rsid w:val="002359AB"/>
    <w:rsid w:val="002366FE"/>
    <w:rsid w:val="0023728E"/>
    <w:rsid w:val="00237A45"/>
    <w:rsid w:val="00241BFB"/>
    <w:rsid w:val="00242284"/>
    <w:rsid w:val="00242736"/>
    <w:rsid w:val="0024292A"/>
    <w:rsid w:val="00243F9A"/>
    <w:rsid w:val="0024444D"/>
    <w:rsid w:val="002454DA"/>
    <w:rsid w:val="00246A84"/>
    <w:rsid w:val="00250253"/>
    <w:rsid w:val="00250768"/>
    <w:rsid w:val="002511EA"/>
    <w:rsid w:val="00251499"/>
    <w:rsid w:val="00251955"/>
    <w:rsid w:val="002526CA"/>
    <w:rsid w:val="0025284D"/>
    <w:rsid w:val="00252F11"/>
    <w:rsid w:val="0025375C"/>
    <w:rsid w:val="002546C7"/>
    <w:rsid w:val="00255E9E"/>
    <w:rsid w:val="00256A49"/>
    <w:rsid w:val="00256E45"/>
    <w:rsid w:val="00257552"/>
    <w:rsid w:val="002579AE"/>
    <w:rsid w:val="00257C13"/>
    <w:rsid w:val="00260454"/>
    <w:rsid w:val="00260AEF"/>
    <w:rsid w:val="00260F17"/>
    <w:rsid w:val="00261CA5"/>
    <w:rsid w:val="00262B35"/>
    <w:rsid w:val="002630D6"/>
    <w:rsid w:val="0026339A"/>
    <w:rsid w:val="00264178"/>
    <w:rsid w:val="0026419D"/>
    <w:rsid w:val="00264272"/>
    <w:rsid w:val="00264A7A"/>
    <w:rsid w:val="0026541F"/>
    <w:rsid w:val="0026560C"/>
    <w:rsid w:val="002672B4"/>
    <w:rsid w:val="002700CA"/>
    <w:rsid w:val="0027157C"/>
    <w:rsid w:val="00271DCC"/>
    <w:rsid w:val="00272748"/>
    <w:rsid w:val="002728A9"/>
    <w:rsid w:val="00272D9C"/>
    <w:rsid w:val="002730C5"/>
    <w:rsid w:val="00273A7E"/>
    <w:rsid w:val="0027441A"/>
    <w:rsid w:val="002744B9"/>
    <w:rsid w:val="00274671"/>
    <w:rsid w:val="00274887"/>
    <w:rsid w:val="00274C28"/>
    <w:rsid w:val="00275675"/>
    <w:rsid w:val="00275B0F"/>
    <w:rsid w:val="00276F88"/>
    <w:rsid w:val="0027719E"/>
    <w:rsid w:val="002772F0"/>
    <w:rsid w:val="00277CEC"/>
    <w:rsid w:val="00280739"/>
    <w:rsid w:val="00280F61"/>
    <w:rsid w:val="00281671"/>
    <w:rsid w:val="00281C47"/>
    <w:rsid w:val="00281CB0"/>
    <w:rsid w:val="00282259"/>
    <w:rsid w:val="002822AE"/>
    <w:rsid w:val="00283106"/>
    <w:rsid w:val="00283463"/>
    <w:rsid w:val="00284333"/>
    <w:rsid w:val="002843ED"/>
    <w:rsid w:val="002849AD"/>
    <w:rsid w:val="0028580D"/>
    <w:rsid w:val="0028593E"/>
    <w:rsid w:val="002869E2"/>
    <w:rsid w:val="00286E94"/>
    <w:rsid w:val="00287791"/>
    <w:rsid w:val="00287BD5"/>
    <w:rsid w:val="00287E91"/>
    <w:rsid w:val="00290635"/>
    <w:rsid w:val="002917E5"/>
    <w:rsid w:val="00291909"/>
    <w:rsid w:val="0029214B"/>
    <w:rsid w:val="002921DA"/>
    <w:rsid w:val="0029261F"/>
    <w:rsid w:val="002927D5"/>
    <w:rsid w:val="0029330D"/>
    <w:rsid w:val="00294499"/>
    <w:rsid w:val="002946F4"/>
    <w:rsid w:val="0029736B"/>
    <w:rsid w:val="002973FC"/>
    <w:rsid w:val="002974D6"/>
    <w:rsid w:val="002975D1"/>
    <w:rsid w:val="00297B37"/>
    <w:rsid w:val="002A0385"/>
    <w:rsid w:val="002A04AC"/>
    <w:rsid w:val="002A0840"/>
    <w:rsid w:val="002A0A26"/>
    <w:rsid w:val="002A0E0E"/>
    <w:rsid w:val="002A12EC"/>
    <w:rsid w:val="002A2425"/>
    <w:rsid w:val="002A3818"/>
    <w:rsid w:val="002A3BA3"/>
    <w:rsid w:val="002A3BC7"/>
    <w:rsid w:val="002A477B"/>
    <w:rsid w:val="002A48DD"/>
    <w:rsid w:val="002A4A0B"/>
    <w:rsid w:val="002A4A33"/>
    <w:rsid w:val="002A5276"/>
    <w:rsid w:val="002A5915"/>
    <w:rsid w:val="002A5973"/>
    <w:rsid w:val="002A6285"/>
    <w:rsid w:val="002A632D"/>
    <w:rsid w:val="002A77F7"/>
    <w:rsid w:val="002A7B63"/>
    <w:rsid w:val="002A7CC6"/>
    <w:rsid w:val="002B099C"/>
    <w:rsid w:val="002B0E7F"/>
    <w:rsid w:val="002B1580"/>
    <w:rsid w:val="002B1CBB"/>
    <w:rsid w:val="002B1CC0"/>
    <w:rsid w:val="002B1CC7"/>
    <w:rsid w:val="002B2A87"/>
    <w:rsid w:val="002B2FA0"/>
    <w:rsid w:val="002B3A97"/>
    <w:rsid w:val="002B47A9"/>
    <w:rsid w:val="002B4A85"/>
    <w:rsid w:val="002B5257"/>
    <w:rsid w:val="002B52C3"/>
    <w:rsid w:val="002B5583"/>
    <w:rsid w:val="002B5702"/>
    <w:rsid w:val="002B57EF"/>
    <w:rsid w:val="002B596F"/>
    <w:rsid w:val="002B727A"/>
    <w:rsid w:val="002B72A6"/>
    <w:rsid w:val="002C1170"/>
    <w:rsid w:val="002C145A"/>
    <w:rsid w:val="002C2B8E"/>
    <w:rsid w:val="002C2C69"/>
    <w:rsid w:val="002C2F30"/>
    <w:rsid w:val="002C3CB3"/>
    <w:rsid w:val="002C567A"/>
    <w:rsid w:val="002C60D3"/>
    <w:rsid w:val="002C685D"/>
    <w:rsid w:val="002C6F83"/>
    <w:rsid w:val="002D015B"/>
    <w:rsid w:val="002D0176"/>
    <w:rsid w:val="002D06D1"/>
    <w:rsid w:val="002D0B98"/>
    <w:rsid w:val="002D2345"/>
    <w:rsid w:val="002D272D"/>
    <w:rsid w:val="002D34E7"/>
    <w:rsid w:val="002D3589"/>
    <w:rsid w:val="002D388D"/>
    <w:rsid w:val="002D4817"/>
    <w:rsid w:val="002D4ACE"/>
    <w:rsid w:val="002D659A"/>
    <w:rsid w:val="002D72FC"/>
    <w:rsid w:val="002D758F"/>
    <w:rsid w:val="002D7A17"/>
    <w:rsid w:val="002D7D26"/>
    <w:rsid w:val="002E08F9"/>
    <w:rsid w:val="002E1186"/>
    <w:rsid w:val="002E2DDD"/>
    <w:rsid w:val="002E3191"/>
    <w:rsid w:val="002E3CD2"/>
    <w:rsid w:val="002E3E8B"/>
    <w:rsid w:val="002E5554"/>
    <w:rsid w:val="002E5676"/>
    <w:rsid w:val="002E572B"/>
    <w:rsid w:val="002E5849"/>
    <w:rsid w:val="002E58A1"/>
    <w:rsid w:val="002E6413"/>
    <w:rsid w:val="002E6519"/>
    <w:rsid w:val="002E67FC"/>
    <w:rsid w:val="002E6BE0"/>
    <w:rsid w:val="002F008E"/>
    <w:rsid w:val="002F02FE"/>
    <w:rsid w:val="002F0861"/>
    <w:rsid w:val="002F0A18"/>
    <w:rsid w:val="002F186B"/>
    <w:rsid w:val="002F1F55"/>
    <w:rsid w:val="002F2F2C"/>
    <w:rsid w:val="002F3015"/>
    <w:rsid w:val="002F4221"/>
    <w:rsid w:val="002F45F8"/>
    <w:rsid w:val="002F4CE2"/>
    <w:rsid w:val="002F639C"/>
    <w:rsid w:val="002F68DD"/>
    <w:rsid w:val="002F7584"/>
    <w:rsid w:val="002F7B8D"/>
    <w:rsid w:val="0030037F"/>
    <w:rsid w:val="00300445"/>
    <w:rsid w:val="00305F21"/>
    <w:rsid w:val="0030694A"/>
    <w:rsid w:val="00306D8A"/>
    <w:rsid w:val="003077A0"/>
    <w:rsid w:val="00307889"/>
    <w:rsid w:val="00307B4C"/>
    <w:rsid w:val="00310146"/>
    <w:rsid w:val="003101F8"/>
    <w:rsid w:val="00311CAB"/>
    <w:rsid w:val="00312DE0"/>
    <w:rsid w:val="003134F0"/>
    <w:rsid w:val="00313A3F"/>
    <w:rsid w:val="00313A7A"/>
    <w:rsid w:val="00315EA9"/>
    <w:rsid w:val="00315FE4"/>
    <w:rsid w:val="0031676C"/>
    <w:rsid w:val="00316814"/>
    <w:rsid w:val="00317864"/>
    <w:rsid w:val="003200A8"/>
    <w:rsid w:val="00320BB3"/>
    <w:rsid w:val="00321FB6"/>
    <w:rsid w:val="00322DFC"/>
    <w:rsid w:val="00323C94"/>
    <w:rsid w:val="00323EB1"/>
    <w:rsid w:val="00324320"/>
    <w:rsid w:val="00324E4D"/>
    <w:rsid w:val="0032519B"/>
    <w:rsid w:val="00325EF8"/>
    <w:rsid w:val="00326B03"/>
    <w:rsid w:val="00326EDF"/>
    <w:rsid w:val="0032722D"/>
    <w:rsid w:val="00327EB7"/>
    <w:rsid w:val="00327F29"/>
    <w:rsid w:val="0033065F"/>
    <w:rsid w:val="00331788"/>
    <w:rsid w:val="003320AE"/>
    <w:rsid w:val="0033396A"/>
    <w:rsid w:val="00333DB8"/>
    <w:rsid w:val="00333F91"/>
    <w:rsid w:val="00334CAB"/>
    <w:rsid w:val="003350B4"/>
    <w:rsid w:val="00335925"/>
    <w:rsid w:val="00336139"/>
    <w:rsid w:val="003364AB"/>
    <w:rsid w:val="003365CC"/>
    <w:rsid w:val="00336B54"/>
    <w:rsid w:val="00336BDD"/>
    <w:rsid w:val="003401AE"/>
    <w:rsid w:val="003402E8"/>
    <w:rsid w:val="00340BC7"/>
    <w:rsid w:val="0034121D"/>
    <w:rsid w:val="00341EC8"/>
    <w:rsid w:val="0034200C"/>
    <w:rsid w:val="003420BA"/>
    <w:rsid w:val="0034325B"/>
    <w:rsid w:val="00343ED8"/>
    <w:rsid w:val="00343F35"/>
    <w:rsid w:val="0034439B"/>
    <w:rsid w:val="00346011"/>
    <w:rsid w:val="003476D5"/>
    <w:rsid w:val="003503B0"/>
    <w:rsid w:val="00350BCE"/>
    <w:rsid w:val="003518DB"/>
    <w:rsid w:val="00351CD3"/>
    <w:rsid w:val="00352255"/>
    <w:rsid w:val="003532D8"/>
    <w:rsid w:val="00353567"/>
    <w:rsid w:val="00353636"/>
    <w:rsid w:val="003539F0"/>
    <w:rsid w:val="00353E24"/>
    <w:rsid w:val="00354C79"/>
    <w:rsid w:val="00354F25"/>
    <w:rsid w:val="0035510C"/>
    <w:rsid w:val="00355161"/>
    <w:rsid w:val="00357342"/>
    <w:rsid w:val="00357FE6"/>
    <w:rsid w:val="00360078"/>
    <w:rsid w:val="00360B52"/>
    <w:rsid w:val="00361A90"/>
    <w:rsid w:val="00362285"/>
    <w:rsid w:val="003622E9"/>
    <w:rsid w:val="00362E89"/>
    <w:rsid w:val="00362F2E"/>
    <w:rsid w:val="00363585"/>
    <w:rsid w:val="0036487E"/>
    <w:rsid w:val="00365460"/>
    <w:rsid w:val="00365680"/>
    <w:rsid w:val="003665F7"/>
    <w:rsid w:val="00366917"/>
    <w:rsid w:val="00367066"/>
    <w:rsid w:val="00367708"/>
    <w:rsid w:val="00370145"/>
    <w:rsid w:val="0037038B"/>
    <w:rsid w:val="00371A57"/>
    <w:rsid w:val="0037233E"/>
    <w:rsid w:val="00372519"/>
    <w:rsid w:val="003726CF"/>
    <w:rsid w:val="00375CB3"/>
    <w:rsid w:val="00375DBB"/>
    <w:rsid w:val="00375F34"/>
    <w:rsid w:val="00376059"/>
    <w:rsid w:val="00376BAF"/>
    <w:rsid w:val="003771B7"/>
    <w:rsid w:val="003771BE"/>
    <w:rsid w:val="00377837"/>
    <w:rsid w:val="00377DF5"/>
    <w:rsid w:val="0038045D"/>
    <w:rsid w:val="00380EED"/>
    <w:rsid w:val="003816F6"/>
    <w:rsid w:val="00381EBB"/>
    <w:rsid w:val="003829B1"/>
    <w:rsid w:val="00382E26"/>
    <w:rsid w:val="00384D83"/>
    <w:rsid w:val="003853CD"/>
    <w:rsid w:val="003855DF"/>
    <w:rsid w:val="00385BEF"/>
    <w:rsid w:val="00385CF5"/>
    <w:rsid w:val="00386471"/>
    <w:rsid w:val="003865CE"/>
    <w:rsid w:val="00386D54"/>
    <w:rsid w:val="00387E95"/>
    <w:rsid w:val="00387FCF"/>
    <w:rsid w:val="003900B8"/>
    <w:rsid w:val="003904C6"/>
    <w:rsid w:val="003908F9"/>
    <w:rsid w:val="00390C88"/>
    <w:rsid w:val="003912F3"/>
    <w:rsid w:val="00391611"/>
    <w:rsid w:val="003921CB"/>
    <w:rsid w:val="003927BA"/>
    <w:rsid w:val="00392D66"/>
    <w:rsid w:val="00392F82"/>
    <w:rsid w:val="00393316"/>
    <w:rsid w:val="003934C2"/>
    <w:rsid w:val="00393B8E"/>
    <w:rsid w:val="003947DF"/>
    <w:rsid w:val="00394E46"/>
    <w:rsid w:val="003956FD"/>
    <w:rsid w:val="00396775"/>
    <w:rsid w:val="00397748"/>
    <w:rsid w:val="003A118A"/>
    <w:rsid w:val="003A2380"/>
    <w:rsid w:val="003A25DF"/>
    <w:rsid w:val="003A25FD"/>
    <w:rsid w:val="003A2AE1"/>
    <w:rsid w:val="003A3719"/>
    <w:rsid w:val="003A3DFB"/>
    <w:rsid w:val="003A4008"/>
    <w:rsid w:val="003A49EE"/>
    <w:rsid w:val="003A4AA3"/>
    <w:rsid w:val="003A50B8"/>
    <w:rsid w:val="003A5362"/>
    <w:rsid w:val="003A583A"/>
    <w:rsid w:val="003A58FB"/>
    <w:rsid w:val="003A5DF7"/>
    <w:rsid w:val="003A6991"/>
    <w:rsid w:val="003A6EDB"/>
    <w:rsid w:val="003A7286"/>
    <w:rsid w:val="003A7EAB"/>
    <w:rsid w:val="003A7FA3"/>
    <w:rsid w:val="003B0741"/>
    <w:rsid w:val="003B088C"/>
    <w:rsid w:val="003B0E4E"/>
    <w:rsid w:val="003B1231"/>
    <w:rsid w:val="003B13DF"/>
    <w:rsid w:val="003B1622"/>
    <w:rsid w:val="003B1778"/>
    <w:rsid w:val="003B2174"/>
    <w:rsid w:val="003B2A3E"/>
    <w:rsid w:val="003B2CC8"/>
    <w:rsid w:val="003B30CC"/>
    <w:rsid w:val="003B3FBF"/>
    <w:rsid w:val="003B45B0"/>
    <w:rsid w:val="003B47D0"/>
    <w:rsid w:val="003B48F3"/>
    <w:rsid w:val="003B4D52"/>
    <w:rsid w:val="003B4FEB"/>
    <w:rsid w:val="003B5E8D"/>
    <w:rsid w:val="003B6238"/>
    <w:rsid w:val="003B6566"/>
    <w:rsid w:val="003B6998"/>
    <w:rsid w:val="003B6A12"/>
    <w:rsid w:val="003B731D"/>
    <w:rsid w:val="003C01C5"/>
    <w:rsid w:val="003C0204"/>
    <w:rsid w:val="003C161B"/>
    <w:rsid w:val="003C1A6A"/>
    <w:rsid w:val="003C25FA"/>
    <w:rsid w:val="003C2B3D"/>
    <w:rsid w:val="003C2CF7"/>
    <w:rsid w:val="003C2D38"/>
    <w:rsid w:val="003C3AC1"/>
    <w:rsid w:val="003C3B4C"/>
    <w:rsid w:val="003C40E0"/>
    <w:rsid w:val="003C4D5F"/>
    <w:rsid w:val="003C511F"/>
    <w:rsid w:val="003C5878"/>
    <w:rsid w:val="003C6CAD"/>
    <w:rsid w:val="003C6DD3"/>
    <w:rsid w:val="003C737D"/>
    <w:rsid w:val="003D154F"/>
    <w:rsid w:val="003D1DBE"/>
    <w:rsid w:val="003D1F89"/>
    <w:rsid w:val="003D2000"/>
    <w:rsid w:val="003D40DF"/>
    <w:rsid w:val="003D4890"/>
    <w:rsid w:val="003D4B89"/>
    <w:rsid w:val="003D611E"/>
    <w:rsid w:val="003D70D0"/>
    <w:rsid w:val="003D7393"/>
    <w:rsid w:val="003D7866"/>
    <w:rsid w:val="003E0010"/>
    <w:rsid w:val="003E03E6"/>
    <w:rsid w:val="003E07D2"/>
    <w:rsid w:val="003E0DC5"/>
    <w:rsid w:val="003E1282"/>
    <w:rsid w:val="003E17E1"/>
    <w:rsid w:val="003E2146"/>
    <w:rsid w:val="003E256F"/>
    <w:rsid w:val="003E2677"/>
    <w:rsid w:val="003E2ABD"/>
    <w:rsid w:val="003E456C"/>
    <w:rsid w:val="003E48F4"/>
    <w:rsid w:val="003E4D7E"/>
    <w:rsid w:val="003E4DD8"/>
    <w:rsid w:val="003E5C59"/>
    <w:rsid w:val="003E5C7E"/>
    <w:rsid w:val="003E763B"/>
    <w:rsid w:val="003E7EBD"/>
    <w:rsid w:val="003E7FEC"/>
    <w:rsid w:val="003F0CF8"/>
    <w:rsid w:val="003F0F0E"/>
    <w:rsid w:val="003F1BC7"/>
    <w:rsid w:val="003F3B81"/>
    <w:rsid w:val="003F539C"/>
    <w:rsid w:val="003F5C94"/>
    <w:rsid w:val="003F5F30"/>
    <w:rsid w:val="003F630B"/>
    <w:rsid w:val="004009A4"/>
    <w:rsid w:val="00401559"/>
    <w:rsid w:val="004015B4"/>
    <w:rsid w:val="00401609"/>
    <w:rsid w:val="004017D9"/>
    <w:rsid w:val="00402697"/>
    <w:rsid w:val="00402698"/>
    <w:rsid w:val="004026E6"/>
    <w:rsid w:val="004031D3"/>
    <w:rsid w:val="00403FDE"/>
    <w:rsid w:val="00404616"/>
    <w:rsid w:val="004048AB"/>
    <w:rsid w:val="004051BE"/>
    <w:rsid w:val="00405412"/>
    <w:rsid w:val="00405736"/>
    <w:rsid w:val="0040588C"/>
    <w:rsid w:val="00405B3A"/>
    <w:rsid w:val="00405B85"/>
    <w:rsid w:val="0040701F"/>
    <w:rsid w:val="00407406"/>
    <w:rsid w:val="0041075E"/>
    <w:rsid w:val="00410A30"/>
    <w:rsid w:val="00411268"/>
    <w:rsid w:val="0041152C"/>
    <w:rsid w:val="0041164A"/>
    <w:rsid w:val="004122DF"/>
    <w:rsid w:val="00412D80"/>
    <w:rsid w:val="004134C6"/>
    <w:rsid w:val="004135B8"/>
    <w:rsid w:val="0041409F"/>
    <w:rsid w:val="00414C46"/>
    <w:rsid w:val="00414FA6"/>
    <w:rsid w:val="00415D14"/>
    <w:rsid w:val="004164B9"/>
    <w:rsid w:val="004164F4"/>
    <w:rsid w:val="00417714"/>
    <w:rsid w:val="004177D9"/>
    <w:rsid w:val="00417B03"/>
    <w:rsid w:val="00417EBB"/>
    <w:rsid w:val="004200EE"/>
    <w:rsid w:val="00420292"/>
    <w:rsid w:val="00420348"/>
    <w:rsid w:val="0042041F"/>
    <w:rsid w:val="00420903"/>
    <w:rsid w:val="00420981"/>
    <w:rsid w:val="00420ABD"/>
    <w:rsid w:val="00420EB4"/>
    <w:rsid w:val="00420EF2"/>
    <w:rsid w:val="00421BD1"/>
    <w:rsid w:val="00422BE4"/>
    <w:rsid w:val="00422D28"/>
    <w:rsid w:val="00423403"/>
    <w:rsid w:val="00423802"/>
    <w:rsid w:val="00424D49"/>
    <w:rsid w:val="004255AD"/>
    <w:rsid w:val="00425B14"/>
    <w:rsid w:val="00425B44"/>
    <w:rsid w:val="00425DBF"/>
    <w:rsid w:val="0042649C"/>
    <w:rsid w:val="004264F5"/>
    <w:rsid w:val="004266C8"/>
    <w:rsid w:val="00426DF0"/>
    <w:rsid w:val="0042783B"/>
    <w:rsid w:val="00427D61"/>
    <w:rsid w:val="00427EE0"/>
    <w:rsid w:val="00430955"/>
    <w:rsid w:val="00430CA8"/>
    <w:rsid w:val="004329F6"/>
    <w:rsid w:val="00432FAC"/>
    <w:rsid w:val="0043475C"/>
    <w:rsid w:val="0043508D"/>
    <w:rsid w:val="004351AB"/>
    <w:rsid w:val="00435242"/>
    <w:rsid w:val="00435F05"/>
    <w:rsid w:val="00436929"/>
    <w:rsid w:val="0044064C"/>
    <w:rsid w:val="00440ECE"/>
    <w:rsid w:val="004425B0"/>
    <w:rsid w:val="004426A0"/>
    <w:rsid w:val="00442A7E"/>
    <w:rsid w:val="0044312A"/>
    <w:rsid w:val="00443524"/>
    <w:rsid w:val="00443B7B"/>
    <w:rsid w:val="00444818"/>
    <w:rsid w:val="00444C70"/>
    <w:rsid w:val="00445C33"/>
    <w:rsid w:val="00445E76"/>
    <w:rsid w:val="00445F3B"/>
    <w:rsid w:val="0044739E"/>
    <w:rsid w:val="00450322"/>
    <w:rsid w:val="004510CE"/>
    <w:rsid w:val="00451D62"/>
    <w:rsid w:val="004522FF"/>
    <w:rsid w:val="004524BC"/>
    <w:rsid w:val="004524C1"/>
    <w:rsid w:val="004530C9"/>
    <w:rsid w:val="00453BC1"/>
    <w:rsid w:val="00454072"/>
    <w:rsid w:val="00454874"/>
    <w:rsid w:val="004551A9"/>
    <w:rsid w:val="0045525D"/>
    <w:rsid w:val="00455437"/>
    <w:rsid w:val="00455843"/>
    <w:rsid w:val="00455925"/>
    <w:rsid w:val="00455E7B"/>
    <w:rsid w:val="0045613A"/>
    <w:rsid w:val="00456FA4"/>
    <w:rsid w:val="00457163"/>
    <w:rsid w:val="004573A8"/>
    <w:rsid w:val="00457FBE"/>
    <w:rsid w:val="00461712"/>
    <w:rsid w:val="004617EC"/>
    <w:rsid w:val="00462905"/>
    <w:rsid w:val="0046292D"/>
    <w:rsid w:val="0046303F"/>
    <w:rsid w:val="004637BC"/>
    <w:rsid w:val="0046397E"/>
    <w:rsid w:val="00464AD6"/>
    <w:rsid w:val="00464CC2"/>
    <w:rsid w:val="00465770"/>
    <w:rsid w:val="004657A7"/>
    <w:rsid w:val="004664DB"/>
    <w:rsid w:val="00466A27"/>
    <w:rsid w:val="00466C8A"/>
    <w:rsid w:val="00466DBB"/>
    <w:rsid w:val="004673B0"/>
    <w:rsid w:val="004675B0"/>
    <w:rsid w:val="0046762E"/>
    <w:rsid w:val="00467BBE"/>
    <w:rsid w:val="00467CC5"/>
    <w:rsid w:val="004708CD"/>
    <w:rsid w:val="0047103D"/>
    <w:rsid w:val="004717E9"/>
    <w:rsid w:val="0047184C"/>
    <w:rsid w:val="00472C05"/>
    <w:rsid w:val="00472D43"/>
    <w:rsid w:val="00472E0D"/>
    <w:rsid w:val="00473A5A"/>
    <w:rsid w:val="00473CFA"/>
    <w:rsid w:val="00473E2E"/>
    <w:rsid w:val="00474A8C"/>
    <w:rsid w:val="004750A3"/>
    <w:rsid w:val="00476C00"/>
    <w:rsid w:val="00476CB6"/>
    <w:rsid w:val="0047704E"/>
    <w:rsid w:val="00477641"/>
    <w:rsid w:val="00481874"/>
    <w:rsid w:val="00482957"/>
    <w:rsid w:val="00482A6E"/>
    <w:rsid w:val="0048349B"/>
    <w:rsid w:val="00483514"/>
    <w:rsid w:val="00484888"/>
    <w:rsid w:val="00484CA3"/>
    <w:rsid w:val="00484EB1"/>
    <w:rsid w:val="004852E4"/>
    <w:rsid w:val="0048576F"/>
    <w:rsid w:val="004859F5"/>
    <w:rsid w:val="00485A66"/>
    <w:rsid w:val="004860A1"/>
    <w:rsid w:val="00487183"/>
    <w:rsid w:val="00487509"/>
    <w:rsid w:val="00487A89"/>
    <w:rsid w:val="00490F8A"/>
    <w:rsid w:val="00491128"/>
    <w:rsid w:val="004912D2"/>
    <w:rsid w:val="00492333"/>
    <w:rsid w:val="00492549"/>
    <w:rsid w:val="00492AA9"/>
    <w:rsid w:val="00492BB2"/>
    <w:rsid w:val="004966C1"/>
    <w:rsid w:val="004A09A3"/>
    <w:rsid w:val="004A1E52"/>
    <w:rsid w:val="004A1FB0"/>
    <w:rsid w:val="004A2AF4"/>
    <w:rsid w:val="004A4551"/>
    <w:rsid w:val="004A457B"/>
    <w:rsid w:val="004A46E1"/>
    <w:rsid w:val="004A5A0F"/>
    <w:rsid w:val="004A5F5A"/>
    <w:rsid w:val="004A712D"/>
    <w:rsid w:val="004A734A"/>
    <w:rsid w:val="004A7675"/>
    <w:rsid w:val="004B0B96"/>
    <w:rsid w:val="004B13AD"/>
    <w:rsid w:val="004B1755"/>
    <w:rsid w:val="004B1E79"/>
    <w:rsid w:val="004B2B7B"/>
    <w:rsid w:val="004B3619"/>
    <w:rsid w:val="004B3D64"/>
    <w:rsid w:val="004B3EEF"/>
    <w:rsid w:val="004B4031"/>
    <w:rsid w:val="004B45F2"/>
    <w:rsid w:val="004B4D14"/>
    <w:rsid w:val="004B54E2"/>
    <w:rsid w:val="004B5D89"/>
    <w:rsid w:val="004B68CD"/>
    <w:rsid w:val="004B6BAF"/>
    <w:rsid w:val="004B71B5"/>
    <w:rsid w:val="004B769B"/>
    <w:rsid w:val="004B79D7"/>
    <w:rsid w:val="004C0225"/>
    <w:rsid w:val="004C090D"/>
    <w:rsid w:val="004C1641"/>
    <w:rsid w:val="004C188E"/>
    <w:rsid w:val="004C18A0"/>
    <w:rsid w:val="004C194D"/>
    <w:rsid w:val="004C46B4"/>
    <w:rsid w:val="004C4ADF"/>
    <w:rsid w:val="004C69C7"/>
    <w:rsid w:val="004C6ADB"/>
    <w:rsid w:val="004C7165"/>
    <w:rsid w:val="004C77DF"/>
    <w:rsid w:val="004D0450"/>
    <w:rsid w:val="004D1ABE"/>
    <w:rsid w:val="004D1C2B"/>
    <w:rsid w:val="004D2244"/>
    <w:rsid w:val="004D2662"/>
    <w:rsid w:val="004D2667"/>
    <w:rsid w:val="004D2EDF"/>
    <w:rsid w:val="004D3BFC"/>
    <w:rsid w:val="004D3D66"/>
    <w:rsid w:val="004D4721"/>
    <w:rsid w:val="004D4850"/>
    <w:rsid w:val="004D4A89"/>
    <w:rsid w:val="004D4CCE"/>
    <w:rsid w:val="004D52BB"/>
    <w:rsid w:val="004D56DD"/>
    <w:rsid w:val="004D622D"/>
    <w:rsid w:val="004D688A"/>
    <w:rsid w:val="004D6952"/>
    <w:rsid w:val="004D6AC3"/>
    <w:rsid w:val="004D6D56"/>
    <w:rsid w:val="004D7140"/>
    <w:rsid w:val="004D737A"/>
    <w:rsid w:val="004D7389"/>
    <w:rsid w:val="004D781F"/>
    <w:rsid w:val="004E04F0"/>
    <w:rsid w:val="004E0775"/>
    <w:rsid w:val="004E1905"/>
    <w:rsid w:val="004E1A37"/>
    <w:rsid w:val="004E1C80"/>
    <w:rsid w:val="004E2345"/>
    <w:rsid w:val="004E247A"/>
    <w:rsid w:val="004E2F52"/>
    <w:rsid w:val="004E322A"/>
    <w:rsid w:val="004E3FFC"/>
    <w:rsid w:val="004E486B"/>
    <w:rsid w:val="004E4A17"/>
    <w:rsid w:val="004E5740"/>
    <w:rsid w:val="004E586F"/>
    <w:rsid w:val="004E6495"/>
    <w:rsid w:val="004E6509"/>
    <w:rsid w:val="004E7511"/>
    <w:rsid w:val="004E7918"/>
    <w:rsid w:val="004F059F"/>
    <w:rsid w:val="004F05B4"/>
    <w:rsid w:val="004F05FC"/>
    <w:rsid w:val="004F0E78"/>
    <w:rsid w:val="004F2109"/>
    <w:rsid w:val="004F2322"/>
    <w:rsid w:val="004F27E8"/>
    <w:rsid w:val="004F2AEA"/>
    <w:rsid w:val="004F4368"/>
    <w:rsid w:val="004F4B74"/>
    <w:rsid w:val="004F63E4"/>
    <w:rsid w:val="0050081D"/>
    <w:rsid w:val="00501794"/>
    <w:rsid w:val="00502C6C"/>
    <w:rsid w:val="005031A0"/>
    <w:rsid w:val="00503F54"/>
    <w:rsid w:val="00504A36"/>
    <w:rsid w:val="00504A8F"/>
    <w:rsid w:val="00504F72"/>
    <w:rsid w:val="00505419"/>
    <w:rsid w:val="0050568D"/>
    <w:rsid w:val="00506D96"/>
    <w:rsid w:val="0050708F"/>
    <w:rsid w:val="0050710F"/>
    <w:rsid w:val="005111B2"/>
    <w:rsid w:val="00511AAC"/>
    <w:rsid w:val="005123EB"/>
    <w:rsid w:val="00512D46"/>
    <w:rsid w:val="0051323B"/>
    <w:rsid w:val="00513748"/>
    <w:rsid w:val="00513CDB"/>
    <w:rsid w:val="0051541E"/>
    <w:rsid w:val="00515639"/>
    <w:rsid w:val="00516742"/>
    <w:rsid w:val="00517296"/>
    <w:rsid w:val="00517BBE"/>
    <w:rsid w:val="00520767"/>
    <w:rsid w:val="0052077B"/>
    <w:rsid w:val="00520BFF"/>
    <w:rsid w:val="005214C3"/>
    <w:rsid w:val="00521BEA"/>
    <w:rsid w:val="00522DCE"/>
    <w:rsid w:val="00524444"/>
    <w:rsid w:val="0052463E"/>
    <w:rsid w:val="0052468E"/>
    <w:rsid w:val="00524B06"/>
    <w:rsid w:val="00524EDF"/>
    <w:rsid w:val="00526041"/>
    <w:rsid w:val="0052611A"/>
    <w:rsid w:val="0052626C"/>
    <w:rsid w:val="0052735E"/>
    <w:rsid w:val="005275DB"/>
    <w:rsid w:val="005279AA"/>
    <w:rsid w:val="00527D66"/>
    <w:rsid w:val="00530104"/>
    <w:rsid w:val="00530497"/>
    <w:rsid w:val="00530822"/>
    <w:rsid w:val="005313C4"/>
    <w:rsid w:val="0053160D"/>
    <w:rsid w:val="005335F0"/>
    <w:rsid w:val="00534465"/>
    <w:rsid w:val="0053598F"/>
    <w:rsid w:val="00535A54"/>
    <w:rsid w:val="00535C9A"/>
    <w:rsid w:val="00536AD2"/>
    <w:rsid w:val="00536DDD"/>
    <w:rsid w:val="005379A0"/>
    <w:rsid w:val="005415F3"/>
    <w:rsid w:val="00542133"/>
    <w:rsid w:val="005433CD"/>
    <w:rsid w:val="00543D3C"/>
    <w:rsid w:val="005443D0"/>
    <w:rsid w:val="00545B38"/>
    <w:rsid w:val="00546949"/>
    <w:rsid w:val="00547BEA"/>
    <w:rsid w:val="0055050D"/>
    <w:rsid w:val="00550889"/>
    <w:rsid w:val="00550A0B"/>
    <w:rsid w:val="00550DF9"/>
    <w:rsid w:val="0055152F"/>
    <w:rsid w:val="005518F6"/>
    <w:rsid w:val="00553033"/>
    <w:rsid w:val="00553088"/>
    <w:rsid w:val="005539F7"/>
    <w:rsid w:val="005541A8"/>
    <w:rsid w:val="0055479B"/>
    <w:rsid w:val="00554B5F"/>
    <w:rsid w:val="005558E6"/>
    <w:rsid w:val="00556571"/>
    <w:rsid w:val="00556910"/>
    <w:rsid w:val="00556BAE"/>
    <w:rsid w:val="00556D41"/>
    <w:rsid w:val="00557B7C"/>
    <w:rsid w:val="00557F10"/>
    <w:rsid w:val="0056052F"/>
    <w:rsid w:val="005623E6"/>
    <w:rsid w:val="00562851"/>
    <w:rsid w:val="00562FF3"/>
    <w:rsid w:val="00563DB7"/>
    <w:rsid w:val="00564646"/>
    <w:rsid w:val="00564BEC"/>
    <w:rsid w:val="00566063"/>
    <w:rsid w:val="00566E2B"/>
    <w:rsid w:val="00570758"/>
    <w:rsid w:val="00570C4A"/>
    <w:rsid w:val="005731CD"/>
    <w:rsid w:val="00573713"/>
    <w:rsid w:val="0057422D"/>
    <w:rsid w:val="005747FE"/>
    <w:rsid w:val="00575AD6"/>
    <w:rsid w:val="005766CC"/>
    <w:rsid w:val="0057692D"/>
    <w:rsid w:val="00576EB8"/>
    <w:rsid w:val="00577335"/>
    <w:rsid w:val="00580199"/>
    <w:rsid w:val="00581F1B"/>
    <w:rsid w:val="00583566"/>
    <w:rsid w:val="00583989"/>
    <w:rsid w:val="00583BBE"/>
    <w:rsid w:val="00585174"/>
    <w:rsid w:val="0058569E"/>
    <w:rsid w:val="00585E54"/>
    <w:rsid w:val="00586A12"/>
    <w:rsid w:val="00587A8C"/>
    <w:rsid w:val="00590132"/>
    <w:rsid w:val="00592043"/>
    <w:rsid w:val="005924EE"/>
    <w:rsid w:val="00592755"/>
    <w:rsid w:val="0059302F"/>
    <w:rsid w:val="00593AA9"/>
    <w:rsid w:val="0059407A"/>
    <w:rsid w:val="0059587C"/>
    <w:rsid w:val="00595F64"/>
    <w:rsid w:val="0059619E"/>
    <w:rsid w:val="005961BA"/>
    <w:rsid w:val="005961F0"/>
    <w:rsid w:val="00596B34"/>
    <w:rsid w:val="005976A8"/>
    <w:rsid w:val="005A0D8F"/>
    <w:rsid w:val="005A1317"/>
    <w:rsid w:val="005A16CE"/>
    <w:rsid w:val="005A1939"/>
    <w:rsid w:val="005A1C39"/>
    <w:rsid w:val="005A24E2"/>
    <w:rsid w:val="005A2B57"/>
    <w:rsid w:val="005A2BFF"/>
    <w:rsid w:val="005A327D"/>
    <w:rsid w:val="005A3374"/>
    <w:rsid w:val="005A37A0"/>
    <w:rsid w:val="005A4A2C"/>
    <w:rsid w:val="005A4B07"/>
    <w:rsid w:val="005A56F0"/>
    <w:rsid w:val="005A5BC6"/>
    <w:rsid w:val="005A5D0C"/>
    <w:rsid w:val="005A68A7"/>
    <w:rsid w:val="005A71E8"/>
    <w:rsid w:val="005A7761"/>
    <w:rsid w:val="005A7BB0"/>
    <w:rsid w:val="005B08E5"/>
    <w:rsid w:val="005B098C"/>
    <w:rsid w:val="005B0D82"/>
    <w:rsid w:val="005B1DF4"/>
    <w:rsid w:val="005B20F6"/>
    <w:rsid w:val="005B219E"/>
    <w:rsid w:val="005B34A2"/>
    <w:rsid w:val="005B3A3B"/>
    <w:rsid w:val="005B3AEB"/>
    <w:rsid w:val="005B3E6C"/>
    <w:rsid w:val="005B44D2"/>
    <w:rsid w:val="005B519D"/>
    <w:rsid w:val="005B536E"/>
    <w:rsid w:val="005B6EE0"/>
    <w:rsid w:val="005B7012"/>
    <w:rsid w:val="005B7088"/>
    <w:rsid w:val="005B7123"/>
    <w:rsid w:val="005C045F"/>
    <w:rsid w:val="005C09A4"/>
    <w:rsid w:val="005C0A5E"/>
    <w:rsid w:val="005C0A75"/>
    <w:rsid w:val="005C110F"/>
    <w:rsid w:val="005C12B2"/>
    <w:rsid w:val="005C14CB"/>
    <w:rsid w:val="005C15E9"/>
    <w:rsid w:val="005C2BBD"/>
    <w:rsid w:val="005C2F7E"/>
    <w:rsid w:val="005C5234"/>
    <w:rsid w:val="005C665A"/>
    <w:rsid w:val="005C6DD5"/>
    <w:rsid w:val="005C764B"/>
    <w:rsid w:val="005D0666"/>
    <w:rsid w:val="005D1166"/>
    <w:rsid w:val="005D1212"/>
    <w:rsid w:val="005D16AB"/>
    <w:rsid w:val="005D1F32"/>
    <w:rsid w:val="005D2343"/>
    <w:rsid w:val="005D2621"/>
    <w:rsid w:val="005D2B04"/>
    <w:rsid w:val="005D3166"/>
    <w:rsid w:val="005D35E3"/>
    <w:rsid w:val="005D3746"/>
    <w:rsid w:val="005D4402"/>
    <w:rsid w:val="005D47C3"/>
    <w:rsid w:val="005D5076"/>
    <w:rsid w:val="005D5BB6"/>
    <w:rsid w:val="005D6F46"/>
    <w:rsid w:val="005D73E3"/>
    <w:rsid w:val="005D7502"/>
    <w:rsid w:val="005D7F04"/>
    <w:rsid w:val="005E0165"/>
    <w:rsid w:val="005E0B9F"/>
    <w:rsid w:val="005E0DE8"/>
    <w:rsid w:val="005E1CEB"/>
    <w:rsid w:val="005E25ED"/>
    <w:rsid w:val="005E29B5"/>
    <w:rsid w:val="005E3418"/>
    <w:rsid w:val="005E4729"/>
    <w:rsid w:val="005E74C5"/>
    <w:rsid w:val="005F022F"/>
    <w:rsid w:val="005F124F"/>
    <w:rsid w:val="005F23F4"/>
    <w:rsid w:val="005F2B2A"/>
    <w:rsid w:val="005F2F91"/>
    <w:rsid w:val="005F4C45"/>
    <w:rsid w:val="005F4C99"/>
    <w:rsid w:val="005F5F9A"/>
    <w:rsid w:val="005F788B"/>
    <w:rsid w:val="005F7980"/>
    <w:rsid w:val="005F7C6F"/>
    <w:rsid w:val="005F7D05"/>
    <w:rsid w:val="0060019C"/>
    <w:rsid w:val="006005B4"/>
    <w:rsid w:val="00602AF1"/>
    <w:rsid w:val="00602B32"/>
    <w:rsid w:val="00602D2E"/>
    <w:rsid w:val="006030CD"/>
    <w:rsid w:val="00603231"/>
    <w:rsid w:val="00603EA8"/>
    <w:rsid w:val="00604BD0"/>
    <w:rsid w:val="00604DD7"/>
    <w:rsid w:val="00605DE9"/>
    <w:rsid w:val="00605F4C"/>
    <w:rsid w:val="00606C60"/>
    <w:rsid w:val="00606E7D"/>
    <w:rsid w:val="00607253"/>
    <w:rsid w:val="006078A7"/>
    <w:rsid w:val="0061005C"/>
    <w:rsid w:val="006102D3"/>
    <w:rsid w:val="0061037B"/>
    <w:rsid w:val="00610D7E"/>
    <w:rsid w:val="00611A61"/>
    <w:rsid w:val="00611B54"/>
    <w:rsid w:val="00612EA0"/>
    <w:rsid w:val="00613660"/>
    <w:rsid w:val="00613742"/>
    <w:rsid w:val="00613ACB"/>
    <w:rsid w:val="00613D7E"/>
    <w:rsid w:val="00613F58"/>
    <w:rsid w:val="0061460A"/>
    <w:rsid w:val="006148F7"/>
    <w:rsid w:val="00615247"/>
    <w:rsid w:val="00615614"/>
    <w:rsid w:val="006158D9"/>
    <w:rsid w:val="00615C83"/>
    <w:rsid w:val="00615C9D"/>
    <w:rsid w:val="00615D93"/>
    <w:rsid w:val="00615E82"/>
    <w:rsid w:val="0061618F"/>
    <w:rsid w:val="00616985"/>
    <w:rsid w:val="00620BCE"/>
    <w:rsid w:val="00620D3C"/>
    <w:rsid w:val="0062162C"/>
    <w:rsid w:val="006222DC"/>
    <w:rsid w:val="00622A56"/>
    <w:rsid w:val="00622B61"/>
    <w:rsid w:val="00623B6E"/>
    <w:rsid w:val="0062409D"/>
    <w:rsid w:val="006245D4"/>
    <w:rsid w:val="00624D1D"/>
    <w:rsid w:val="0062509F"/>
    <w:rsid w:val="00625758"/>
    <w:rsid w:val="0062619E"/>
    <w:rsid w:val="00626E9D"/>
    <w:rsid w:val="006273E7"/>
    <w:rsid w:val="00627658"/>
    <w:rsid w:val="006276A9"/>
    <w:rsid w:val="006304FB"/>
    <w:rsid w:val="00630A78"/>
    <w:rsid w:val="00630E19"/>
    <w:rsid w:val="00631F9E"/>
    <w:rsid w:val="00634A49"/>
    <w:rsid w:val="00635235"/>
    <w:rsid w:val="00636E63"/>
    <w:rsid w:val="00636FD9"/>
    <w:rsid w:val="0063755C"/>
    <w:rsid w:val="00637763"/>
    <w:rsid w:val="00637B44"/>
    <w:rsid w:val="00640DF9"/>
    <w:rsid w:val="00641175"/>
    <w:rsid w:val="006412BD"/>
    <w:rsid w:val="0064163A"/>
    <w:rsid w:val="0064175A"/>
    <w:rsid w:val="0064196B"/>
    <w:rsid w:val="00641FB7"/>
    <w:rsid w:val="00642EDB"/>
    <w:rsid w:val="00643697"/>
    <w:rsid w:val="006439F6"/>
    <w:rsid w:val="00643C56"/>
    <w:rsid w:val="00643CD1"/>
    <w:rsid w:val="00643CEB"/>
    <w:rsid w:val="006450D5"/>
    <w:rsid w:val="00645918"/>
    <w:rsid w:val="00645C78"/>
    <w:rsid w:val="00645D16"/>
    <w:rsid w:val="00646117"/>
    <w:rsid w:val="0064629E"/>
    <w:rsid w:val="00646966"/>
    <w:rsid w:val="006469D9"/>
    <w:rsid w:val="00647F7B"/>
    <w:rsid w:val="006501E8"/>
    <w:rsid w:val="00650303"/>
    <w:rsid w:val="00650A4E"/>
    <w:rsid w:val="00651E8A"/>
    <w:rsid w:val="00652F79"/>
    <w:rsid w:val="00653CF3"/>
    <w:rsid w:val="0065517F"/>
    <w:rsid w:val="006564E9"/>
    <w:rsid w:val="00656B33"/>
    <w:rsid w:val="006604FC"/>
    <w:rsid w:val="006605C2"/>
    <w:rsid w:val="00661CA0"/>
    <w:rsid w:val="00662369"/>
    <w:rsid w:val="00663471"/>
    <w:rsid w:val="0066356B"/>
    <w:rsid w:val="00664B88"/>
    <w:rsid w:val="0066604A"/>
    <w:rsid w:val="00666196"/>
    <w:rsid w:val="006665F9"/>
    <w:rsid w:val="00670018"/>
    <w:rsid w:val="006703C8"/>
    <w:rsid w:val="0067093E"/>
    <w:rsid w:val="00670CB7"/>
    <w:rsid w:val="00671476"/>
    <w:rsid w:val="006716D5"/>
    <w:rsid w:val="006723A5"/>
    <w:rsid w:val="00672468"/>
    <w:rsid w:val="0067399C"/>
    <w:rsid w:val="00674156"/>
    <w:rsid w:val="006747BA"/>
    <w:rsid w:val="00674A29"/>
    <w:rsid w:val="006756DB"/>
    <w:rsid w:val="0067587A"/>
    <w:rsid w:val="00675DA0"/>
    <w:rsid w:val="00676365"/>
    <w:rsid w:val="0067654D"/>
    <w:rsid w:val="006766AF"/>
    <w:rsid w:val="006768CF"/>
    <w:rsid w:val="00676D23"/>
    <w:rsid w:val="0067724A"/>
    <w:rsid w:val="00680332"/>
    <w:rsid w:val="00680426"/>
    <w:rsid w:val="00680C9B"/>
    <w:rsid w:val="00681BC6"/>
    <w:rsid w:val="00681CB4"/>
    <w:rsid w:val="00682F6E"/>
    <w:rsid w:val="006841D7"/>
    <w:rsid w:val="0068524F"/>
    <w:rsid w:val="00685343"/>
    <w:rsid w:val="0068564A"/>
    <w:rsid w:val="00685D60"/>
    <w:rsid w:val="006860AC"/>
    <w:rsid w:val="00686357"/>
    <w:rsid w:val="00687029"/>
    <w:rsid w:val="0068744E"/>
    <w:rsid w:val="00687AC1"/>
    <w:rsid w:val="006909EC"/>
    <w:rsid w:val="00690E68"/>
    <w:rsid w:val="0069131D"/>
    <w:rsid w:val="006913B3"/>
    <w:rsid w:val="006927C4"/>
    <w:rsid w:val="0069311B"/>
    <w:rsid w:val="00693C0A"/>
    <w:rsid w:val="00693C20"/>
    <w:rsid w:val="00694D1B"/>
    <w:rsid w:val="00694DA0"/>
    <w:rsid w:val="00694F03"/>
    <w:rsid w:val="00694FAF"/>
    <w:rsid w:val="006956FE"/>
    <w:rsid w:val="00695804"/>
    <w:rsid w:val="00696257"/>
    <w:rsid w:val="00696EEC"/>
    <w:rsid w:val="0069711F"/>
    <w:rsid w:val="006A0541"/>
    <w:rsid w:val="006A0615"/>
    <w:rsid w:val="006A0B5E"/>
    <w:rsid w:val="006A1B18"/>
    <w:rsid w:val="006A25A9"/>
    <w:rsid w:val="006A3081"/>
    <w:rsid w:val="006A37D2"/>
    <w:rsid w:val="006A43E4"/>
    <w:rsid w:val="006A5D42"/>
    <w:rsid w:val="006A668C"/>
    <w:rsid w:val="006A7360"/>
    <w:rsid w:val="006A7AC5"/>
    <w:rsid w:val="006B0B46"/>
    <w:rsid w:val="006B0EAB"/>
    <w:rsid w:val="006B1312"/>
    <w:rsid w:val="006B2E8C"/>
    <w:rsid w:val="006B3362"/>
    <w:rsid w:val="006B358A"/>
    <w:rsid w:val="006B45B6"/>
    <w:rsid w:val="006B472F"/>
    <w:rsid w:val="006B4C49"/>
    <w:rsid w:val="006B5F77"/>
    <w:rsid w:val="006B6DEB"/>
    <w:rsid w:val="006B75B9"/>
    <w:rsid w:val="006B7973"/>
    <w:rsid w:val="006B7DB3"/>
    <w:rsid w:val="006C14EB"/>
    <w:rsid w:val="006C15EC"/>
    <w:rsid w:val="006C22CC"/>
    <w:rsid w:val="006C285C"/>
    <w:rsid w:val="006C2B88"/>
    <w:rsid w:val="006C36A9"/>
    <w:rsid w:val="006C41B2"/>
    <w:rsid w:val="006C5324"/>
    <w:rsid w:val="006C633D"/>
    <w:rsid w:val="006C7491"/>
    <w:rsid w:val="006D02BA"/>
    <w:rsid w:val="006D0E94"/>
    <w:rsid w:val="006D3007"/>
    <w:rsid w:val="006D3140"/>
    <w:rsid w:val="006D45D3"/>
    <w:rsid w:val="006D463B"/>
    <w:rsid w:val="006D48C0"/>
    <w:rsid w:val="006D4B05"/>
    <w:rsid w:val="006D4C03"/>
    <w:rsid w:val="006D50A3"/>
    <w:rsid w:val="006D5360"/>
    <w:rsid w:val="006D5EEB"/>
    <w:rsid w:val="006D7381"/>
    <w:rsid w:val="006D7906"/>
    <w:rsid w:val="006E10B6"/>
    <w:rsid w:val="006E241C"/>
    <w:rsid w:val="006E2806"/>
    <w:rsid w:val="006E2A61"/>
    <w:rsid w:val="006E2BB6"/>
    <w:rsid w:val="006E2BCE"/>
    <w:rsid w:val="006E2DE6"/>
    <w:rsid w:val="006E3680"/>
    <w:rsid w:val="006E3FB2"/>
    <w:rsid w:val="006E4422"/>
    <w:rsid w:val="006E4545"/>
    <w:rsid w:val="006E49DE"/>
    <w:rsid w:val="006E53C1"/>
    <w:rsid w:val="006E5CA0"/>
    <w:rsid w:val="006E66E2"/>
    <w:rsid w:val="006E6F64"/>
    <w:rsid w:val="006E7565"/>
    <w:rsid w:val="006E7F8B"/>
    <w:rsid w:val="006F1E2E"/>
    <w:rsid w:val="006F2328"/>
    <w:rsid w:val="006F2985"/>
    <w:rsid w:val="006F2C93"/>
    <w:rsid w:val="006F46F7"/>
    <w:rsid w:val="006F4FA8"/>
    <w:rsid w:val="006F5984"/>
    <w:rsid w:val="006F5A09"/>
    <w:rsid w:val="006F5B99"/>
    <w:rsid w:val="006F5FBE"/>
    <w:rsid w:val="006F69C5"/>
    <w:rsid w:val="006F786D"/>
    <w:rsid w:val="0070022B"/>
    <w:rsid w:val="00700692"/>
    <w:rsid w:val="00701607"/>
    <w:rsid w:val="00701888"/>
    <w:rsid w:val="00701ECF"/>
    <w:rsid w:val="00704189"/>
    <w:rsid w:val="007044E7"/>
    <w:rsid w:val="00704E5E"/>
    <w:rsid w:val="00705EFA"/>
    <w:rsid w:val="007063D6"/>
    <w:rsid w:val="00710870"/>
    <w:rsid w:val="007116B7"/>
    <w:rsid w:val="00711CB9"/>
    <w:rsid w:val="00711D0F"/>
    <w:rsid w:val="00711D5F"/>
    <w:rsid w:val="00711FD0"/>
    <w:rsid w:val="00712B6F"/>
    <w:rsid w:val="00713279"/>
    <w:rsid w:val="007138A7"/>
    <w:rsid w:val="00714556"/>
    <w:rsid w:val="00714E0D"/>
    <w:rsid w:val="00714E43"/>
    <w:rsid w:val="00715259"/>
    <w:rsid w:val="007154DE"/>
    <w:rsid w:val="0071568A"/>
    <w:rsid w:val="00715C7F"/>
    <w:rsid w:val="00715F6A"/>
    <w:rsid w:val="00717A43"/>
    <w:rsid w:val="00717A8D"/>
    <w:rsid w:val="0072058D"/>
    <w:rsid w:val="0072124A"/>
    <w:rsid w:val="007216E0"/>
    <w:rsid w:val="007219B9"/>
    <w:rsid w:val="00722546"/>
    <w:rsid w:val="00722555"/>
    <w:rsid w:val="007230B1"/>
    <w:rsid w:val="007237E3"/>
    <w:rsid w:val="00723820"/>
    <w:rsid w:val="00724B04"/>
    <w:rsid w:val="0072742B"/>
    <w:rsid w:val="007303D3"/>
    <w:rsid w:val="0073040F"/>
    <w:rsid w:val="0073043F"/>
    <w:rsid w:val="007310FD"/>
    <w:rsid w:val="007318D2"/>
    <w:rsid w:val="00732A77"/>
    <w:rsid w:val="00732B17"/>
    <w:rsid w:val="00732EB1"/>
    <w:rsid w:val="00733BFE"/>
    <w:rsid w:val="00734256"/>
    <w:rsid w:val="00734C10"/>
    <w:rsid w:val="0073519D"/>
    <w:rsid w:val="007353B6"/>
    <w:rsid w:val="00735C9F"/>
    <w:rsid w:val="00736E2D"/>
    <w:rsid w:val="007419FA"/>
    <w:rsid w:val="007423CA"/>
    <w:rsid w:val="00742574"/>
    <w:rsid w:val="007434BE"/>
    <w:rsid w:val="00743E60"/>
    <w:rsid w:val="00743E8D"/>
    <w:rsid w:val="00744083"/>
    <w:rsid w:val="007442DD"/>
    <w:rsid w:val="007447A8"/>
    <w:rsid w:val="00744F49"/>
    <w:rsid w:val="007452C7"/>
    <w:rsid w:val="0074580F"/>
    <w:rsid w:val="0074589A"/>
    <w:rsid w:val="00746908"/>
    <w:rsid w:val="00746B1A"/>
    <w:rsid w:val="007502D7"/>
    <w:rsid w:val="00751791"/>
    <w:rsid w:val="0075179B"/>
    <w:rsid w:val="00751B64"/>
    <w:rsid w:val="00751B8D"/>
    <w:rsid w:val="007527A5"/>
    <w:rsid w:val="00753BEF"/>
    <w:rsid w:val="00753FF5"/>
    <w:rsid w:val="00754AC5"/>
    <w:rsid w:val="00754E3D"/>
    <w:rsid w:val="007550D2"/>
    <w:rsid w:val="00755344"/>
    <w:rsid w:val="00755584"/>
    <w:rsid w:val="00756298"/>
    <w:rsid w:val="007566E3"/>
    <w:rsid w:val="0075718E"/>
    <w:rsid w:val="00757993"/>
    <w:rsid w:val="00760EBE"/>
    <w:rsid w:val="007658E0"/>
    <w:rsid w:val="00766635"/>
    <w:rsid w:val="007667C6"/>
    <w:rsid w:val="007671E4"/>
    <w:rsid w:val="00767744"/>
    <w:rsid w:val="00767B1E"/>
    <w:rsid w:val="007700E9"/>
    <w:rsid w:val="00770BE7"/>
    <w:rsid w:val="00771020"/>
    <w:rsid w:val="007714C8"/>
    <w:rsid w:val="007718F1"/>
    <w:rsid w:val="00771AE5"/>
    <w:rsid w:val="00772D51"/>
    <w:rsid w:val="00772DC4"/>
    <w:rsid w:val="00773868"/>
    <w:rsid w:val="0077400D"/>
    <w:rsid w:val="0077497C"/>
    <w:rsid w:val="00776C18"/>
    <w:rsid w:val="00776E98"/>
    <w:rsid w:val="007774FD"/>
    <w:rsid w:val="00777B22"/>
    <w:rsid w:val="00777FC5"/>
    <w:rsid w:val="0078075E"/>
    <w:rsid w:val="007813DA"/>
    <w:rsid w:val="007820CD"/>
    <w:rsid w:val="007825E6"/>
    <w:rsid w:val="00782824"/>
    <w:rsid w:val="0078286B"/>
    <w:rsid w:val="007832C5"/>
    <w:rsid w:val="00783A30"/>
    <w:rsid w:val="007848AA"/>
    <w:rsid w:val="007849E3"/>
    <w:rsid w:val="00784C13"/>
    <w:rsid w:val="00784CA5"/>
    <w:rsid w:val="00784CCB"/>
    <w:rsid w:val="00785D96"/>
    <w:rsid w:val="007868A8"/>
    <w:rsid w:val="00786B51"/>
    <w:rsid w:val="00787442"/>
    <w:rsid w:val="00787A2D"/>
    <w:rsid w:val="00790D95"/>
    <w:rsid w:val="00791AF1"/>
    <w:rsid w:val="00791F15"/>
    <w:rsid w:val="00792D53"/>
    <w:rsid w:val="0079495B"/>
    <w:rsid w:val="007949B2"/>
    <w:rsid w:val="00795690"/>
    <w:rsid w:val="00795F2B"/>
    <w:rsid w:val="00796564"/>
    <w:rsid w:val="007A0450"/>
    <w:rsid w:val="007A045C"/>
    <w:rsid w:val="007A0464"/>
    <w:rsid w:val="007A2ADE"/>
    <w:rsid w:val="007A4C72"/>
    <w:rsid w:val="007A4E71"/>
    <w:rsid w:val="007A5BDB"/>
    <w:rsid w:val="007A6AB7"/>
    <w:rsid w:val="007A7301"/>
    <w:rsid w:val="007A74C5"/>
    <w:rsid w:val="007B0302"/>
    <w:rsid w:val="007B04F1"/>
    <w:rsid w:val="007B0AD8"/>
    <w:rsid w:val="007B1F46"/>
    <w:rsid w:val="007B355B"/>
    <w:rsid w:val="007B3BC3"/>
    <w:rsid w:val="007B41DB"/>
    <w:rsid w:val="007B68CE"/>
    <w:rsid w:val="007B6F6F"/>
    <w:rsid w:val="007B7096"/>
    <w:rsid w:val="007B7710"/>
    <w:rsid w:val="007B7F0B"/>
    <w:rsid w:val="007C023E"/>
    <w:rsid w:val="007C0C32"/>
    <w:rsid w:val="007C0DDF"/>
    <w:rsid w:val="007C137F"/>
    <w:rsid w:val="007C2071"/>
    <w:rsid w:val="007C213F"/>
    <w:rsid w:val="007C2FF9"/>
    <w:rsid w:val="007C3E53"/>
    <w:rsid w:val="007C3F17"/>
    <w:rsid w:val="007C46E0"/>
    <w:rsid w:val="007C5354"/>
    <w:rsid w:val="007C6169"/>
    <w:rsid w:val="007C71D0"/>
    <w:rsid w:val="007C7E69"/>
    <w:rsid w:val="007D0D60"/>
    <w:rsid w:val="007D1357"/>
    <w:rsid w:val="007D176A"/>
    <w:rsid w:val="007D22FE"/>
    <w:rsid w:val="007D2AE3"/>
    <w:rsid w:val="007D2C81"/>
    <w:rsid w:val="007D33BB"/>
    <w:rsid w:val="007D46B3"/>
    <w:rsid w:val="007D54DC"/>
    <w:rsid w:val="007D571B"/>
    <w:rsid w:val="007D5B69"/>
    <w:rsid w:val="007D5B74"/>
    <w:rsid w:val="007D5F74"/>
    <w:rsid w:val="007D7512"/>
    <w:rsid w:val="007D762F"/>
    <w:rsid w:val="007E02E2"/>
    <w:rsid w:val="007E0ACC"/>
    <w:rsid w:val="007E1926"/>
    <w:rsid w:val="007E2FBF"/>
    <w:rsid w:val="007E3294"/>
    <w:rsid w:val="007E3796"/>
    <w:rsid w:val="007E48C9"/>
    <w:rsid w:val="007E5194"/>
    <w:rsid w:val="007E6688"/>
    <w:rsid w:val="007E6D47"/>
    <w:rsid w:val="007E7F2C"/>
    <w:rsid w:val="007F0D57"/>
    <w:rsid w:val="007F1420"/>
    <w:rsid w:val="007F1498"/>
    <w:rsid w:val="007F1CC3"/>
    <w:rsid w:val="007F1E9C"/>
    <w:rsid w:val="007F2214"/>
    <w:rsid w:val="007F3899"/>
    <w:rsid w:val="007F3956"/>
    <w:rsid w:val="007F3D4C"/>
    <w:rsid w:val="007F5BE3"/>
    <w:rsid w:val="007F6302"/>
    <w:rsid w:val="007F630E"/>
    <w:rsid w:val="007F63CF"/>
    <w:rsid w:val="007F6921"/>
    <w:rsid w:val="007F6DAE"/>
    <w:rsid w:val="007F72BB"/>
    <w:rsid w:val="007F7BCE"/>
    <w:rsid w:val="00800A4F"/>
    <w:rsid w:val="0080165A"/>
    <w:rsid w:val="00802085"/>
    <w:rsid w:val="0080336E"/>
    <w:rsid w:val="0080413F"/>
    <w:rsid w:val="00805399"/>
    <w:rsid w:val="00805549"/>
    <w:rsid w:val="008059D5"/>
    <w:rsid w:val="00805E5A"/>
    <w:rsid w:val="00806347"/>
    <w:rsid w:val="00807835"/>
    <w:rsid w:val="00810521"/>
    <w:rsid w:val="00812276"/>
    <w:rsid w:val="008123BE"/>
    <w:rsid w:val="00812A79"/>
    <w:rsid w:val="008138B9"/>
    <w:rsid w:val="00813BEB"/>
    <w:rsid w:val="008146EC"/>
    <w:rsid w:val="0081470F"/>
    <w:rsid w:val="00814790"/>
    <w:rsid w:val="00815421"/>
    <w:rsid w:val="008159F3"/>
    <w:rsid w:val="00816699"/>
    <w:rsid w:val="00816C28"/>
    <w:rsid w:val="00817555"/>
    <w:rsid w:val="00817F1B"/>
    <w:rsid w:val="00820603"/>
    <w:rsid w:val="0082224F"/>
    <w:rsid w:val="00823C72"/>
    <w:rsid w:val="00824465"/>
    <w:rsid w:val="008248DE"/>
    <w:rsid w:val="00824BCA"/>
    <w:rsid w:val="008253E9"/>
    <w:rsid w:val="008264FE"/>
    <w:rsid w:val="0082657B"/>
    <w:rsid w:val="008268E3"/>
    <w:rsid w:val="00826915"/>
    <w:rsid w:val="00827726"/>
    <w:rsid w:val="00827899"/>
    <w:rsid w:val="00830AFC"/>
    <w:rsid w:val="00830EF9"/>
    <w:rsid w:val="008316A9"/>
    <w:rsid w:val="0083192B"/>
    <w:rsid w:val="00831BFE"/>
    <w:rsid w:val="00831E63"/>
    <w:rsid w:val="008323C1"/>
    <w:rsid w:val="00832C5A"/>
    <w:rsid w:val="00832DDA"/>
    <w:rsid w:val="00832E17"/>
    <w:rsid w:val="008332CB"/>
    <w:rsid w:val="008335E7"/>
    <w:rsid w:val="00833929"/>
    <w:rsid w:val="00833EE2"/>
    <w:rsid w:val="00833FC2"/>
    <w:rsid w:val="00834002"/>
    <w:rsid w:val="00834DBC"/>
    <w:rsid w:val="008373F3"/>
    <w:rsid w:val="00837A39"/>
    <w:rsid w:val="008420A1"/>
    <w:rsid w:val="00842C88"/>
    <w:rsid w:val="00842DF7"/>
    <w:rsid w:val="00842F91"/>
    <w:rsid w:val="008438C8"/>
    <w:rsid w:val="008443E0"/>
    <w:rsid w:val="008453A2"/>
    <w:rsid w:val="00845CCA"/>
    <w:rsid w:val="00846484"/>
    <w:rsid w:val="008464B9"/>
    <w:rsid w:val="008508A1"/>
    <w:rsid w:val="00850925"/>
    <w:rsid w:val="00850C94"/>
    <w:rsid w:val="008511A5"/>
    <w:rsid w:val="008512BF"/>
    <w:rsid w:val="008521F8"/>
    <w:rsid w:val="00852366"/>
    <w:rsid w:val="00852E01"/>
    <w:rsid w:val="008534E9"/>
    <w:rsid w:val="008537DB"/>
    <w:rsid w:val="00854AE7"/>
    <w:rsid w:val="008552D1"/>
    <w:rsid w:val="0085554E"/>
    <w:rsid w:val="008559F6"/>
    <w:rsid w:val="00855A78"/>
    <w:rsid w:val="00855F34"/>
    <w:rsid w:val="0085659E"/>
    <w:rsid w:val="0086004D"/>
    <w:rsid w:val="0086006D"/>
    <w:rsid w:val="00860285"/>
    <w:rsid w:val="00861E45"/>
    <w:rsid w:val="008624A0"/>
    <w:rsid w:val="00862EC1"/>
    <w:rsid w:val="00863228"/>
    <w:rsid w:val="00863D9C"/>
    <w:rsid w:val="00864611"/>
    <w:rsid w:val="00864A8A"/>
    <w:rsid w:val="00864E71"/>
    <w:rsid w:val="008660A6"/>
    <w:rsid w:val="008667D2"/>
    <w:rsid w:val="00866F29"/>
    <w:rsid w:val="008673B8"/>
    <w:rsid w:val="00867A94"/>
    <w:rsid w:val="00870C7F"/>
    <w:rsid w:val="00871048"/>
    <w:rsid w:val="008711C2"/>
    <w:rsid w:val="0087147B"/>
    <w:rsid w:val="00871E54"/>
    <w:rsid w:val="00872424"/>
    <w:rsid w:val="00872530"/>
    <w:rsid w:val="00872A7D"/>
    <w:rsid w:val="00873156"/>
    <w:rsid w:val="0087339B"/>
    <w:rsid w:val="00876D33"/>
    <w:rsid w:val="00877525"/>
    <w:rsid w:val="00880064"/>
    <w:rsid w:val="00880A8B"/>
    <w:rsid w:val="00880A9C"/>
    <w:rsid w:val="00881F6D"/>
    <w:rsid w:val="00882270"/>
    <w:rsid w:val="008822F4"/>
    <w:rsid w:val="00882872"/>
    <w:rsid w:val="00882B2D"/>
    <w:rsid w:val="00882EBC"/>
    <w:rsid w:val="008832C6"/>
    <w:rsid w:val="008834DF"/>
    <w:rsid w:val="00885686"/>
    <w:rsid w:val="00885C99"/>
    <w:rsid w:val="0088625A"/>
    <w:rsid w:val="008875FD"/>
    <w:rsid w:val="00887852"/>
    <w:rsid w:val="00887C87"/>
    <w:rsid w:val="00890350"/>
    <w:rsid w:val="00890846"/>
    <w:rsid w:val="008913C0"/>
    <w:rsid w:val="008918E4"/>
    <w:rsid w:val="00891D81"/>
    <w:rsid w:val="008920D1"/>
    <w:rsid w:val="00892358"/>
    <w:rsid w:val="008923FB"/>
    <w:rsid w:val="00892A03"/>
    <w:rsid w:val="0089409E"/>
    <w:rsid w:val="00895DC6"/>
    <w:rsid w:val="00895EF1"/>
    <w:rsid w:val="00896201"/>
    <w:rsid w:val="00897710"/>
    <w:rsid w:val="008A01D1"/>
    <w:rsid w:val="008A03C3"/>
    <w:rsid w:val="008A159D"/>
    <w:rsid w:val="008A5024"/>
    <w:rsid w:val="008A5F9B"/>
    <w:rsid w:val="008A7153"/>
    <w:rsid w:val="008A7AEE"/>
    <w:rsid w:val="008B0D3D"/>
    <w:rsid w:val="008B180A"/>
    <w:rsid w:val="008B3A98"/>
    <w:rsid w:val="008B5366"/>
    <w:rsid w:val="008B549C"/>
    <w:rsid w:val="008B604B"/>
    <w:rsid w:val="008B710E"/>
    <w:rsid w:val="008C024B"/>
    <w:rsid w:val="008C12BD"/>
    <w:rsid w:val="008C1C84"/>
    <w:rsid w:val="008C2084"/>
    <w:rsid w:val="008C22AB"/>
    <w:rsid w:val="008C23BA"/>
    <w:rsid w:val="008C299A"/>
    <w:rsid w:val="008C2E03"/>
    <w:rsid w:val="008C350A"/>
    <w:rsid w:val="008C44AE"/>
    <w:rsid w:val="008C4BCF"/>
    <w:rsid w:val="008C50FC"/>
    <w:rsid w:val="008C6B26"/>
    <w:rsid w:val="008C7D1A"/>
    <w:rsid w:val="008D01FB"/>
    <w:rsid w:val="008D0576"/>
    <w:rsid w:val="008D0EFF"/>
    <w:rsid w:val="008D12B7"/>
    <w:rsid w:val="008D13DE"/>
    <w:rsid w:val="008D14DE"/>
    <w:rsid w:val="008D17FA"/>
    <w:rsid w:val="008D1EA4"/>
    <w:rsid w:val="008D22D5"/>
    <w:rsid w:val="008D2512"/>
    <w:rsid w:val="008D4503"/>
    <w:rsid w:val="008D4D05"/>
    <w:rsid w:val="008D55A8"/>
    <w:rsid w:val="008D5D8D"/>
    <w:rsid w:val="008D6C17"/>
    <w:rsid w:val="008D6EE4"/>
    <w:rsid w:val="008E083A"/>
    <w:rsid w:val="008E0FEE"/>
    <w:rsid w:val="008E1255"/>
    <w:rsid w:val="008E1292"/>
    <w:rsid w:val="008E2B15"/>
    <w:rsid w:val="008E3C9E"/>
    <w:rsid w:val="008E3E4E"/>
    <w:rsid w:val="008E4918"/>
    <w:rsid w:val="008E4C10"/>
    <w:rsid w:val="008E50FC"/>
    <w:rsid w:val="008E6DC4"/>
    <w:rsid w:val="008E6F08"/>
    <w:rsid w:val="008E6FF1"/>
    <w:rsid w:val="008E7000"/>
    <w:rsid w:val="008E71EC"/>
    <w:rsid w:val="008E7374"/>
    <w:rsid w:val="008E743E"/>
    <w:rsid w:val="008E7DD5"/>
    <w:rsid w:val="008E7DFE"/>
    <w:rsid w:val="008F0E36"/>
    <w:rsid w:val="008F1A3F"/>
    <w:rsid w:val="008F584E"/>
    <w:rsid w:val="008F753E"/>
    <w:rsid w:val="008F75E8"/>
    <w:rsid w:val="009005F7"/>
    <w:rsid w:val="0090085D"/>
    <w:rsid w:val="00900CB1"/>
    <w:rsid w:val="00901962"/>
    <w:rsid w:val="00901DED"/>
    <w:rsid w:val="0090280A"/>
    <w:rsid w:val="00902F8E"/>
    <w:rsid w:val="009030B7"/>
    <w:rsid w:val="00903533"/>
    <w:rsid w:val="0090387D"/>
    <w:rsid w:val="00903D53"/>
    <w:rsid w:val="00903E40"/>
    <w:rsid w:val="0090481A"/>
    <w:rsid w:val="00904D81"/>
    <w:rsid w:val="00905284"/>
    <w:rsid w:val="0090561E"/>
    <w:rsid w:val="00905E38"/>
    <w:rsid w:val="00906F83"/>
    <w:rsid w:val="00907024"/>
    <w:rsid w:val="00907863"/>
    <w:rsid w:val="00907CC6"/>
    <w:rsid w:val="009104DE"/>
    <w:rsid w:val="009106CC"/>
    <w:rsid w:val="009114F7"/>
    <w:rsid w:val="009115E4"/>
    <w:rsid w:val="00911F33"/>
    <w:rsid w:val="009135C0"/>
    <w:rsid w:val="00913B3C"/>
    <w:rsid w:val="00914965"/>
    <w:rsid w:val="00914EE3"/>
    <w:rsid w:val="00914FEC"/>
    <w:rsid w:val="009152B1"/>
    <w:rsid w:val="00915A53"/>
    <w:rsid w:val="00915B94"/>
    <w:rsid w:val="00915EBA"/>
    <w:rsid w:val="00917307"/>
    <w:rsid w:val="009177B0"/>
    <w:rsid w:val="00917935"/>
    <w:rsid w:val="00917A2C"/>
    <w:rsid w:val="0092009E"/>
    <w:rsid w:val="009213B5"/>
    <w:rsid w:val="00921575"/>
    <w:rsid w:val="009223AD"/>
    <w:rsid w:val="00923689"/>
    <w:rsid w:val="00923701"/>
    <w:rsid w:val="00924190"/>
    <w:rsid w:val="0092547C"/>
    <w:rsid w:val="00925634"/>
    <w:rsid w:val="00925EAF"/>
    <w:rsid w:val="00926015"/>
    <w:rsid w:val="00926D3E"/>
    <w:rsid w:val="00927071"/>
    <w:rsid w:val="00927209"/>
    <w:rsid w:val="00927561"/>
    <w:rsid w:val="00927B50"/>
    <w:rsid w:val="009325EE"/>
    <w:rsid w:val="009330E1"/>
    <w:rsid w:val="00933D64"/>
    <w:rsid w:val="009342DC"/>
    <w:rsid w:val="009346A5"/>
    <w:rsid w:val="0093489F"/>
    <w:rsid w:val="00934C26"/>
    <w:rsid w:val="00934F8E"/>
    <w:rsid w:val="009350DF"/>
    <w:rsid w:val="009355C6"/>
    <w:rsid w:val="009361DC"/>
    <w:rsid w:val="00936358"/>
    <w:rsid w:val="009363E9"/>
    <w:rsid w:val="00936ADC"/>
    <w:rsid w:val="009370A5"/>
    <w:rsid w:val="009373CE"/>
    <w:rsid w:val="00937724"/>
    <w:rsid w:val="00937E6B"/>
    <w:rsid w:val="00940763"/>
    <w:rsid w:val="00941AF1"/>
    <w:rsid w:val="00941C0F"/>
    <w:rsid w:val="00941D0C"/>
    <w:rsid w:val="00941EF7"/>
    <w:rsid w:val="00942173"/>
    <w:rsid w:val="0094267E"/>
    <w:rsid w:val="00942FB9"/>
    <w:rsid w:val="009430C1"/>
    <w:rsid w:val="009433C8"/>
    <w:rsid w:val="0094508B"/>
    <w:rsid w:val="00945BA6"/>
    <w:rsid w:val="009474F2"/>
    <w:rsid w:val="00947511"/>
    <w:rsid w:val="0094764E"/>
    <w:rsid w:val="00950363"/>
    <w:rsid w:val="00951939"/>
    <w:rsid w:val="00951E5E"/>
    <w:rsid w:val="0095301D"/>
    <w:rsid w:val="00953919"/>
    <w:rsid w:val="009539D3"/>
    <w:rsid w:val="0095422E"/>
    <w:rsid w:val="00954764"/>
    <w:rsid w:val="00954F39"/>
    <w:rsid w:val="009552BF"/>
    <w:rsid w:val="00955D1A"/>
    <w:rsid w:val="00955EC7"/>
    <w:rsid w:val="0095663D"/>
    <w:rsid w:val="00956866"/>
    <w:rsid w:val="00957171"/>
    <w:rsid w:val="00960092"/>
    <w:rsid w:val="00960210"/>
    <w:rsid w:val="00961C92"/>
    <w:rsid w:val="009626AD"/>
    <w:rsid w:val="00962793"/>
    <w:rsid w:val="00962836"/>
    <w:rsid w:val="00963171"/>
    <w:rsid w:val="009631F3"/>
    <w:rsid w:val="00963839"/>
    <w:rsid w:val="00963B6E"/>
    <w:rsid w:val="009640C8"/>
    <w:rsid w:val="0096432D"/>
    <w:rsid w:val="00964427"/>
    <w:rsid w:val="00964D81"/>
    <w:rsid w:val="009654C4"/>
    <w:rsid w:val="00966A53"/>
    <w:rsid w:val="00966DAE"/>
    <w:rsid w:val="00966E18"/>
    <w:rsid w:val="00966EC3"/>
    <w:rsid w:val="00967538"/>
    <w:rsid w:val="009678FB"/>
    <w:rsid w:val="009705C5"/>
    <w:rsid w:val="00970DC2"/>
    <w:rsid w:val="00973629"/>
    <w:rsid w:val="009752CE"/>
    <w:rsid w:val="00975C5E"/>
    <w:rsid w:val="00975FAA"/>
    <w:rsid w:val="00980661"/>
    <w:rsid w:val="00981C65"/>
    <w:rsid w:val="00981DEF"/>
    <w:rsid w:val="00982773"/>
    <w:rsid w:val="00982C34"/>
    <w:rsid w:val="00982D8D"/>
    <w:rsid w:val="009840FD"/>
    <w:rsid w:val="00984BA9"/>
    <w:rsid w:val="00985AB6"/>
    <w:rsid w:val="00985F4A"/>
    <w:rsid w:val="00986449"/>
    <w:rsid w:val="00986F26"/>
    <w:rsid w:val="00987306"/>
    <w:rsid w:val="0098776E"/>
    <w:rsid w:val="0099102A"/>
    <w:rsid w:val="009923EF"/>
    <w:rsid w:val="009927EA"/>
    <w:rsid w:val="00992ECF"/>
    <w:rsid w:val="00993059"/>
    <w:rsid w:val="009931B5"/>
    <w:rsid w:val="009932B8"/>
    <w:rsid w:val="0099343E"/>
    <w:rsid w:val="009942A6"/>
    <w:rsid w:val="00994A3B"/>
    <w:rsid w:val="00995FC3"/>
    <w:rsid w:val="009964BE"/>
    <w:rsid w:val="00996809"/>
    <w:rsid w:val="00997300"/>
    <w:rsid w:val="009A05C3"/>
    <w:rsid w:val="009A1145"/>
    <w:rsid w:val="009A1C09"/>
    <w:rsid w:val="009A1F41"/>
    <w:rsid w:val="009A2A82"/>
    <w:rsid w:val="009A3934"/>
    <w:rsid w:val="009A3A73"/>
    <w:rsid w:val="009A42C7"/>
    <w:rsid w:val="009A466B"/>
    <w:rsid w:val="009A53B3"/>
    <w:rsid w:val="009A56DA"/>
    <w:rsid w:val="009A5C6C"/>
    <w:rsid w:val="009A6BC7"/>
    <w:rsid w:val="009A7A13"/>
    <w:rsid w:val="009A7CBE"/>
    <w:rsid w:val="009B0EFC"/>
    <w:rsid w:val="009B146D"/>
    <w:rsid w:val="009B2BB2"/>
    <w:rsid w:val="009B2E1A"/>
    <w:rsid w:val="009B3264"/>
    <w:rsid w:val="009B32AE"/>
    <w:rsid w:val="009B349D"/>
    <w:rsid w:val="009B3625"/>
    <w:rsid w:val="009B3F70"/>
    <w:rsid w:val="009B46B1"/>
    <w:rsid w:val="009B46F5"/>
    <w:rsid w:val="009B4E85"/>
    <w:rsid w:val="009B5958"/>
    <w:rsid w:val="009B672F"/>
    <w:rsid w:val="009B7AFE"/>
    <w:rsid w:val="009B7CD1"/>
    <w:rsid w:val="009C0B4F"/>
    <w:rsid w:val="009C1103"/>
    <w:rsid w:val="009C149B"/>
    <w:rsid w:val="009C33B3"/>
    <w:rsid w:val="009C48C1"/>
    <w:rsid w:val="009C5499"/>
    <w:rsid w:val="009C5E14"/>
    <w:rsid w:val="009C724A"/>
    <w:rsid w:val="009C790E"/>
    <w:rsid w:val="009D0FCF"/>
    <w:rsid w:val="009D1C16"/>
    <w:rsid w:val="009D202C"/>
    <w:rsid w:val="009D2126"/>
    <w:rsid w:val="009D23F3"/>
    <w:rsid w:val="009D2859"/>
    <w:rsid w:val="009D2AA3"/>
    <w:rsid w:val="009D3180"/>
    <w:rsid w:val="009D396B"/>
    <w:rsid w:val="009D3A16"/>
    <w:rsid w:val="009D4259"/>
    <w:rsid w:val="009D4656"/>
    <w:rsid w:val="009D52D3"/>
    <w:rsid w:val="009D5A9C"/>
    <w:rsid w:val="009D60D8"/>
    <w:rsid w:val="009D6264"/>
    <w:rsid w:val="009D645C"/>
    <w:rsid w:val="009D6CC5"/>
    <w:rsid w:val="009D7677"/>
    <w:rsid w:val="009D76B8"/>
    <w:rsid w:val="009D7E98"/>
    <w:rsid w:val="009E04D1"/>
    <w:rsid w:val="009E09A8"/>
    <w:rsid w:val="009E1AE3"/>
    <w:rsid w:val="009E24A3"/>
    <w:rsid w:val="009E31A9"/>
    <w:rsid w:val="009E3470"/>
    <w:rsid w:val="009E497B"/>
    <w:rsid w:val="009E4BB1"/>
    <w:rsid w:val="009E605C"/>
    <w:rsid w:val="009E612F"/>
    <w:rsid w:val="009E6639"/>
    <w:rsid w:val="009E7749"/>
    <w:rsid w:val="009E7A1D"/>
    <w:rsid w:val="009E7AD8"/>
    <w:rsid w:val="009E7BDC"/>
    <w:rsid w:val="009F0403"/>
    <w:rsid w:val="009F074D"/>
    <w:rsid w:val="009F0979"/>
    <w:rsid w:val="009F0B89"/>
    <w:rsid w:val="009F1166"/>
    <w:rsid w:val="009F11CB"/>
    <w:rsid w:val="009F1941"/>
    <w:rsid w:val="009F1D4F"/>
    <w:rsid w:val="009F3426"/>
    <w:rsid w:val="009F38B7"/>
    <w:rsid w:val="009F3FFA"/>
    <w:rsid w:val="009F46E3"/>
    <w:rsid w:val="009F4905"/>
    <w:rsid w:val="009F4CA4"/>
    <w:rsid w:val="009F6F1D"/>
    <w:rsid w:val="009F7057"/>
    <w:rsid w:val="009F70C0"/>
    <w:rsid w:val="009F7403"/>
    <w:rsid w:val="009F75F4"/>
    <w:rsid w:val="009F76BC"/>
    <w:rsid w:val="00A0023E"/>
    <w:rsid w:val="00A004B9"/>
    <w:rsid w:val="00A02A38"/>
    <w:rsid w:val="00A0379A"/>
    <w:rsid w:val="00A037D9"/>
    <w:rsid w:val="00A03CA6"/>
    <w:rsid w:val="00A04398"/>
    <w:rsid w:val="00A06941"/>
    <w:rsid w:val="00A06E29"/>
    <w:rsid w:val="00A07115"/>
    <w:rsid w:val="00A07731"/>
    <w:rsid w:val="00A07ABC"/>
    <w:rsid w:val="00A07B62"/>
    <w:rsid w:val="00A07DD2"/>
    <w:rsid w:val="00A07DF4"/>
    <w:rsid w:val="00A113B2"/>
    <w:rsid w:val="00A1173C"/>
    <w:rsid w:val="00A128FC"/>
    <w:rsid w:val="00A1295D"/>
    <w:rsid w:val="00A13294"/>
    <w:rsid w:val="00A132B6"/>
    <w:rsid w:val="00A133F6"/>
    <w:rsid w:val="00A13E09"/>
    <w:rsid w:val="00A15205"/>
    <w:rsid w:val="00A159DC"/>
    <w:rsid w:val="00A15EB5"/>
    <w:rsid w:val="00A16411"/>
    <w:rsid w:val="00A16B14"/>
    <w:rsid w:val="00A17299"/>
    <w:rsid w:val="00A173BE"/>
    <w:rsid w:val="00A17483"/>
    <w:rsid w:val="00A20853"/>
    <w:rsid w:val="00A210CE"/>
    <w:rsid w:val="00A214B9"/>
    <w:rsid w:val="00A21F22"/>
    <w:rsid w:val="00A21F80"/>
    <w:rsid w:val="00A223B1"/>
    <w:rsid w:val="00A22BC8"/>
    <w:rsid w:val="00A240EF"/>
    <w:rsid w:val="00A24522"/>
    <w:rsid w:val="00A250A5"/>
    <w:rsid w:val="00A265D1"/>
    <w:rsid w:val="00A277AD"/>
    <w:rsid w:val="00A301FD"/>
    <w:rsid w:val="00A304CF"/>
    <w:rsid w:val="00A31292"/>
    <w:rsid w:val="00A322F9"/>
    <w:rsid w:val="00A32DF4"/>
    <w:rsid w:val="00A34179"/>
    <w:rsid w:val="00A344B4"/>
    <w:rsid w:val="00A35013"/>
    <w:rsid w:val="00A35715"/>
    <w:rsid w:val="00A35C32"/>
    <w:rsid w:val="00A360FE"/>
    <w:rsid w:val="00A3611B"/>
    <w:rsid w:val="00A37A7F"/>
    <w:rsid w:val="00A37C59"/>
    <w:rsid w:val="00A414DE"/>
    <w:rsid w:val="00A414EB"/>
    <w:rsid w:val="00A41F1F"/>
    <w:rsid w:val="00A4253D"/>
    <w:rsid w:val="00A442AD"/>
    <w:rsid w:val="00A44746"/>
    <w:rsid w:val="00A44FE1"/>
    <w:rsid w:val="00A451D8"/>
    <w:rsid w:val="00A46318"/>
    <w:rsid w:val="00A46900"/>
    <w:rsid w:val="00A47286"/>
    <w:rsid w:val="00A47FA7"/>
    <w:rsid w:val="00A5010C"/>
    <w:rsid w:val="00A508FD"/>
    <w:rsid w:val="00A50FEA"/>
    <w:rsid w:val="00A5203A"/>
    <w:rsid w:val="00A5203B"/>
    <w:rsid w:val="00A5431E"/>
    <w:rsid w:val="00A54F54"/>
    <w:rsid w:val="00A550E3"/>
    <w:rsid w:val="00A55215"/>
    <w:rsid w:val="00A55679"/>
    <w:rsid w:val="00A55874"/>
    <w:rsid w:val="00A55A04"/>
    <w:rsid w:val="00A55AAD"/>
    <w:rsid w:val="00A55C26"/>
    <w:rsid w:val="00A563A9"/>
    <w:rsid w:val="00A567BF"/>
    <w:rsid w:val="00A567DF"/>
    <w:rsid w:val="00A574D2"/>
    <w:rsid w:val="00A57A5F"/>
    <w:rsid w:val="00A60491"/>
    <w:rsid w:val="00A60BC6"/>
    <w:rsid w:val="00A6121D"/>
    <w:rsid w:val="00A630B3"/>
    <w:rsid w:val="00A63226"/>
    <w:rsid w:val="00A639A7"/>
    <w:rsid w:val="00A661A0"/>
    <w:rsid w:val="00A66DCD"/>
    <w:rsid w:val="00A67579"/>
    <w:rsid w:val="00A703A8"/>
    <w:rsid w:val="00A705DB"/>
    <w:rsid w:val="00A71656"/>
    <w:rsid w:val="00A71E33"/>
    <w:rsid w:val="00A71E89"/>
    <w:rsid w:val="00A727DF"/>
    <w:rsid w:val="00A72C13"/>
    <w:rsid w:val="00A7385A"/>
    <w:rsid w:val="00A73921"/>
    <w:rsid w:val="00A741ED"/>
    <w:rsid w:val="00A75809"/>
    <w:rsid w:val="00A76C17"/>
    <w:rsid w:val="00A76D1E"/>
    <w:rsid w:val="00A801C6"/>
    <w:rsid w:val="00A8020C"/>
    <w:rsid w:val="00A80C38"/>
    <w:rsid w:val="00A80C6E"/>
    <w:rsid w:val="00A81BAD"/>
    <w:rsid w:val="00A82C73"/>
    <w:rsid w:val="00A832C2"/>
    <w:rsid w:val="00A832E7"/>
    <w:rsid w:val="00A83744"/>
    <w:rsid w:val="00A85448"/>
    <w:rsid w:val="00A85A57"/>
    <w:rsid w:val="00A85F43"/>
    <w:rsid w:val="00A8602C"/>
    <w:rsid w:val="00A860E3"/>
    <w:rsid w:val="00A863D5"/>
    <w:rsid w:val="00A86404"/>
    <w:rsid w:val="00A8658B"/>
    <w:rsid w:val="00A86DCC"/>
    <w:rsid w:val="00A87340"/>
    <w:rsid w:val="00A879A6"/>
    <w:rsid w:val="00A87A21"/>
    <w:rsid w:val="00A9171F"/>
    <w:rsid w:val="00A92BF4"/>
    <w:rsid w:val="00A92C0A"/>
    <w:rsid w:val="00A92CBD"/>
    <w:rsid w:val="00A93A49"/>
    <w:rsid w:val="00A9548A"/>
    <w:rsid w:val="00A95AE2"/>
    <w:rsid w:val="00A96419"/>
    <w:rsid w:val="00A96EED"/>
    <w:rsid w:val="00A97C02"/>
    <w:rsid w:val="00AA046A"/>
    <w:rsid w:val="00AA0493"/>
    <w:rsid w:val="00AA09D7"/>
    <w:rsid w:val="00AA0E68"/>
    <w:rsid w:val="00AA1081"/>
    <w:rsid w:val="00AA1323"/>
    <w:rsid w:val="00AA15DE"/>
    <w:rsid w:val="00AA2746"/>
    <w:rsid w:val="00AA2772"/>
    <w:rsid w:val="00AA36E4"/>
    <w:rsid w:val="00AA393B"/>
    <w:rsid w:val="00AA3E23"/>
    <w:rsid w:val="00AA406D"/>
    <w:rsid w:val="00AA514F"/>
    <w:rsid w:val="00AA5E38"/>
    <w:rsid w:val="00AA6F48"/>
    <w:rsid w:val="00AB0A4D"/>
    <w:rsid w:val="00AB1AAE"/>
    <w:rsid w:val="00AB2028"/>
    <w:rsid w:val="00AB235D"/>
    <w:rsid w:val="00AB3333"/>
    <w:rsid w:val="00AB41A6"/>
    <w:rsid w:val="00AB4641"/>
    <w:rsid w:val="00AB4BAF"/>
    <w:rsid w:val="00AB4D0A"/>
    <w:rsid w:val="00AB5469"/>
    <w:rsid w:val="00AB67C5"/>
    <w:rsid w:val="00AB7251"/>
    <w:rsid w:val="00AB7D31"/>
    <w:rsid w:val="00AB7D38"/>
    <w:rsid w:val="00AB7D49"/>
    <w:rsid w:val="00AB7F87"/>
    <w:rsid w:val="00AC0284"/>
    <w:rsid w:val="00AC0AF4"/>
    <w:rsid w:val="00AC0B1F"/>
    <w:rsid w:val="00AC0D73"/>
    <w:rsid w:val="00AC142D"/>
    <w:rsid w:val="00AC161C"/>
    <w:rsid w:val="00AC17EA"/>
    <w:rsid w:val="00AC1E99"/>
    <w:rsid w:val="00AC20A3"/>
    <w:rsid w:val="00AC30B9"/>
    <w:rsid w:val="00AC367E"/>
    <w:rsid w:val="00AC3812"/>
    <w:rsid w:val="00AC4215"/>
    <w:rsid w:val="00AC4901"/>
    <w:rsid w:val="00AC4A65"/>
    <w:rsid w:val="00AC51E8"/>
    <w:rsid w:val="00AC5CD7"/>
    <w:rsid w:val="00AC60DF"/>
    <w:rsid w:val="00AC62BE"/>
    <w:rsid w:val="00AC67BE"/>
    <w:rsid w:val="00AC7121"/>
    <w:rsid w:val="00AC7162"/>
    <w:rsid w:val="00AC73A7"/>
    <w:rsid w:val="00AC755C"/>
    <w:rsid w:val="00AC79F9"/>
    <w:rsid w:val="00AC7CAC"/>
    <w:rsid w:val="00AD09B2"/>
    <w:rsid w:val="00AD120B"/>
    <w:rsid w:val="00AD186D"/>
    <w:rsid w:val="00AD212E"/>
    <w:rsid w:val="00AD25BA"/>
    <w:rsid w:val="00AD2B78"/>
    <w:rsid w:val="00AD2DFF"/>
    <w:rsid w:val="00AD2E62"/>
    <w:rsid w:val="00AD309B"/>
    <w:rsid w:val="00AD3296"/>
    <w:rsid w:val="00AD39AD"/>
    <w:rsid w:val="00AD3E95"/>
    <w:rsid w:val="00AD4A3F"/>
    <w:rsid w:val="00AD51F5"/>
    <w:rsid w:val="00AD56F8"/>
    <w:rsid w:val="00AD5901"/>
    <w:rsid w:val="00AD5EF2"/>
    <w:rsid w:val="00AD692C"/>
    <w:rsid w:val="00AD75EB"/>
    <w:rsid w:val="00AD7AEF"/>
    <w:rsid w:val="00AD7C4A"/>
    <w:rsid w:val="00AD7E19"/>
    <w:rsid w:val="00AE06D4"/>
    <w:rsid w:val="00AE09ED"/>
    <w:rsid w:val="00AE0F10"/>
    <w:rsid w:val="00AE2301"/>
    <w:rsid w:val="00AE2885"/>
    <w:rsid w:val="00AE2B84"/>
    <w:rsid w:val="00AE2F7C"/>
    <w:rsid w:val="00AE318D"/>
    <w:rsid w:val="00AE3797"/>
    <w:rsid w:val="00AE4A21"/>
    <w:rsid w:val="00AE567F"/>
    <w:rsid w:val="00AE62E5"/>
    <w:rsid w:val="00AE6779"/>
    <w:rsid w:val="00AE6C54"/>
    <w:rsid w:val="00AE6E17"/>
    <w:rsid w:val="00AE7407"/>
    <w:rsid w:val="00AF005F"/>
    <w:rsid w:val="00AF1A46"/>
    <w:rsid w:val="00AF20D0"/>
    <w:rsid w:val="00AF28C2"/>
    <w:rsid w:val="00AF2CAF"/>
    <w:rsid w:val="00AF3B58"/>
    <w:rsid w:val="00AF3F8B"/>
    <w:rsid w:val="00AF3FCB"/>
    <w:rsid w:val="00AF517C"/>
    <w:rsid w:val="00AF6090"/>
    <w:rsid w:val="00AF653A"/>
    <w:rsid w:val="00AF710C"/>
    <w:rsid w:val="00AF7B6C"/>
    <w:rsid w:val="00B00B93"/>
    <w:rsid w:val="00B00BC5"/>
    <w:rsid w:val="00B01BF7"/>
    <w:rsid w:val="00B01EAA"/>
    <w:rsid w:val="00B025B8"/>
    <w:rsid w:val="00B029E7"/>
    <w:rsid w:val="00B0374E"/>
    <w:rsid w:val="00B04243"/>
    <w:rsid w:val="00B0446A"/>
    <w:rsid w:val="00B04E82"/>
    <w:rsid w:val="00B05667"/>
    <w:rsid w:val="00B05EEA"/>
    <w:rsid w:val="00B066AD"/>
    <w:rsid w:val="00B06A4B"/>
    <w:rsid w:val="00B0775D"/>
    <w:rsid w:val="00B07DC4"/>
    <w:rsid w:val="00B07E93"/>
    <w:rsid w:val="00B102A1"/>
    <w:rsid w:val="00B110D0"/>
    <w:rsid w:val="00B11519"/>
    <w:rsid w:val="00B1224B"/>
    <w:rsid w:val="00B1253B"/>
    <w:rsid w:val="00B14031"/>
    <w:rsid w:val="00B14290"/>
    <w:rsid w:val="00B14F57"/>
    <w:rsid w:val="00B15A7E"/>
    <w:rsid w:val="00B15C1D"/>
    <w:rsid w:val="00B20A1B"/>
    <w:rsid w:val="00B21809"/>
    <w:rsid w:val="00B21A6C"/>
    <w:rsid w:val="00B2228C"/>
    <w:rsid w:val="00B22ACD"/>
    <w:rsid w:val="00B236E9"/>
    <w:rsid w:val="00B24D8A"/>
    <w:rsid w:val="00B24F4C"/>
    <w:rsid w:val="00B253CD"/>
    <w:rsid w:val="00B264AB"/>
    <w:rsid w:val="00B26E39"/>
    <w:rsid w:val="00B270E9"/>
    <w:rsid w:val="00B30244"/>
    <w:rsid w:val="00B3056D"/>
    <w:rsid w:val="00B30ECE"/>
    <w:rsid w:val="00B30FCF"/>
    <w:rsid w:val="00B31264"/>
    <w:rsid w:val="00B32B32"/>
    <w:rsid w:val="00B331A7"/>
    <w:rsid w:val="00B342A4"/>
    <w:rsid w:val="00B358ED"/>
    <w:rsid w:val="00B35927"/>
    <w:rsid w:val="00B35ED8"/>
    <w:rsid w:val="00B3602E"/>
    <w:rsid w:val="00B3743B"/>
    <w:rsid w:val="00B37544"/>
    <w:rsid w:val="00B37A07"/>
    <w:rsid w:val="00B37E51"/>
    <w:rsid w:val="00B40296"/>
    <w:rsid w:val="00B40804"/>
    <w:rsid w:val="00B4153A"/>
    <w:rsid w:val="00B41E7E"/>
    <w:rsid w:val="00B42398"/>
    <w:rsid w:val="00B4248F"/>
    <w:rsid w:val="00B428BC"/>
    <w:rsid w:val="00B4299B"/>
    <w:rsid w:val="00B42C39"/>
    <w:rsid w:val="00B42CA3"/>
    <w:rsid w:val="00B43CAB"/>
    <w:rsid w:val="00B45AEA"/>
    <w:rsid w:val="00B4646E"/>
    <w:rsid w:val="00B50055"/>
    <w:rsid w:val="00B50C20"/>
    <w:rsid w:val="00B50DB5"/>
    <w:rsid w:val="00B5209C"/>
    <w:rsid w:val="00B52696"/>
    <w:rsid w:val="00B528AE"/>
    <w:rsid w:val="00B53821"/>
    <w:rsid w:val="00B555FB"/>
    <w:rsid w:val="00B55670"/>
    <w:rsid w:val="00B55701"/>
    <w:rsid w:val="00B56043"/>
    <w:rsid w:val="00B562C7"/>
    <w:rsid w:val="00B57824"/>
    <w:rsid w:val="00B60955"/>
    <w:rsid w:val="00B609B2"/>
    <w:rsid w:val="00B61534"/>
    <w:rsid w:val="00B61659"/>
    <w:rsid w:val="00B621AD"/>
    <w:rsid w:val="00B62354"/>
    <w:rsid w:val="00B6276E"/>
    <w:rsid w:val="00B62A9C"/>
    <w:rsid w:val="00B632AD"/>
    <w:rsid w:val="00B6375C"/>
    <w:rsid w:val="00B63B0F"/>
    <w:rsid w:val="00B63BAF"/>
    <w:rsid w:val="00B65A16"/>
    <w:rsid w:val="00B66394"/>
    <w:rsid w:val="00B67382"/>
    <w:rsid w:val="00B67C8B"/>
    <w:rsid w:val="00B701A7"/>
    <w:rsid w:val="00B7077D"/>
    <w:rsid w:val="00B7169D"/>
    <w:rsid w:val="00B71C3F"/>
    <w:rsid w:val="00B71EB0"/>
    <w:rsid w:val="00B721B2"/>
    <w:rsid w:val="00B724F8"/>
    <w:rsid w:val="00B73BD5"/>
    <w:rsid w:val="00B74252"/>
    <w:rsid w:val="00B766A9"/>
    <w:rsid w:val="00B76BCF"/>
    <w:rsid w:val="00B77A1C"/>
    <w:rsid w:val="00B77FA1"/>
    <w:rsid w:val="00B809EF"/>
    <w:rsid w:val="00B80B89"/>
    <w:rsid w:val="00B80D97"/>
    <w:rsid w:val="00B82E2F"/>
    <w:rsid w:val="00B832EA"/>
    <w:rsid w:val="00B83619"/>
    <w:rsid w:val="00B847C7"/>
    <w:rsid w:val="00B85F54"/>
    <w:rsid w:val="00B87214"/>
    <w:rsid w:val="00B87E3A"/>
    <w:rsid w:val="00B924D2"/>
    <w:rsid w:val="00B933AF"/>
    <w:rsid w:val="00B93552"/>
    <w:rsid w:val="00B942AD"/>
    <w:rsid w:val="00B944A0"/>
    <w:rsid w:val="00B9451F"/>
    <w:rsid w:val="00B95B90"/>
    <w:rsid w:val="00B95CB7"/>
    <w:rsid w:val="00B95CC2"/>
    <w:rsid w:val="00B95DAB"/>
    <w:rsid w:val="00B965DE"/>
    <w:rsid w:val="00B9688A"/>
    <w:rsid w:val="00B9745E"/>
    <w:rsid w:val="00B9747F"/>
    <w:rsid w:val="00BA046A"/>
    <w:rsid w:val="00BA1A32"/>
    <w:rsid w:val="00BA2415"/>
    <w:rsid w:val="00BA2A8E"/>
    <w:rsid w:val="00BA366A"/>
    <w:rsid w:val="00BA47EF"/>
    <w:rsid w:val="00BA5305"/>
    <w:rsid w:val="00BA735B"/>
    <w:rsid w:val="00BA73A8"/>
    <w:rsid w:val="00BB023D"/>
    <w:rsid w:val="00BB0692"/>
    <w:rsid w:val="00BB214B"/>
    <w:rsid w:val="00BB3E82"/>
    <w:rsid w:val="00BB4295"/>
    <w:rsid w:val="00BB4C54"/>
    <w:rsid w:val="00BB564D"/>
    <w:rsid w:val="00BB5DA3"/>
    <w:rsid w:val="00BB5F69"/>
    <w:rsid w:val="00BB7388"/>
    <w:rsid w:val="00BB76CC"/>
    <w:rsid w:val="00BB7B67"/>
    <w:rsid w:val="00BC0FDE"/>
    <w:rsid w:val="00BC105F"/>
    <w:rsid w:val="00BC1859"/>
    <w:rsid w:val="00BC1B1D"/>
    <w:rsid w:val="00BC21C0"/>
    <w:rsid w:val="00BC2370"/>
    <w:rsid w:val="00BC23EC"/>
    <w:rsid w:val="00BC3C75"/>
    <w:rsid w:val="00BC471B"/>
    <w:rsid w:val="00BC5212"/>
    <w:rsid w:val="00BC5855"/>
    <w:rsid w:val="00BC7510"/>
    <w:rsid w:val="00BD0769"/>
    <w:rsid w:val="00BD0B33"/>
    <w:rsid w:val="00BD0E75"/>
    <w:rsid w:val="00BD1270"/>
    <w:rsid w:val="00BD1DF1"/>
    <w:rsid w:val="00BD4E3C"/>
    <w:rsid w:val="00BD5990"/>
    <w:rsid w:val="00BE0484"/>
    <w:rsid w:val="00BE0D8B"/>
    <w:rsid w:val="00BE1BC9"/>
    <w:rsid w:val="00BE1E4D"/>
    <w:rsid w:val="00BE2319"/>
    <w:rsid w:val="00BE27CC"/>
    <w:rsid w:val="00BE2A08"/>
    <w:rsid w:val="00BE326A"/>
    <w:rsid w:val="00BE3C3B"/>
    <w:rsid w:val="00BE6B36"/>
    <w:rsid w:val="00BE7738"/>
    <w:rsid w:val="00BF0407"/>
    <w:rsid w:val="00BF07FD"/>
    <w:rsid w:val="00BF226F"/>
    <w:rsid w:val="00BF3895"/>
    <w:rsid w:val="00BF4617"/>
    <w:rsid w:val="00BF5296"/>
    <w:rsid w:val="00BF5B4E"/>
    <w:rsid w:val="00BF7669"/>
    <w:rsid w:val="00BF7BB4"/>
    <w:rsid w:val="00BF7C1D"/>
    <w:rsid w:val="00C000DD"/>
    <w:rsid w:val="00C01061"/>
    <w:rsid w:val="00C0243D"/>
    <w:rsid w:val="00C02A03"/>
    <w:rsid w:val="00C03667"/>
    <w:rsid w:val="00C05698"/>
    <w:rsid w:val="00C0586B"/>
    <w:rsid w:val="00C05964"/>
    <w:rsid w:val="00C05B16"/>
    <w:rsid w:val="00C05E0B"/>
    <w:rsid w:val="00C062E5"/>
    <w:rsid w:val="00C07186"/>
    <w:rsid w:val="00C073D7"/>
    <w:rsid w:val="00C102C8"/>
    <w:rsid w:val="00C104BF"/>
    <w:rsid w:val="00C10BD1"/>
    <w:rsid w:val="00C116AA"/>
    <w:rsid w:val="00C11C39"/>
    <w:rsid w:val="00C12A52"/>
    <w:rsid w:val="00C12B7C"/>
    <w:rsid w:val="00C137EE"/>
    <w:rsid w:val="00C1483F"/>
    <w:rsid w:val="00C14C80"/>
    <w:rsid w:val="00C1537F"/>
    <w:rsid w:val="00C16BC0"/>
    <w:rsid w:val="00C21843"/>
    <w:rsid w:val="00C21EF8"/>
    <w:rsid w:val="00C224A2"/>
    <w:rsid w:val="00C22595"/>
    <w:rsid w:val="00C226E7"/>
    <w:rsid w:val="00C230B0"/>
    <w:rsid w:val="00C24A0D"/>
    <w:rsid w:val="00C25F47"/>
    <w:rsid w:val="00C27226"/>
    <w:rsid w:val="00C2768E"/>
    <w:rsid w:val="00C279D5"/>
    <w:rsid w:val="00C30044"/>
    <w:rsid w:val="00C308D0"/>
    <w:rsid w:val="00C3116D"/>
    <w:rsid w:val="00C333B5"/>
    <w:rsid w:val="00C3438E"/>
    <w:rsid w:val="00C36454"/>
    <w:rsid w:val="00C36588"/>
    <w:rsid w:val="00C379AE"/>
    <w:rsid w:val="00C41D9D"/>
    <w:rsid w:val="00C41F64"/>
    <w:rsid w:val="00C42304"/>
    <w:rsid w:val="00C42BDE"/>
    <w:rsid w:val="00C42FBF"/>
    <w:rsid w:val="00C43BAF"/>
    <w:rsid w:val="00C44392"/>
    <w:rsid w:val="00C44B31"/>
    <w:rsid w:val="00C45B0C"/>
    <w:rsid w:val="00C45D22"/>
    <w:rsid w:val="00C46463"/>
    <w:rsid w:val="00C50B7B"/>
    <w:rsid w:val="00C51251"/>
    <w:rsid w:val="00C512FD"/>
    <w:rsid w:val="00C515BB"/>
    <w:rsid w:val="00C5233E"/>
    <w:rsid w:val="00C524F5"/>
    <w:rsid w:val="00C528E9"/>
    <w:rsid w:val="00C52AB6"/>
    <w:rsid w:val="00C52B3C"/>
    <w:rsid w:val="00C52FBF"/>
    <w:rsid w:val="00C53727"/>
    <w:rsid w:val="00C53B23"/>
    <w:rsid w:val="00C53C83"/>
    <w:rsid w:val="00C54B57"/>
    <w:rsid w:val="00C55159"/>
    <w:rsid w:val="00C55729"/>
    <w:rsid w:val="00C55A91"/>
    <w:rsid w:val="00C55C48"/>
    <w:rsid w:val="00C566D9"/>
    <w:rsid w:val="00C60D27"/>
    <w:rsid w:val="00C6257E"/>
    <w:rsid w:val="00C633D5"/>
    <w:rsid w:val="00C63EFD"/>
    <w:rsid w:val="00C652FB"/>
    <w:rsid w:val="00C6586B"/>
    <w:rsid w:val="00C65C1D"/>
    <w:rsid w:val="00C65F14"/>
    <w:rsid w:val="00C661DF"/>
    <w:rsid w:val="00C663E7"/>
    <w:rsid w:val="00C66875"/>
    <w:rsid w:val="00C66E98"/>
    <w:rsid w:val="00C71011"/>
    <w:rsid w:val="00C714C2"/>
    <w:rsid w:val="00C71B1C"/>
    <w:rsid w:val="00C735B1"/>
    <w:rsid w:val="00C73671"/>
    <w:rsid w:val="00C736DE"/>
    <w:rsid w:val="00C73A08"/>
    <w:rsid w:val="00C740C7"/>
    <w:rsid w:val="00C742A6"/>
    <w:rsid w:val="00C75836"/>
    <w:rsid w:val="00C75A3C"/>
    <w:rsid w:val="00C761F2"/>
    <w:rsid w:val="00C7700B"/>
    <w:rsid w:val="00C7729A"/>
    <w:rsid w:val="00C777F9"/>
    <w:rsid w:val="00C77B51"/>
    <w:rsid w:val="00C8037E"/>
    <w:rsid w:val="00C80951"/>
    <w:rsid w:val="00C80A49"/>
    <w:rsid w:val="00C80D28"/>
    <w:rsid w:val="00C818EB"/>
    <w:rsid w:val="00C82A83"/>
    <w:rsid w:val="00C84052"/>
    <w:rsid w:val="00C851E2"/>
    <w:rsid w:val="00C855C0"/>
    <w:rsid w:val="00C85792"/>
    <w:rsid w:val="00C8650C"/>
    <w:rsid w:val="00C86D7E"/>
    <w:rsid w:val="00C8729E"/>
    <w:rsid w:val="00C874DE"/>
    <w:rsid w:val="00C87A50"/>
    <w:rsid w:val="00C87A73"/>
    <w:rsid w:val="00C87A7E"/>
    <w:rsid w:val="00C87BB5"/>
    <w:rsid w:val="00C90931"/>
    <w:rsid w:val="00C919B3"/>
    <w:rsid w:val="00C9259A"/>
    <w:rsid w:val="00C9287F"/>
    <w:rsid w:val="00C92899"/>
    <w:rsid w:val="00C936E1"/>
    <w:rsid w:val="00C94EA5"/>
    <w:rsid w:val="00C9512C"/>
    <w:rsid w:val="00C955F4"/>
    <w:rsid w:val="00C965A6"/>
    <w:rsid w:val="00C96AB6"/>
    <w:rsid w:val="00C96D21"/>
    <w:rsid w:val="00C9768B"/>
    <w:rsid w:val="00C97B4F"/>
    <w:rsid w:val="00CA00FF"/>
    <w:rsid w:val="00CA03C9"/>
    <w:rsid w:val="00CA05E7"/>
    <w:rsid w:val="00CA25AD"/>
    <w:rsid w:val="00CA2955"/>
    <w:rsid w:val="00CA2D6A"/>
    <w:rsid w:val="00CA2DE3"/>
    <w:rsid w:val="00CA368C"/>
    <w:rsid w:val="00CA3918"/>
    <w:rsid w:val="00CA4700"/>
    <w:rsid w:val="00CA47AA"/>
    <w:rsid w:val="00CA4F7B"/>
    <w:rsid w:val="00CA57D7"/>
    <w:rsid w:val="00CA58AD"/>
    <w:rsid w:val="00CA5977"/>
    <w:rsid w:val="00CA5CD9"/>
    <w:rsid w:val="00CA6227"/>
    <w:rsid w:val="00CA63D1"/>
    <w:rsid w:val="00CB006A"/>
    <w:rsid w:val="00CB03DE"/>
    <w:rsid w:val="00CB0833"/>
    <w:rsid w:val="00CB30E6"/>
    <w:rsid w:val="00CB49F8"/>
    <w:rsid w:val="00CB526A"/>
    <w:rsid w:val="00CB5977"/>
    <w:rsid w:val="00CB746C"/>
    <w:rsid w:val="00CC062F"/>
    <w:rsid w:val="00CC0FF6"/>
    <w:rsid w:val="00CC1337"/>
    <w:rsid w:val="00CC1F2F"/>
    <w:rsid w:val="00CC245C"/>
    <w:rsid w:val="00CC2915"/>
    <w:rsid w:val="00CC2BC3"/>
    <w:rsid w:val="00CC2E2A"/>
    <w:rsid w:val="00CC2F57"/>
    <w:rsid w:val="00CC346B"/>
    <w:rsid w:val="00CC3679"/>
    <w:rsid w:val="00CC3EF4"/>
    <w:rsid w:val="00CC42F6"/>
    <w:rsid w:val="00CC4334"/>
    <w:rsid w:val="00CC43B2"/>
    <w:rsid w:val="00CC46A7"/>
    <w:rsid w:val="00CC4AC1"/>
    <w:rsid w:val="00CC4E38"/>
    <w:rsid w:val="00CC56C3"/>
    <w:rsid w:val="00CC6EF1"/>
    <w:rsid w:val="00CC7346"/>
    <w:rsid w:val="00CC75C9"/>
    <w:rsid w:val="00CC7802"/>
    <w:rsid w:val="00CC78A0"/>
    <w:rsid w:val="00CD018B"/>
    <w:rsid w:val="00CD01F1"/>
    <w:rsid w:val="00CD159D"/>
    <w:rsid w:val="00CD192A"/>
    <w:rsid w:val="00CD19FF"/>
    <w:rsid w:val="00CD1C55"/>
    <w:rsid w:val="00CD2E14"/>
    <w:rsid w:val="00CD37B1"/>
    <w:rsid w:val="00CD3F1A"/>
    <w:rsid w:val="00CD4375"/>
    <w:rsid w:val="00CD49D5"/>
    <w:rsid w:val="00CD522E"/>
    <w:rsid w:val="00CD664A"/>
    <w:rsid w:val="00CE03A7"/>
    <w:rsid w:val="00CE0414"/>
    <w:rsid w:val="00CE0BB3"/>
    <w:rsid w:val="00CE0FB2"/>
    <w:rsid w:val="00CE129D"/>
    <w:rsid w:val="00CE222C"/>
    <w:rsid w:val="00CE24A1"/>
    <w:rsid w:val="00CE2586"/>
    <w:rsid w:val="00CE2B30"/>
    <w:rsid w:val="00CE2B44"/>
    <w:rsid w:val="00CE3FCF"/>
    <w:rsid w:val="00CE4CC0"/>
    <w:rsid w:val="00CE5519"/>
    <w:rsid w:val="00CE6062"/>
    <w:rsid w:val="00CE6DAC"/>
    <w:rsid w:val="00CE6E5D"/>
    <w:rsid w:val="00CE776B"/>
    <w:rsid w:val="00CE78DE"/>
    <w:rsid w:val="00CF0CCA"/>
    <w:rsid w:val="00CF19D7"/>
    <w:rsid w:val="00CF1CC8"/>
    <w:rsid w:val="00CF2131"/>
    <w:rsid w:val="00CF28CD"/>
    <w:rsid w:val="00CF3254"/>
    <w:rsid w:val="00CF383C"/>
    <w:rsid w:val="00CF3A4A"/>
    <w:rsid w:val="00CF3B7B"/>
    <w:rsid w:val="00CF45CB"/>
    <w:rsid w:val="00CF4E8F"/>
    <w:rsid w:val="00CF4ED7"/>
    <w:rsid w:val="00CF4F4B"/>
    <w:rsid w:val="00CF560F"/>
    <w:rsid w:val="00CF6B55"/>
    <w:rsid w:val="00CF7CB4"/>
    <w:rsid w:val="00D0126A"/>
    <w:rsid w:val="00D02071"/>
    <w:rsid w:val="00D02AAE"/>
    <w:rsid w:val="00D0354D"/>
    <w:rsid w:val="00D03F3C"/>
    <w:rsid w:val="00D0532C"/>
    <w:rsid w:val="00D0555C"/>
    <w:rsid w:val="00D055F8"/>
    <w:rsid w:val="00D06AEB"/>
    <w:rsid w:val="00D07010"/>
    <w:rsid w:val="00D10494"/>
    <w:rsid w:val="00D10911"/>
    <w:rsid w:val="00D10B10"/>
    <w:rsid w:val="00D1100B"/>
    <w:rsid w:val="00D119E7"/>
    <w:rsid w:val="00D11CA0"/>
    <w:rsid w:val="00D11E99"/>
    <w:rsid w:val="00D12122"/>
    <w:rsid w:val="00D12D04"/>
    <w:rsid w:val="00D12D38"/>
    <w:rsid w:val="00D131D7"/>
    <w:rsid w:val="00D13CC0"/>
    <w:rsid w:val="00D147B4"/>
    <w:rsid w:val="00D147C3"/>
    <w:rsid w:val="00D14CD3"/>
    <w:rsid w:val="00D15026"/>
    <w:rsid w:val="00D152DA"/>
    <w:rsid w:val="00D154F0"/>
    <w:rsid w:val="00D158EB"/>
    <w:rsid w:val="00D15EB0"/>
    <w:rsid w:val="00D1614E"/>
    <w:rsid w:val="00D17693"/>
    <w:rsid w:val="00D178E8"/>
    <w:rsid w:val="00D17C41"/>
    <w:rsid w:val="00D17ED3"/>
    <w:rsid w:val="00D20563"/>
    <w:rsid w:val="00D207AB"/>
    <w:rsid w:val="00D20A6B"/>
    <w:rsid w:val="00D20ADD"/>
    <w:rsid w:val="00D21386"/>
    <w:rsid w:val="00D21BB1"/>
    <w:rsid w:val="00D22174"/>
    <w:rsid w:val="00D2277D"/>
    <w:rsid w:val="00D22A6D"/>
    <w:rsid w:val="00D2396A"/>
    <w:rsid w:val="00D24558"/>
    <w:rsid w:val="00D2459E"/>
    <w:rsid w:val="00D2465C"/>
    <w:rsid w:val="00D248AE"/>
    <w:rsid w:val="00D260BD"/>
    <w:rsid w:val="00D26A73"/>
    <w:rsid w:val="00D27E97"/>
    <w:rsid w:val="00D300D3"/>
    <w:rsid w:val="00D30E10"/>
    <w:rsid w:val="00D31EE8"/>
    <w:rsid w:val="00D321D5"/>
    <w:rsid w:val="00D32A79"/>
    <w:rsid w:val="00D337B2"/>
    <w:rsid w:val="00D33A31"/>
    <w:rsid w:val="00D342DD"/>
    <w:rsid w:val="00D34E79"/>
    <w:rsid w:val="00D355AD"/>
    <w:rsid w:val="00D356C1"/>
    <w:rsid w:val="00D358BC"/>
    <w:rsid w:val="00D4006E"/>
    <w:rsid w:val="00D41C31"/>
    <w:rsid w:val="00D42ED9"/>
    <w:rsid w:val="00D4330F"/>
    <w:rsid w:val="00D43993"/>
    <w:rsid w:val="00D44612"/>
    <w:rsid w:val="00D449B8"/>
    <w:rsid w:val="00D45A32"/>
    <w:rsid w:val="00D45B7F"/>
    <w:rsid w:val="00D45CC6"/>
    <w:rsid w:val="00D45DD3"/>
    <w:rsid w:val="00D47577"/>
    <w:rsid w:val="00D47733"/>
    <w:rsid w:val="00D47D5D"/>
    <w:rsid w:val="00D502DA"/>
    <w:rsid w:val="00D50B90"/>
    <w:rsid w:val="00D50D13"/>
    <w:rsid w:val="00D517B2"/>
    <w:rsid w:val="00D51C1F"/>
    <w:rsid w:val="00D521F5"/>
    <w:rsid w:val="00D52C98"/>
    <w:rsid w:val="00D53B79"/>
    <w:rsid w:val="00D54F34"/>
    <w:rsid w:val="00D54F36"/>
    <w:rsid w:val="00D557EB"/>
    <w:rsid w:val="00D569BB"/>
    <w:rsid w:val="00D56D04"/>
    <w:rsid w:val="00D57128"/>
    <w:rsid w:val="00D572F5"/>
    <w:rsid w:val="00D57439"/>
    <w:rsid w:val="00D57D0A"/>
    <w:rsid w:val="00D6046D"/>
    <w:rsid w:val="00D60D01"/>
    <w:rsid w:val="00D6131F"/>
    <w:rsid w:val="00D61339"/>
    <w:rsid w:val="00D6338B"/>
    <w:rsid w:val="00D648A6"/>
    <w:rsid w:val="00D65241"/>
    <w:rsid w:val="00D659A3"/>
    <w:rsid w:val="00D65BFF"/>
    <w:rsid w:val="00D660F1"/>
    <w:rsid w:val="00D66503"/>
    <w:rsid w:val="00D66905"/>
    <w:rsid w:val="00D66996"/>
    <w:rsid w:val="00D66A92"/>
    <w:rsid w:val="00D71143"/>
    <w:rsid w:val="00D72740"/>
    <w:rsid w:val="00D730E9"/>
    <w:rsid w:val="00D7352E"/>
    <w:rsid w:val="00D73F85"/>
    <w:rsid w:val="00D752B8"/>
    <w:rsid w:val="00D753F8"/>
    <w:rsid w:val="00D76541"/>
    <w:rsid w:val="00D779AD"/>
    <w:rsid w:val="00D77D10"/>
    <w:rsid w:val="00D77FB2"/>
    <w:rsid w:val="00D8020D"/>
    <w:rsid w:val="00D80CFB"/>
    <w:rsid w:val="00D814BD"/>
    <w:rsid w:val="00D81CF5"/>
    <w:rsid w:val="00D8278C"/>
    <w:rsid w:val="00D827F3"/>
    <w:rsid w:val="00D828F0"/>
    <w:rsid w:val="00D82B28"/>
    <w:rsid w:val="00D838B9"/>
    <w:rsid w:val="00D84C5C"/>
    <w:rsid w:val="00D8596E"/>
    <w:rsid w:val="00D85AFC"/>
    <w:rsid w:val="00D85C60"/>
    <w:rsid w:val="00D86177"/>
    <w:rsid w:val="00D86AB3"/>
    <w:rsid w:val="00D86D5D"/>
    <w:rsid w:val="00D86D83"/>
    <w:rsid w:val="00D86F58"/>
    <w:rsid w:val="00D900FF"/>
    <w:rsid w:val="00D90195"/>
    <w:rsid w:val="00D906C7"/>
    <w:rsid w:val="00D90E8B"/>
    <w:rsid w:val="00D9105D"/>
    <w:rsid w:val="00D91426"/>
    <w:rsid w:val="00D91A52"/>
    <w:rsid w:val="00D91C52"/>
    <w:rsid w:val="00D921F1"/>
    <w:rsid w:val="00D939D5"/>
    <w:rsid w:val="00D93C09"/>
    <w:rsid w:val="00D93F1F"/>
    <w:rsid w:val="00D9482D"/>
    <w:rsid w:val="00D94D90"/>
    <w:rsid w:val="00D96130"/>
    <w:rsid w:val="00D965F4"/>
    <w:rsid w:val="00D97077"/>
    <w:rsid w:val="00D97430"/>
    <w:rsid w:val="00DA1466"/>
    <w:rsid w:val="00DA2231"/>
    <w:rsid w:val="00DA24B7"/>
    <w:rsid w:val="00DA27C6"/>
    <w:rsid w:val="00DA2F57"/>
    <w:rsid w:val="00DA46B7"/>
    <w:rsid w:val="00DA60E3"/>
    <w:rsid w:val="00DA7DC5"/>
    <w:rsid w:val="00DB083B"/>
    <w:rsid w:val="00DB0E7F"/>
    <w:rsid w:val="00DB11FB"/>
    <w:rsid w:val="00DB2A0A"/>
    <w:rsid w:val="00DB2EBA"/>
    <w:rsid w:val="00DB56E0"/>
    <w:rsid w:val="00DB5A88"/>
    <w:rsid w:val="00DB6421"/>
    <w:rsid w:val="00DB6A1E"/>
    <w:rsid w:val="00DB73F0"/>
    <w:rsid w:val="00DB7740"/>
    <w:rsid w:val="00DB7958"/>
    <w:rsid w:val="00DC0548"/>
    <w:rsid w:val="00DC079A"/>
    <w:rsid w:val="00DC0842"/>
    <w:rsid w:val="00DC15C4"/>
    <w:rsid w:val="00DC2444"/>
    <w:rsid w:val="00DC2926"/>
    <w:rsid w:val="00DC5457"/>
    <w:rsid w:val="00DC592D"/>
    <w:rsid w:val="00DC7586"/>
    <w:rsid w:val="00DD35FE"/>
    <w:rsid w:val="00DD5687"/>
    <w:rsid w:val="00DD585B"/>
    <w:rsid w:val="00DD592F"/>
    <w:rsid w:val="00DD5DE4"/>
    <w:rsid w:val="00DD653C"/>
    <w:rsid w:val="00DD7840"/>
    <w:rsid w:val="00DE01E5"/>
    <w:rsid w:val="00DE0601"/>
    <w:rsid w:val="00DE1012"/>
    <w:rsid w:val="00DE1D64"/>
    <w:rsid w:val="00DE21E7"/>
    <w:rsid w:val="00DE2413"/>
    <w:rsid w:val="00DE273F"/>
    <w:rsid w:val="00DE3623"/>
    <w:rsid w:val="00DE3938"/>
    <w:rsid w:val="00DE39D7"/>
    <w:rsid w:val="00DE3F3B"/>
    <w:rsid w:val="00DE4034"/>
    <w:rsid w:val="00DE5296"/>
    <w:rsid w:val="00DE5AE6"/>
    <w:rsid w:val="00DE64DB"/>
    <w:rsid w:val="00DF054A"/>
    <w:rsid w:val="00DF0A4B"/>
    <w:rsid w:val="00DF0F65"/>
    <w:rsid w:val="00DF1897"/>
    <w:rsid w:val="00DF2171"/>
    <w:rsid w:val="00DF24F6"/>
    <w:rsid w:val="00DF28B4"/>
    <w:rsid w:val="00DF3699"/>
    <w:rsid w:val="00DF3C67"/>
    <w:rsid w:val="00DF3E60"/>
    <w:rsid w:val="00DF41E6"/>
    <w:rsid w:val="00DF4498"/>
    <w:rsid w:val="00DF4E03"/>
    <w:rsid w:val="00DF5C32"/>
    <w:rsid w:val="00DF6458"/>
    <w:rsid w:val="00DF6E46"/>
    <w:rsid w:val="00DF711E"/>
    <w:rsid w:val="00DF714F"/>
    <w:rsid w:val="00DF74AB"/>
    <w:rsid w:val="00E00A83"/>
    <w:rsid w:val="00E010C7"/>
    <w:rsid w:val="00E01460"/>
    <w:rsid w:val="00E01BF9"/>
    <w:rsid w:val="00E02046"/>
    <w:rsid w:val="00E0579C"/>
    <w:rsid w:val="00E05AA9"/>
    <w:rsid w:val="00E07A09"/>
    <w:rsid w:val="00E07FCC"/>
    <w:rsid w:val="00E10126"/>
    <w:rsid w:val="00E11144"/>
    <w:rsid w:val="00E1164C"/>
    <w:rsid w:val="00E124F0"/>
    <w:rsid w:val="00E1296F"/>
    <w:rsid w:val="00E139FB"/>
    <w:rsid w:val="00E143CC"/>
    <w:rsid w:val="00E14D63"/>
    <w:rsid w:val="00E15749"/>
    <w:rsid w:val="00E1599B"/>
    <w:rsid w:val="00E15E18"/>
    <w:rsid w:val="00E16678"/>
    <w:rsid w:val="00E16733"/>
    <w:rsid w:val="00E17F4E"/>
    <w:rsid w:val="00E221AC"/>
    <w:rsid w:val="00E2231D"/>
    <w:rsid w:val="00E2355A"/>
    <w:rsid w:val="00E23842"/>
    <w:rsid w:val="00E24819"/>
    <w:rsid w:val="00E24F4E"/>
    <w:rsid w:val="00E2551D"/>
    <w:rsid w:val="00E25C14"/>
    <w:rsid w:val="00E262E8"/>
    <w:rsid w:val="00E263FA"/>
    <w:rsid w:val="00E2641C"/>
    <w:rsid w:val="00E266A3"/>
    <w:rsid w:val="00E2717D"/>
    <w:rsid w:val="00E27D94"/>
    <w:rsid w:val="00E301CE"/>
    <w:rsid w:val="00E30B46"/>
    <w:rsid w:val="00E30D35"/>
    <w:rsid w:val="00E3162D"/>
    <w:rsid w:val="00E31793"/>
    <w:rsid w:val="00E32598"/>
    <w:rsid w:val="00E331F9"/>
    <w:rsid w:val="00E3414B"/>
    <w:rsid w:val="00E34257"/>
    <w:rsid w:val="00E34E40"/>
    <w:rsid w:val="00E35458"/>
    <w:rsid w:val="00E35FE6"/>
    <w:rsid w:val="00E370A0"/>
    <w:rsid w:val="00E37464"/>
    <w:rsid w:val="00E37C96"/>
    <w:rsid w:val="00E404AA"/>
    <w:rsid w:val="00E40C57"/>
    <w:rsid w:val="00E40EE6"/>
    <w:rsid w:val="00E415B5"/>
    <w:rsid w:val="00E416A5"/>
    <w:rsid w:val="00E42C59"/>
    <w:rsid w:val="00E42CE1"/>
    <w:rsid w:val="00E42E19"/>
    <w:rsid w:val="00E433F5"/>
    <w:rsid w:val="00E44289"/>
    <w:rsid w:val="00E455CC"/>
    <w:rsid w:val="00E45D1C"/>
    <w:rsid w:val="00E46E51"/>
    <w:rsid w:val="00E51FDD"/>
    <w:rsid w:val="00E52C08"/>
    <w:rsid w:val="00E52C3E"/>
    <w:rsid w:val="00E530CD"/>
    <w:rsid w:val="00E54760"/>
    <w:rsid w:val="00E54A6B"/>
    <w:rsid w:val="00E553A8"/>
    <w:rsid w:val="00E55BD1"/>
    <w:rsid w:val="00E56444"/>
    <w:rsid w:val="00E57788"/>
    <w:rsid w:val="00E60580"/>
    <w:rsid w:val="00E60A4D"/>
    <w:rsid w:val="00E61739"/>
    <w:rsid w:val="00E619CB"/>
    <w:rsid w:val="00E61EB2"/>
    <w:rsid w:val="00E63001"/>
    <w:rsid w:val="00E641A4"/>
    <w:rsid w:val="00E64B31"/>
    <w:rsid w:val="00E64F03"/>
    <w:rsid w:val="00E6582D"/>
    <w:rsid w:val="00E662E0"/>
    <w:rsid w:val="00E67CAB"/>
    <w:rsid w:val="00E700BF"/>
    <w:rsid w:val="00E71749"/>
    <w:rsid w:val="00E71913"/>
    <w:rsid w:val="00E71D57"/>
    <w:rsid w:val="00E7240C"/>
    <w:rsid w:val="00E7523B"/>
    <w:rsid w:val="00E76053"/>
    <w:rsid w:val="00E767C3"/>
    <w:rsid w:val="00E7681B"/>
    <w:rsid w:val="00E76CA7"/>
    <w:rsid w:val="00E77697"/>
    <w:rsid w:val="00E80109"/>
    <w:rsid w:val="00E80298"/>
    <w:rsid w:val="00E809DE"/>
    <w:rsid w:val="00E81BE4"/>
    <w:rsid w:val="00E826E2"/>
    <w:rsid w:val="00E82965"/>
    <w:rsid w:val="00E8306C"/>
    <w:rsid w:val="00E835EB"/>
    <w:rsid w:val="00E83C76"/>
    <w:rsid w:val="00E8413C"/>
    <w:rsid w:val="00E84B14"/>
    <w:rsid w:val="00E85022"/>
    <w:rsid w:val="00E852C8"/>
    <w:rsid w:val="00E858DA"/>
    <w:rsid w:val="00E8687D"/>
    <w:rsid w:val="00E86FD6"/>
    <w:rsid w:val="00E870CA"/>
    <w:rsid w:val="00E87E84"/>
    <w:rsid w:val="00E9074A"/>
    <w:rsid w:val="00E90AE4"/>
    <w:rsid w:val="00E90BBB"/>
    <w:rsid w:val="00E9196F"/>
    <w:rsid w:val="00E92363"/>
    <w:rsid w:val="00E93FC3"/>
    <w:rsid w:val="00E941AB"/>
    <w:rsid w:val="00E953A6"/>
    <w:rsid w:val="00E956B7"/>
    <w:rsid w:val="00E959F4"/>
    <w:rsid w:val="00E9680C"/>
    <w:rsid w:val="00E968FF"/>
    <w:rsid w:val="00E96A4F"/>
    <w:rsid w:val="00E973DF"/>
    <w:rsid w:val="00EA0BC2"/>
    <w:rsid w:val="00EA1248"/>
    <w:rsid w:val="00EA1625"/>
    <w:rsid w:val="00EA270A"/>
    <w:rsid w:val="00EA2FB9"/>
    <w:rsid w:val="00EA32D7"/>
    <w:rsid w:val="00EA3CFE"/>
    <w:rsid w:val="00EA491A"/>
    <w:rsid w:val="00EA4CEC"/>
    <w:rsid w:val="00EA54FD"/>
    <w:rsid w:val="00EA76F6"/>
    <w:rsid w:val="00EB0650"/>
    <w:rsid w:val="00EB0C79"/>
    <w:rsid w:val="00EB132C"/>
    <w:rsid w:val="00EB1BBB"/>
    <w:rsid w:val="00EB2244"/>
    <w:rsid w:val="00EB2491"/>
    <w:rsid w:val="00EB2502"/>
    <w:rsid w:val="00EB27A3"/>
    <w:rsid w:val="00EB420A"/>
    <w:rsid w:val="00EB4EE8"/>
    <w:rsid w:val="00EB61CA"/>
    <w:rsid w:val="00EB727F"/>
    <w:rsid w:val="00EB762C"/>
    <w:rsid w:val="00EB7ADF"/>
    <w:rsid w:val="00EB7FCA"/>
    <w:rsid w:val="00EC082D"/>
    <w:rsid w:val="00EC096C"/>
    <w:rsid w:val="00EC11A8"/>
    <w:rsid w:val="00EC2305"/>
    <w:rsid w:val="00EC2FBE"/>
    <w:rsid w:val="00EC344C"/>
    <w:rsid w:val="00EC41D8"/>
    <w:rsid w:val="00EC5985"/>
    <w:rsid w:val="00EC59AF"/>
    <w:rsid w:val="00EC5E2A"/>
    <w:rsid w:val="00EC6D2A"/>
    <w:rsid w:val="00ED03A0"/>
    <w:rsid w:val="00ED05B0"/>
    <w:rsid w:val="00ED084E"/>
    <w:rsid w:val="00ED0876"/>
    <w:rsid w:val="00ED11A1"/>
    <w:rsid w:val="00ED1584"/>
    <w:rsid w:val="00ED1FA9"/>
    <w:rsid w:val="00ED3271"/>
    <w:rsid w:val="00ED376D"/>
    <w:rsid w:val="00ED3BD2"/>
    <w:rsid w:val="00ED4587"/>
    <w:rsid w:val="00ED520C"/>
    <w:rsid w:val="00ED5353"/>
    <w:rsid w:val="00ED5AA0"/>
    <w:rsid w:val="00ED6109"/>
    <w:rsid w:val="00ED66FD"/>
    <w:rsid w:val="00ED6A29"/>
    <w:rsid w:val="00ED6B0A"/>
    <w:rsid w:val="00ED6E66"/>
    <w:rsid w:val="00ED74FE"/>
    <w:rsid w:val="00EE0361"/>
    <w:rsid w:val="00EE0A0F"/>
    <w:rsid w:val="00EE167A"/>
    <w:rsid w:val="00EE1A77"/>
    <w:rsid w:val="00EE2414"/>
    <w:rsid w:val="00EE3538"/>
    <w:rsid w:val="00EE4CBA"/>
    <w:rsid w:val="00EE559F"/>
    <w:rsid w:val="00EE5B0F"/>
    <w:rsid w:val="00EE6938"/>
    <w:rsid w:val="00EE6FCE"/>
    <w:rsid w:val="00EF05C7"/>
    <w:rsid w:val="00EF0E3A"/>
    <w:rsid w:val="00EF0F18"/>
    <w:rsid w:val="00EF0F47"/>
    <w:rsid w:val="00EF1A98"/>
    <w:rsid w:val="00EF283E"/>
    <w:rsid w:val="00EF304A"/>
    <w:rsid w:val="00EF3955"/>
    <w:rsid w:val="00EF3B1E"/>
    <w:rsid w:val="00EF3F77"/>
    <w:rsid w:val="00EF4141"/>
    <w:rsid w:val="00EF41D7"/>
    <w:rsid w:val="00EF43FB"/>
    <w:rsid w:val="00EF451B"/>
    <w:rsid w:val="00EF4E7E"/>
    <w:rsid w:val="00EF55B3"/>
    <w:rsid w:val="00EF624D"/>
    <w:rsid w:val="00EF64C8"/>
    <w:rsid w:val="00EF652C"/>
    <w:rsid w:val="00EF6DD5"/>
    <w:rsid w:val="00EF6F77"/>
    <w:rsid w:val="00EF7B18"/>
    <w:rsid w:val="00F0061B"/>
    <w:rsid w:val="00F00D18"/>
    <w:rsid w:val="00F011C4"/>
    <w:rsid w:val="00F01329"/>
    <w:rsid w:val="00F016A7"/>
    <w:rsid w:val="00F0188D"/>
    <w:rsid w:val="00F02B14"/>
    <w:rsid w:val="00F0364A"/>
    <w:rsid w:val="00F03ACB"/>
    <w:rsid w:val="00F03B01"/>
    <w:rsid w:val="00F040BD"/>
    <w:rsid w:val="00F04B7E"/>
    <w:rsid w:val="00F0645C"/>
    <w:rsid w:val="00F06705"/>
    <w:rsid w:val="00F06B9D"/>
    <w:rsid w:val="00F071ED"/>
    <w:rsid w:val="00F1050F"/>
    <w:rsid w:val="00F123B7"/>
    <w:rsid w:val="00F127DE"/>
    <w:rsid w:val="00F136EF"/>
    <w:rsid w:val="00F13735"/>
    <w:rsid w:val="00F1429A"/>
    <w:rsid w:val="00F1456D"/>
    <w:rsid w:val="00F14BBC"/>
    <w:rsid w:val="00F14DD7"/>
    <w:rsid w:val="00F14E36"/>
    <w:rsid w:val="00F151CD"/>
    <w:rsid w:val="00F15F99"/>
    <w:rsid w:val="00F16B04"/>
    <w:rsid w:val="00F1714A"/>
    <w:rsid w:val="00F17E33"/>
    <w:rsid w:val="00F20464"/>
    <w:rsid w:val="00F21360"/>
    <w:rsid w:val="00F2152B"/>
    <w:rsid w:val="00F22959"/>
    <w:rsid w:val="00F2306C"/>
    <w:rsid w:val="00F2369F"/>
    <w:rsid w:val="00F23AE8"/>
    <w:rsid w:val="00F24BC1"/>
    <w:rsid w:val="00F25BF0"/>
    <w:rsid w:val="00F25F3A"/>
    <w:rsid w:val="00F26411"/>
    <w:rsid w:val="00F27387"/>
    <w:rsid w:val="00F277D8"/>
    <w:rsid w:val="00F302D5"/>
    <w:rsid w:val="00F304CE"/>
    <w:rsid w:val="00F30951"/>
    <w:rsid w:val="00F30CDC"/>
    <w:rsid w:val="00F30E26"/>
    <w:rsid w:val="00F33848"/>
    <w:rsid w:val="00F33D90"/>
    <w:rsid w:val="00F3448F"/>
    <w:rsid w:val="00F3495A"/>
    <w:rsid w:val="00F34E2E"/>
    <w:rsid w:val="00F37479"/>
    <w:rsid w:val="00F37BE2"/>
    <w:rsid w:val="00F40242"/>
    <w:rsid w:val="00F4025E"/>
    <w:rsid w:val="00F40559"/>
    <w:rsid w:val="00F40F0D"/>
    <w:rsid w:val="00F42E9B"/>
    <w:rsid w:val="00F42ED1"/>
    <w:rsid w:val="00F42EDA"/>
    <w:rsid w:val="00F4437F"/>
    <w:rsid w:val="00F4489A"/>
    <w:rsid w:val="00F44980"/>
    <w:rsid w:val="00F44B89"/>
    <w:rsid w:val="00F46912"/>
    <w:rsid w:val="00F472D6"/>
    <w:rsid w:val="00F47D1A"/>
    <w:rsid w:val="00F50431"/>
    <w:rsid w:val="00F51A09"/>
    <w:rsid w:val="00F51A40"/>
    <w:rsid w:val="00F51C06"/>
    <w:rsid w:val="00F51F7D"/>
    <w:rsid w:val="00F52184"/>
    <w:rsid w:val="00F531AB"/>
    <w:rsid w:val="00F531C4"/>
    <w:rsid w:val="00F5323A"/>
    <w:rsid w:val="00F5323D"/>
    <w:rsid w:val="00F5400B"/>
    <w:rsid w:val="00F54969"/>
    <w:rsid w:val="00F54B77"/>
    <w:rsid w:val="00F54BA7"/>
    <w:rsid w:val="00F54BA8"/>
    <w:rsid w:val="00F55318"/>
    <w:rsid w:val="00F5558E"/>
    <w:rsid w:val="00F55C17"/>
    <w:rsid w:val="00F55EAA"/>
    <w:rsid w:val="00F611F3"/>
    <w:rsid w:val="00F61AF6"/>
    <w:rsid w:val="00F625BA"/>
    <w:rsid w:val="00F63B87"/>
    <w:rsid w:val="00F63D94"/>
    <w:rsid w:val="00F64833"/>
    <w:rsid w:val="00F65F42"/>
    <w:rsid w:val="00F65F47"/>
    <w:rsid w:val="00F663F9"/>
    <w:rsid w:val="00F666E8"/>
    <w:rsid w:val="00F66E8C"/>
    <w:rsid w:val="00F67175"/>
    <w:rsid w:val="00F67EDA"/>
    <w:rsid w:val="00F70CA6"/>
    <w:rsid w:val="00F710A9"/>
    <w:rsid w:val="00F71332"/>
    <w:rsid w:val="00F7263A"/>
    <w:rsid w:val="00F72AE3"/>
    <w:rsid w:val="00F72C24"/>
    <w:rsid w:val="00F7330F"/>
    <w:rsid w:val="00F73DD5"/>
    <w:rsid w:val="00F73E57"/>
    <w:rsid w:val="00F7440A"/>
    <w:rsid w:val="00F74D8B"/>
    <w:rsid w:val="00F753F3"/>
    <w:rsid w:val="00F75B33"/>
    <w:rsid w:val="00F75E2D"/>
    <w:rsid w:val="00F77723"/>
    <w:rsid w:val="00F824B6"/>
    <w:rsid w:val="00F8268B"/>
    <w:rsid w:val="00F8358F"/>
    <w:rsid w:val="00F837FD"/>
    <w:rsid w:val="00F83C54"/>
    <w:rsid w:val="00F83F8C"/>
    <w:rsid w:val="00F857DB"/>
    <w:rsid w:val="00F85E01"/>
    <w:rsid w:val="00F85F4C"/>
    <w:rsid w:val="00F86AB8"/>
    <w:rsid w:val="00F86C32"/>
    <w:rsid w:val="00F87199"/>
    <w:rsid w:val="00F8766F"/>
    <w:rsid w:val="00F90141"/>
    <w:rsid w:val="00F90C48"/>
    <w:rsid w:val="00F90DDA"/>
    <w:rsid w:val="00F91C52"/>
    <w:rsid w:val="00F9331E"/>
    <w:rsid w:val="00F934DD"/>
    <w:rsid w:val="00F95CA9"/>
    <w:rsid w:val="00F95F60"/>
    <w:rsid w:val="00F9663E"/>
    <w:rsid w:val="00F97F54"/>
    <w:rsid w:val="00FA03A9"/>
    <w:rsid w:val="00FA0A31"/>
    <w:rsid w:val="00FA1098"/>
    <w:rsid w:val="00FA1A1C"/>
    <w:rsid w:val="00FA3B1C"/>
    <w:rsid w:val="00FA3B3D"/>
    <w:rsid w:val="00FA401D"/>
    <w:rsid w:val="00FA40D5"/>
    <w:rsid w:val="00FA4637"/>
    <w:rsid w:val="00FA4714"/>
    <w:rsid w:val="00FA4746"/>
    <w:rsid w:val="00FA4844"/>
    <w:rsid w:val="00FA551F"/>
    <w:rsid w:val="00FA5F2E"/>
    <w:rsid w:val="00FA6429"/>
    <w:rsid w:val="00FA6D1E"/>
    <w:rsid w:val="00FA7805"/>
    <w:rsid w:val="00FA7EA2"/>
    <w:rsid w:val="00FB205D"/>
    <w:rsid w:val="00FB25F3"/>
    <w:rsid w:val="00FB2636"/>
    <w:rsid w:val="00FB2986"/>
    <w:rsid w:val="00FB3ECB"/>
    <w:rsid w:val="00FB46C8"/>
    <w:rsid w:val="00FB4930"/>
    <w:rsid w:val="00FB5715"/>
    <w:rsid w:val="00FB693D"/>
    <w:rsid w:val="00FB6FB5"/>
    <w:rsid w:val="00FB702E"/>
    <w:rsid w:val="00FB7253"/>
    <w:rsid w:val="00FC1428"/>
    <w:rsid w:val="00FC16F6"/>
    <w:rsid w:val="00FC18A5"/>
    <w:rsid w:val="00FC1D83"/>
    <w:rsid w:val="00FC37E4"/>
    <w:rsid w:val="00FC386A"/>
    <w:rsid w:val="00FC3FAC"/>
    <w:rsid w:val="00FC4164"/>
    <w:rsid w:val="00FD0720"/>
    <w:rsid w:val="00FD0AD7"/>
    <w:rsid w:val="00FD1465"/>
    <w:rsid w:val="00FD14F2"/>
    <w:rsid w:val="00FD2F48"/>
    <w:rsid w:val="00FD3311"/>
    <w:rsid w:val="00FD3317"/>
    <w:rsid w:val="00FD3408"/>
    <w:rsid w:val="00FD350A"/>
    <w:rsid w:val="00FD48F7"/>
    <w:rsid w:val="00FD5884"/>
    <w:rsid w:val="00FD5B2F"/>
    <w:rsid w:val="00FD626C"/>
    <w:rsid w:val="00FD6383"/>
    <w:rsid w:val="00FD6E86"/>
    <w:rsid w:val="00FD75C4"/>
    <w:rsid w:val="00FD76AD"/>
    <w:rsid w:val="00FE0384"/>
    <w:rsid w:val="00FE0D48"/>
    <w:rsid w:val="00FE168A"/>
    <w:rsid w:val="00FE2008"/>
    <w:rsid w:val="00FE367C"/>
    <w:rsid w:val="00FE3CBE"/>
    <w:rsid w:val="00FE5A77"/>
    <w:rsid w:val="00FE614D"/>
    <w:rsid w:val="00FE7612"/>
    <w:rsid w:val="00FE777B"/>
    <w:rsid w:val="00FE7903"/>
    <w:rsid w:val="00FE7C9C"/>
    <w:rsid w:val="00FE7CD5"/>
    <w:rsid w:val="00FF2203"/>
    <w:rsid w:val="00FF267D"/>
    <w:rsid w:val="00FF2B82"/>
    <w:rsid w:val="00FF3C89"/>
    <w:rsid w:val="00FF45D8"/>
    <w:rsid w:val="00FF4628"/>
    <w:rsid w:val="00FF4CE6"/>
    <w:rsid w:val="00FF6B2E"/>
    <w:rsid w:val="00FF78D5"/>
    <w:rsid w:val="00FF7B86"/>
    <w:rsid w:val="00FF7F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uiPriority="10" w:qFormat="1"/>
    <w:lsdException w:name="Hyperlink"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rsid w:val="001474AB"/>
    <w:pPr>
      <w:widowControl w:val="0"/>
      <w:jc w:val="both"/>
    </w:pPr>
    <w:rPr>
      <w:rFonts w:ascii="Arial" w:hAnsi="Arial"/>
      <w:kern w:val="2"/>
      <w:sz w:val="24"/>
    </w:rPr>
  </w:style>
  <w:style w:type="paragraph" w:styleId="1">
    <w:name w:val="heading 1"/>
    <w:basedOn w:val="a0"/>
    <w:next w:val="a0"/>
    <w:autoRedefine/>
    <w:qFormat/>
    <w:rsid w:val="00443B7B"/>
    <w:pPr>
      <w:keepNext/>
      <w:keepLines/>
      <w:numPr>
        <w:numId w:val="4"/>
      </w:numPr>
      <w:tabs>
        <w:tab w:val="left" w:pos="7371"/>
      </w:tabs>
      <w:spacing w:line="360" w:lineRule="auto"/>
      <w:outlineLvl w:val="0"/>
    </w:pPr>
    <w:rPr>
      <w:rFonts w:ascii="Times New Roman" w:hAnsi="Times New Roman"/>
      <w:b/>
      <w:color w:val="000000"/>
      <w:sz w:val="32"/>
      <w:szCs w:val="32"/>
    </w:rPr>
  </w:style>
  <w:style w:type="paragraph" w:styleId="2">
    <w:name w:val="heading 2"/>
    <w:basedOn w:val="a0"/>
    <w:next w:val="a0"/>
    <w:link w:val="2Char"/>
    <w:autoRedefine/>
    <w:qFormat/>
    <w:rsid w:val="00EA1625"/>
    <w:pPr>
      <w:keepNext/>
      <w:keepLines/>
      <w:numPr>
        <w:ilvl w:val="1"/>
        <w:numId w:val="4"/>
      </w:numPr>
      <w:autoSpaceDE w:val="0"/>
      <w:autoSpaceDN w:val="0"/>
      <w:adjustRightInd w:val="0"/>
      <w:spacing w:line="360" w:lineRule="auto"/>
      <w:jc w:val="left"/>
      <w:outlineLvl w:val="1"/>
    </w:pPr>
    <w:rPr>
      <w:rFonts w:ascii="Times New Roman" w:hAnsi="Times New Roman"/>
      <w:b/>
      <w:color w:val="000000"/>
      <w:sz w:val="28"/>
      <w:szCs w:val="28"/>
    </w:rPr>
  </w:style>
  <w:style w:type="paragraph" w:styleId="3">
    <w:name w:val="heading 3"/>
    <w:basedOn w:val="a0"/>
    <w:next w:val="a0"/>
    <w:autoRedefine/>
    <w:qFormat/>
    <w:rsid w:val="00A004B9"/>
    <w:pPr>
      <w:keepNext/>
      <w:keepLines/>
      <w:numPr>
        <w:ilvl w:val="2"/>
        <w:numId w:val="4"/>
      </w:numPr>
      <w:spacing w:line="360" w:lineRule="auto"/>
      <w:jc w:val="left"/>
      <w:outlineLvl w:val="2"/>
    </w:pPr>
    <w:rPr>
      <w:rFonts w:ascii="Times New Roman" w:hAnsi="Times New Roman"/>
      <w:b/>
      <w:sz w:val="28"/>
    </w:rPr>
  </w:style>
  <w:style w:type="paragraph" w:styleId="4">
    <w:name w:val="heading 4"/>
    <w:basedOn w:val="a0"/>
    <w:next w:val="a1"/>
    <w:autoRedefine/>
    <w:qFormat/>
    <w:rsid w:val="009C149B"/>
    <w:pPr>
      <w:keepNext/>
      <w:numPr>
        <w:ilvl w:val="3"/>
        <w:numId w:val="4"/>
      </w:numPr>
      <w:shd w:val="clear" w:color="FFFFFF" w:fill="auto"/>
      <w:spacing w:line="360" w:lineRule="auto"/>
      <w:jc w:val="left"/>
      <w:outlineLvl w:val="3"/>
    </w:pPr>
    <w:rPr>
      <w:rFonts w:ascii="Times New Roman" w:hAnsi="Times New Roman" w:cs="Arial"/>
      <w:b/>
      <w:shd w:val="clear" w:color="auto" w:fill="FFFFFF"/>
    </w:rPr>
  </w:style>
  <w:style w:type="paragraph" w:styleId="5">
    <w:name w:val="heading 5"/>
    <w:basedOn w:val="a0"/>
    <w:next w:val="a0"/>
    <w:rsid w:val="004177D9"/>
    <w:pPr>
      <w:keepNext/>
      <w:numPr>
        <w:ilvl w:val="4"/>
        <w:numId w:val="4"/>
      </w:numPr>
      <w:adjustRightInd w:val="0"/>
      <w:snapToGrid w:val="0"/>
      <w:spacing w:before="60" w:after="60" w:line="400" w:lineRule="atLeast"/>
      <w:outlineLvl w:val="4"/>
    </w:pPr>
    <w:rPr>
      <w:b/>
      <w:shd w:val="pct15" w:color="FFFFFF" w:fill="FFFFFF"/>
    </w:rPr>
  </w:style>
  <w:style w:type="paragraph" w:styleId="6">
    <w:name w:val="heading 6"/>
    <w:basedOn w:val="a0"/>
    <w:next w:val="a0"/>
    <w:rsid w:val="004177D9"/>
    <w:pPr>
      <w:widowControl/>
      <w:numPr>
        <w:ilvl w:val="5"/>
        <w:numId w:val="4"/>
      </w:numPr>
      <w:overflowPunct w:val="0"/>
      <w:autoSpaceDE w:val="0"/>
      <w:autoSpaceDN w:val="0"/>
      <w:spacing w:before="60" w:after="60" w:line="400" w:lineRule="atLeast"/>
      <w:jc w:val="left"/>
      <w:textAlignment w:val="baseline"/>
      <w:outlineLvl w:val="5"/>
    </w:pPr>
    <w:rPr>
      <w:b/>
      <w:kern w:val="0"/>
      <w:lang w:val="en-GB"/>
    </w:rPr>
  </w:style>
  <w:style w:type="paragraph" w:styleId="7">
    <w:name w:val="heading 7"/>
    <w:basedOn w:val="a0"/>
    <w:next w:val="a0"/>
    <w:rsid w:val="004177D9"/>
    <w:pPr>
      <w:widowControl/>
      <w:numPr>
        <w:ilvl w:val="6"/>
        <w:numId w:val="4"/>
      </w:numPr>
      <w:overflowPunct w:val="0"/>
      <w:autoSpaceDE w:val="0"/>
      <w:autoSpaceDN w:val="0"/>
      <w:adjustRightInd w:val="0"/>
      <w:spacing w:before="240" w:after="60"/>
      <w:jc w:val="left"/>
      <w:textAlignment w:val="baseline"/>
      <w:outlineLvl w:val="6"/>
    </w:pPr>
    <w:rPr>
      <w:kern w:val="0"/>
      <w:lang w:val="en-GB"/>
    </w:rPr>
  </w:style>
  <w:style w:type="paragraph" w:styleId="8">
    <w:name w:val="heading 8"/>
    <w:basedOn w:val="a0"/>
    <w:next w:val="a0"/>
    <w:rsid w:val="004177D9"/>
    <w:pPr>
      <w:widowControl/>
      <w:numPr>
        <w:ilvl w:val="7"/>
        <w:numId w:val="4"/>
      </w:numPr>
      <w:overflowPunct w:val="0"/>
      <w:autoSpaceDE w:val="0"/>
      <w:autoSpaceDN w:val="0"/>
      <w:adjustRightInd w:val="0"/>
      <w:spacing w:before="240" w:after="60"/>
      <w:jc w:val="left"/>
      <w:textAlignment w:val="baseline"/>
      <w:outlineLvl w:val="7"/>
    </w:pPr>
    <w:rPr>
      <w:i/>
      <w:kern w:val="0"/>
      <w:lang w:val="en-GB"/>
    </w:rPr>
  </w:style>
  <w:style w:type="paragraph" w:styleId="9">
    <w:name w:val="heading 9"/>
    <w:basedOn w:val="a0"/>
    <w:next w:val="a0"/>
    <w:rsid w:val="004177D9"/>
    <w:pPr>
      <w:widowControl/>
      <w:numPr>
        <w:ilvl w:val="8"/>
        <w:numId w:val="4"/>
      </w:numPr>
      <w:overflowPunct w:val="0"/>
      <w:autoSpaceDE w:val="0"/>
      <w:autoSpaceDN w:val="0"/>
      <w:adjustRightInd w:val="0"/>
      <w:spacing w:before="240" w:after="60"/>
      <w:jc w:val="left"/>
      <w:textAlignment w:val="baseline"/>
      <w:outlineLvl w:val="8"/>
    </w:pPr>
    <w:rPr>
      <w:i/>
      <w:kern w:val="0"/>
      <w:sz w:val="18"/>
      <w:lang w:val="en-G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基准"/>
    <w:basedOn w:val="a0"/>
    <w:rsid w:val="004177D9"/>
    <w:pPr>
      <w:tabs>
        <w:tab w:val="left" w:pos="284"/>
      </w:tabs>
      <w:ind w:right="113"/>
      <w:jc w:val="left"/>
    </w:pPr>
  </w:style>
  <w:style w:type="paragraph" w:styleId="a6">
    <w:name w:val="header"/>
    <w:basedOn w:val="a0"/>
    <w:link w:val="Char"/>
    <w:uiPriority w:val="99"/>
    <w:rsid w:val="004177D9"/>
    <w:pPr>
      <w:pBdr>
        <w:bottom w:val="single" w:sz="6" w:space="1" w:color="auto"/>
      </w:pBdr>
      <w:tabs>
        <w:tab w:val="center" w:pos="4153"/>
        <w:tab w:val="right" w:pos="8306"/>
      </w:tabs>
      <w:snapToGrid w:val="0"/>
      <w:jc w:val="center"/>
    </w:pPr>
    <w:rPr>
      <w:sz w:val="18"/>
    </w:rPr>
  </w:style>
  <w:style w:type="paragraph" w:styleId="a7">
    <w:name w:val="caption"/>
    <w:aliases w:val="LEG"/>
    <w:basedOn w:val="a0"/>
    <w:next w:val="a0"/>
    <w:qFormat/>
    <w:rsid w:val="004177D9"/>
    <w:pPr>
      <w:spacing w:before="120" w:after="120"/>
      <w:jc w:val="center"/>
    </w:pPr>
  </w:style>
  <w:style w:type="paragraph" w:styleId="a8">
    <w:name w:val="footer"/>
    <w:basedOn w:val="a0"/>
    <w:link w:val="Char0"/>
    <w:uiPriority w:val="99"/>
    <w:rsid w:val="004177D9"/>
    <w:pPr>
      <w:tabs>
        <w:tab w:val="center" w:pos="4153"/>
        <w:tab w:val="right" w:pos="8306"/>
      </w:tabs>
      <w:snapToGrid w:val="0"/>
      <w:jc w:val="left"/>
    </w:pPr>
    <w:rPr>
      <w:sz w:val="18"/>
    </w:rPr>
  </w:style>
  <w:style w:type="paragraph" w:customStyle="1" w:styleId="Indent1">
    <w:name w:val="Indent 1"/>
    <w:basedOn w:val="a0"/>
    <w:rsid w:val="004177D9"/>
    <w:pPr>
      <w:keepLines/>
      <w:widowControl/>
      <w:overflowPunct w:val="0"/>
      <w:autoSpaceDE w:val="0"/>
      <w:autoSpaceDN w:val="0"/>
      <w:adjustRightInd w:val="0"/>
      <w:spacing w:after="120"/>
      <w:ind w:left="567"/>
      <w:jc w:val="left"/>
      <w:textAlignment w:val="baseline"/>
    </w:pPr>
    <w:rPr>
      <w:kern w:val="32"/>
      <w:lang w:val="en-GB"/>
    </w:rPr>
  </w:style>
  <w:style w:type="paragraph" w:customStyle="1" w:styleId="a">
    <w:name w:val="章节标题"/>
    <w:basedOn w:val="a0"/>
    <w:next w:val="a5"/>
    <w:rsid w:val="004177D9"/>
    <w:pPr>
      <w:numPr>
        <w:numId w:val="1"/>
      </w:numPr>
      <w:spacing w:before="60" w:after="60"/>
      <w:ind w:right="113"/>
      <w:jc w:val="left"/>
    </w:pPr>
  </w:style>
  <w:style w:type="paragraph" w:styleId="10">
    <w:name w:val="toc 1"/>
    <w:basedOn w:val="a0"/>
    <w:next w:val="a0"/>
    <w:autoRedefine/>
    <w:uiPriority w:val="39"/>
    <w:qFormat/>
    <w:rsid w:val="00A34179"/>
    <w:pPr>
      <w:jc w:val="left"/>
    </w:pPr>
    <w:rPr>
      <w:rFonts w:ascii="Times New Roman" w:hAnsi="Times New Roman" w:cstheme="minorHAnsi"/>
      <w:b/>
      <w:bCs/>
      <w:caps/>
    </w:rPr>
  </w:style>
  <w:style w:type="paragraph" w:styleId="20">
    <w:name w:val="toc 2"/>
    <w:basedOn w:val="a0"/>
    <w:next w:val="a0"/>
    <w:autoRedefine/>
    <w:uiPriority w:val="39"/>
    <w:qFormat/>
    <w:rsid w:val="00A34179"/>
    <w:pPr>
      <w:jc w:val="left"/>
    </w:pPr>
    <w:rPr>
      <w:rFonts w:ascii="Times New Roman" w:hAnsi="Times New Roman" w:cstheme="minorHAnsi"/>
      <w:b/>
      <w:smallCaps/>
    </w:rPr>
  </w:style>
  <w:style w:type="paragraph" w:styleId="40">
    <w:name w:val="toc 4"/>
    <w:basedOn w:val="a0"/>
    <w:next w:val="a0"/>
    <w:autoRedefine/>
    <w:uiPriority w:val="39"/>
    <w:rsid w:val="00C87A50"/>
    <w:pPr>
      <w:ind w:left="720"/>
      <w:jc w:val="left"/>
    </w:pPr>
    <w:rPr>
      <w:rFonts w:asciiTheme="minorHAnsi" w:hAnsiTheme="minorHAnsi" w:cstheme="minorHAnsi"/>
      <w:sz w:val="18"/>
      <w:szCs w:val="18"/>
    </w:rPr>
  </w:style>
  <w:style w:type="paragraph" w:styleId="30">
    <w:name w:val="toc 3"/>
    <w:basedOn w:val="a0"/>
    <w:next w:val="a0"/>
    <w:autoRedefine/>
    <w:uiPriority w:val="39"/>
    <w:qFormat/>
    <w:rsid w:val="00993059"/>
    <w:pPr>
      <w:tabs>
        <w:tab w:val="left" w:pos="720"/>
        <w:tab w:val="right" w:leader="dot" w:pos="9742"/>
      </w:tabs>
      <w:jc w:val="left"/>
    </w:pPr>
    <w:rPr>
      <w:rFonts w:ascii="Times New Roman" w:hAnsi="Times New Roman" w:cstheme="minorHAnsi"/>
      <w:b/>
      <w:iCs/>
    </w:rPr>
  </w:style>
  <w:style w:type="paragraph" w:styleId="50">
    <w:name w:val="toc 5"/>
    <w:basedOn w:val="a0"/>
    <w:next w:val="a0"/>
    <w:autoRedefine/>
    <w:uiPriority w:val="39"/>
    <w:rsid w:val="004177D9"/>
    <w:pPr>
      <w:ind w:left="960"/>
      <w:jc w:val="left"/>
    </w:pPr>
    <w:rPr>
      <w:rFonts w:asciiTheme="minorHAnsi" w:hAnsiTheme="minorHAnsi" w:cstheme="minorHAnsi"/>
      <w:sz w:val="18"/>
      <w:szCs w:val="18"/>
    </w:rPr>
  </w:style>
  <w:style w:type="paragraph" w:styleId="60">
    <w:name w:val="toc 6"/>
    <w:basedOn w:val="a0"/>
    <w:next w:val="a0"/>
    <w:autoRedefine/>
    <w:uiPriority w:val="39"/>
    <w:rsid w:val="004177D9"/>
    <w:pPr>
      <w:ind w:left="1200"/>
      <w:jc w:val="left"/>
    </w:pPr>
    <w:rPr>
      <w:rFonts w:asciiTheme="minorHAnsi" w:hAnsiTheme="minorHAnsi" w:cstheme="minorHAnsi"/>
      <w:sz w:val="18"/>
      <w:szCs w:val="18"/>
    </w:rPr>
  </w:style>
  <w:style w:type="paragraph" w:styleId="70">
    <w:name w:val="toc 7"/>
    <w:basedOn w:val="a0"/>
    <w:next w:val="a0"/>
    <w:autoRedefine/>
    <w:uiPriority w:val="39"/>
    <w:rsid w:val="004177D9"/>
    <w:pPr>
      <w:ind w:left="1440"/>
      <w:jc w:val="left"/>
    </w:pPr>
    <w:rPr>
      <w:rFonts w:asciiTheme="minorHAnsi" w:hAnsiTheme="minorHAnsi" w:cstheme="minorHAnsi"/>
      <w:sz w:val="18"/>
      <w:szCs w:val="18"/>
    </w:rPr>
  </w:style>
  <w:style w:type="paragraph" w:styleId="80">
    <w:name w:val="toc 8"/>
    <w:basedOn w:val="a0"/>
    <w:next w:val="a0"/>
    <w:autoRedefine/>
    <w:uiPriority w:val="39"/>
    <w:rsid w:val="004177D9"/>
    <w:pPr>
      <w:ind w:left="1680"/>
      <w:jc w:val="left"/>
    </w:pPr>
    <w:rPr>
      <w:rFonts w:asciiTheme="minorHAnsi" w:hAnsiTheme="minorHAnsi" w:cstheme="minorHAnsi"/>
      <w:sz w:val="18"/>
      <w:szCs w:val="18"/>
    </w:rPr>
  </w:style>
  <w:style w:type="paragraph" w:styleId="90">
    <w:name w:val="toc 9"/>
    <w:basedOn w:val="a0"/>
    <w:next w:val="a0"/>
    <w:autoRedefine/>
    <w:uiPriority w:val="39"/>
    <w:rsid w:val="004177D9"/>
    <w:pPr>
      <w:ind w:left="1920"/>
      <w:jc w:val="left"/>
    </w:pPr>
    <w:rPr>
      <w:rFonts w:asciiTheme="minorHAnsi" w:hAnsiTheme="minorHAnsi" w:cstheme="minorHAnsi"/>
      <w:sz w:val="18"/>
      <w:szCs w:val="18"/>
    </w:rPr>
  </w:style>
  <w:style w:type="character" w:styleId="a9">
    <w:name w:val="Hyperlink"/>
    <w:uiPriority w:val="99"/>
    <w:rsid w:val="004177D9"/>
    <w:rPr>
      <w:color w:val="0000FF"/>
      <w:u w:val="single"/>
    </w:rPr>
  </w:style>
  <w:style w:type="character" w:styleId="aa">
    <w:name w:val="page number"/>
    <w:basedOn w:val="a2"/>
    <w:rsid w:val="004177D9"/>
  </w:style>
  <w:style w:type="paragraph" w:customStyle="1" w:styleId="ab">
    <w:name w:val="正文格式"/>
    <w:basedOn w:val="a0"/>
    <w:rsid w:val="004177D9"/>
    <w:pPr>
      <w:spacing w:before="60" w:after="60" w:line="400" w:lineRule="exact"/>
      <w:ind w:leftChars="300" w:left="300"/>
    </w:pPr>
  </w:style>
  <w:style w:type="character" w:customStyle="1" w:styleId="11">
    <w:name w:val="已访问的超链接1"/>
    <w:rsid w:val="004177D9"/>
    <w:rPr>
      <w:color w:val="800080"/>
      <w:u w:val="single"/>
    </w:rPr>
  </w:style>
  <w:style w:type="paragraph" w:styleId="ac">
    <w:name w:val="Body Text"/>
    <w:basedOn w:val="a0"/>
    <w:rsid w:val="006766AF"/>
    <w:rPr>
      <w:rFonts w:ascii="Times New Roman" w:hAnsi="Times New Roman"/>
      <w:color w:val="FF0000"/>
      <w:sz w:val="21"/>
    </w:rPr>
  </w:style>
  <w:style w:type="character" w:styleId="ad">
    <w:name w:val="annotation reference"/>
    <w:semiHidden/>
    <w:rsid w:val="00105CFD"/>
    <w:rPr>
      <w:sz w:val="21"/>
      <w:szCs w:val="21"/>
    </w:rPr>
  </w:style>
  <w:style w:type="paragraph" w:styleId="ae">
    <w:name w:val="annotation text"/>
    <w:basedOn w:val="a0"/>
    <w:semiHidden/>
    <w:rsid w:val="00105CFD"/>
    <w:pPr>
      <w:jc w:val="left"/>
    </w:pPr>
  </w:style>
  <w:style w:type="paragraph" w:styleId="af">
    <w:name w:val="annotation subject"/>
    <w:basedOn w:val="ae"/>
    <w:next w:val="ae"/>
    <w:semiHidden/>
    <w:rsid w:val="00105CFD"/>
    <w:rPr>
      <w:b/>
      <w:bCs/>
    </w:rPr>
  </w:style>
  <w:style w:type="paragraph" w:styleId="af0">
    <w:name w:val="Balloon Text"/>
    <w:basedOn w:val="a0"/>
    <w:semiHidden/>
    <w:rsid w:val="00105CFD"/>
    <w:rPr>
      <w:sz w:val="18"/>
      <w:szCs w:val="18"/>
    </w:rPr>
  </w:style>
  <w:style w:type="paragraph" w:styleId="af1">
    <w:name w:val="Document Map"/>
    <w:basedOn w:val="a0"/>
    <w:semiHidden/>
    <w:rsid w:val="00711CB9"/>
    <w:pPr>
      <w:shd w:val="clear" w:color="auto" w:fill="000080"/>
    </w:pPr>
  </w:style>
  <w:style w:type="paragraph" w:customStyle="1" w:styleId="af2">
    <w:name w:val="标准文件_段"/>
    <w:rsid w:val="00472E0D"/>
    <w:pPr>
      <w:autoSpaceDE w:val="0"/>
      <w:autoSpaceDN w:val="0"/>
      <w:adjustRightInd w:val="0"/>
      <w:snapToGrid w:val="0"/>
      <w:spacing w:line="276" w:lineRule="auto"/>
      <w:ind w:leftChars="-50" w:left="-105" w:rightChars="-50" w:right="-105" w:firstLineChars="200" w:firstLine="368"/>
      <w:jc w:val="both"/>
    </w:pPr>
    <w:rPr>
      <w:rFonts w:ascii="宋体" w:hAnsi="宋体"/>
      <w:noProof/>
      <w:spacing w:val="2"/>
      <w:sz w:val="18"/>
    </w:rPr>
  </w:style>
  <w:style w:type="paragraph" w:styleId="TOC">
    <w:name w:val="TOC Heading"/>
    <w:basedOn w:val="1"/>
    <w:next w:val="a0"/>
    <w:uiPriority w:val="39"/>
    <w:unhideWhenUsed/>
    <w:qFormat/>
    <w:rsid w:val="00EC082D"/>
    <w:pPr>
      <w:widowControl/>
      <w:numPr>
        <w:numId w:val="0"/>
      </w:numPr>
      <w:spacing w:before="480" w:line="276" w:lineRule="auto"/>
      <w:outlineLvl w:val="9"/>
    </w:pPr>
    <w:rPr>
      <w:rFonts w:ascii="Cambria" w:hAnsi="Cambria"/>
      <w:bCs/>
      <w:color w:val="365F91"/>
      <w:kern w:val="0"/>
      <w:sz w:val="28"/>
      <w:szCs w:val="28"/>
    </w:rPr>
  </w:style>
  <w:style w:type="paragraph" w:customStyle="1" w:styleId="a1">
    <w:name w:val="正文模板"/>
    <w:basedOn w:val="a0"/>
    <w:qFormat/>
    <w:rsid w:val="00307889"/>
    <w:pPr>
      <w:spacing w:line="360" w:lineRule="auto"/>
      <w:ind w:firstLineChars="200" w:firstLine="200"/>
    </w:pPr>
    <w:rPr>
      <w:rFonts w:ascii="Times New Roman" w:hAnsi="Times New Roman"/>
    </w:rPr>
  </w:style>
  <w:style w:type="table" w:styleId="af3">
    <w:name w:val="Table Grid"/>
    <w:basedOn w:val="a3"/>
    <w:uiPriority w:val="59"/>
    <w:rsid w:val="003420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List Paragraph"/>
    <w:basedOn w:val="a0"/>
    <w:uiPriority w:val="34"/>
    <w:qFormat/>
    <w:rsid w:val="0050568D"/>
    <w:pPr>
      <w:ind w:firstLineChars="200" w:firstLine="420"/>
    </w:pPr>
  </w:style>
  <w:style w:type="character" w:customStyle="1" w:styleId="Char">
    <w:name w:val="页眉 Char"/>
    <w:basedOn w:val="a2"/>
    <w:link w:val="a6"/>
    <w:uiPriority w:val="99"/>
    <w:rsid w:val="00F42ED1"/>
    <w:rPr>
      <w:rFonts w:ascii="Arial" w:hAnsi="Arial"/>
      <w:kern w:val="2"/>
      <w:sz w:val="18"/>
    </w:rPr>
  </w:style>
  <w:style w:type="character" w:customStyle="1" w:styleId="Char0">
    <w:name w:val="页脚 Char"/>
    <w:basedOn w:val="a2"/>
    <w:link w:val="a8"/>
    <w:uiPriority w:val="99"/>
    <w:rsid w:val="00F42ED1"/>
    <w:rPr>
      <w:rFonts w:ascii="Arial" w:hAnsi="Arial"/>
      <w:kern w:val="2"/>
      <w:sz w:val="18"/>
    </w:rPr>
  </w:style>
  <w:style w:type="paragraph" w:styleId="af5">
    <w:name w:val="Title"/>
    <w:basedOn w:val="a0"/>
    <w:next w:val="a0"/>
    <w:link w:val="Char1"/>
    <w:uiPriority w:val="10"/>
    <w:qFormat/>
    <w:rsid w:val="00F42ED1"/>
    <w:pPr>
      <w:spacing w:before="240" w:after="60"/>
      <w:jc w:val="center"/>
      <w:outlineLvl w:val="0"/>
    </w:pPr>
    <w:rPr>
      <w:rFonts w:asciiTheme="majorHAnsi" w:hAnsiTheme="majorHAnsi" w:cstheme="majorBidi"/>
      <w:b/>
      <w:bCs/>
      <w:sz w:val="32"/>
      <w:szCs w:val="32"/>
    </w:rPr>
  </w:style>
  <w:style w:type="character" w:customStyle="1" w:styleId="Char1">
    <w:name w:val="标题 Char"/>
    <w:basedOn w:val="a2"/>
    <w:link w:val="af5"/>
    <w:uiPriority w:val="10"/>
    <w:rsid w:val="00F42ED1"/>
    <w:rPr>
      <w:rFonts w:asciiTheme="majorHAnsi" w:hAnsiTheme="majorHAnsi" w:cstheme="majorBidi"/>
      <w:b/>
      <w:bCs/>
      <w:kern w:val="2"/>
      <w:sz w:val="32"/>
      <w:szCs w:val="32"/>
    </w:rPr>
  </w:style>
  <w:style w:type="paragraph" w:customStyle="1" w:styleId="Default">
    <w:name w:val="Default"/>
    <w:rsid w:val="00D2459E"/>
    <w:pPr>
      <w:widowControl w:val="0"/>
      <w:autoSpaceDE w:val="0"/>
      <w:autoSpaceDN w:val="0"/>
      <w:adjustRightInd w:val="0"/>
    </w:pPr>
    <w:rPr>
      <w:rFonts w:ascii="Arial" w:hAnsi="Arial" w:cs="Arial"/>
      <w:color w:val="000000"/>
      <w:sz w:val="24"/>
      <w:szCs w:val="24"/>
    </w:rPr>
  </w:style>
  <w:style w:type="paragraph" w:styleId="af6">
    <w:name w:val="Body Text Indent"/>
    <w:basedOn w:val="a0"/>
    <w:link w:val="Char2"/>
    <w:rsid w:val="003904C6"/>
    <w:pPr>
      <w:spacing w:after="120"/>
      <w:ind w:leftChars="200" w:left="420"/>
    </w:pPr>
  </w:style>
  <w:style w:type="character" w:customStyle="1" w:styleId="Char2">
    <w:name w:val="正文文本缩进 Char"/>
    <w:basedOn w:val="a2"/>
    <w:link w:val="af6"/>
    <w:rsid w:val="003904C6"/>
    <w:rPr>
      <w:rFonts w:ascii="Arial" w:hAnsi="Arial"/>
      <w:kern w:val="2"/>
      <w:sz w:val="24"/>
    </w:rPr>
  </w:style>
  <w:style w:type="paragraph" w:styleId="af7">
    <w:name w:val="Normal Indent"/>
    <w:aliases w:val="特点,表正文,正文非缩进,正文（首行缩进两字） Char"/>
    <w:basedOn w:val="a0"/>
    <w:rsid w:val="003904C6"/>
    <w:pPr>
      <w:spacing w:line="360" w:lineRule="auto"/>
      <w:ind w:firstLineChars="200" w:firstLine="420"/>
    </w:pPr>
    <w:rPr>
      <w:sz w:val="21"/>
      <w:szCs w:val="24"/>
    </w:rPr>
  </w:style>
  <w:style w:type="paragraph" w:customStyle="1" w:styleId="SRSNSAGN">
    <w:name w:val="SRS_NSAG_N"/>
    <w:basedOn w:val="4"/>
    <w:qFormat/>
    <w:rsid w:val="000B35F7"/>
    <w:pPr>
      <w:keepLines/>
      <w:numPr>
        <w:ilvl w:val="0"/>
        <w:numId w:val="5"/>
      </w:numPr>
      <w:shd w:val="clear" w:color="auto" w:fill="auto"/>
      <w:spacing w:beforeLines="50"/>
    </w:pPr>
    <w:rPr>
      <w:rFonts w:cs="Times New Roman"/>
      <w:bCs/>
      <w:szCs w:val="28"/>
      <w:shd w:val="clear" w:color="auto" w:fill="auto"/>
    </w:rPr>
  </w:style>
  <w:style w:type="paragraph" w:customStyle="1" w:styleId="100">
    <w:name w:val="1_0正文"/>
    <w:basedOn w:val="a0"/>
    <w:rsid w:val="000C485F"/>
    <w:pPr>
      <w:spacing w:line="360" w:lineRule="auto"/>
      <w:ind w:firstLineChars="200" w:firstLine="200"/>
    </w:pPr>
    <w:rPr>
      <w:rFonts w:ascii="Times New Roman" w:hAnsi="Times New Roman"/>
      <w:szCs w:val="21"/>
    </w:rPr>
  </w:style>
  <w:style w:type="paragraph" w:styleId="af8">
    <w:name w:val="No Spacing"/>
    <w:uiPriority w:val="1"/>
    <w:qFormat/>
    <w:rsid w:val="000C485F"/>
    <w:pPr>
      <w:widowControl w:val="0"/>
      <w:ind w:firstLineChars="200" w:firstLine="200"/>
      <w:jc w:val="both"/>
    </w:pPr>
    <w:rPr>
      <w:kern w:val="2"/>
      <w:sz w:val="24"/>
      <w:szCs w:val="22"/>
    </w:rPr>
  </w:style>
  <w:style w:type="paragraph" w:customStyle="1" w:styleId="af9">
    <w:name w:val="表、示例、注"/>
    <w:link w:val="Char3"/>
    <w:rsid w:val="00517296"/>
    <w:pPr>
      <w:widowControl w:val="0"/>
    </w:pPr>
    <w:rPr>
      <w:kern w:val="2"/>
      <w:sz w:val="18"/>
      <w:szCs w:val="24"/>
    </w:rPr>
  </w:style>
  <w:style w:type="character" w:customStyle="1" w:styleId="Char3">
    <w:name w:val="表、示例、注 Char"/>
    <w:link w:val="af9"/>
    <w:rsid w:val="00517296"/>
    <w:rPr>
      <w:kern w:val="2"/>
      <w:sz w:val="18"/>
      <w:szCs w:val="24"/>
    </w:rPr>
  </w:style>
  <w:style w:type="character" w:customStyle="1" w:styleId="2Char">
    <w:name w:val="标题 2 Char"/>
    <w:basedOn w:val="a2"/>
    <w:link w:val="2"/>
    <w:rsid w:val="00EA1625"/>
    <w:rPr>
      <w:b/>
      <w:color w:val="000000"/>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qFormat="1"/>
    <w:lsdException w:name="toc 2" w:uiPriority="39" w:qFormat="1"/>
    <w:lsdException w:name="toc 3" w:uiPriority="39" w:qFormat="1"/>
    <w:lsdException w:name="header" w:uiPriority="99"/>
    <w:lsdException w:name="footer" w:uiPriority="99"/>
    <w:lsdException w:name="Title" w:uiPriority="10"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256E45"/>
    <w:pPr>
      <w:widowControl w:val="0"/>
      <w:jc w:val="both"/>
    </w:pPr>
    <w:rPr>
      <w:rFonts w:ascii="Arial" w:hAnsi="Arial"/>
      <w:kern w:val="2"/>
      <w:sz w:val="24"/>
    </w:rPr>
  </w:style>
  <w:style w:type="paragraph" w:styleId="1">
    <w:name w:val="heading 1"/>
    <w:basedOn w:val="a0"/>
    <w:next w:val="a0"/>
    <w:autoRedefine/>
    <w:qFormat/>
    <w:rsid w:val="00443B7B"/>
    <w:pPr>
      <w:keepNext/>
      <w:keepLines/>
      <w:tabs>
        <w:tab w:val="num" w:pos="420"/>
        <w:tab w:val="left" w:pos="7371"/>
      </w:tabs>
      <w:spacing w:line="360" w:lineRule="auto"/>
      <w:ind w:left="431" w:hanging="431"/>
      <w:outlineLvl w:val="0"/>
    </w:pPr>
    <w:rPr>
      <w:rFonts w:ascii="Times New Roman" w:hAnsi="Times New Roman"/>
      <w:b/>
      <w:color w:val="000000"/>
      <w:sz w:val="32"/>
      <w:szCs w:val="32"/>
    </w:rPr>
  </w:style>
  <w:style w:type="paragraph" w:styleId="2">
    <w:name w:val="heading 2"/>
    <w:basedOn w:val="a0"/>
    <w:next w:val="a0"/>
    <w:autoRedefine/>
    <w:qFormat/>
    <w:rsid w:val="000745F7"/>
    <w:pPr>
      <w:keepNext/>
      <w:keepLines/>
      <w:tabs>
        <w:tab w:val="num" w:pos="840"/>
      </w:tabs>
      <w:spacing w:line="360" w:lineRule="auto"/>
      <w:ind w:left="578" w:hanging="578"/>
      <w:outlineLvl w:val="1"/>
    </w:pPr>
    <w:rPr>
      <w:rFonts w:ascii="Times New Roman" w:hAnsi="Times New Roman"/>
      <w:b/>
      <w:color w:val="000000"/>
      <w:sz w:val="28"/>
      <w:szCs w:val="28"/>
    </w:rPr>
  </w:style>
  <w:style w:type="paragraph" w:styleId="3">
    <w:name w:val="heading 3"/>
    <w:basedOn w:val="a0"/>
    <w:next w:val="a0"/>
    <w:autoRedefine/>
    <w:qFormat/>
    <w:rsid w:val="00813BEB"/>
    <w:pPr>
      <w:keepNext/>
      <w:keepLines/>
      <w:tabs>
        <w:tab w:val="num" w:pos="1260"/>
      </w:tabs>
      <w:spacing w:line="360" w:lineRule="auto"/>
      <w:ind w:left="1260" w:hanging="420"/>
      <w:outlineLvl w:val="2"/>
    </w:pPr>
    <w:rPr>
      <w:rFonts w:ascii="Times New Roman" w:hAnsi="Times New Roman"/>
      <w:b/>
      <w:sz w:val="28"/>
    </w:rPr>
  </w:style>
  <w:style w:type="paragraph" w:styleId="4">
    <w:name w:val="heading 4"/>
    <w:basedOn w:val="a0"/>
    <w:next w:val="a0"/>
    <w:autoRedefine/>
    <w:qFormat/>
    <w:rsid w:val="00200E7F"/>
    <w:pPr>
      <w:keepNext/>
      <w:shd w:val="clear" w:color="FFFFFF" w:fill="auto"/>
      <w:tabs>
        <w:tab w:val="num" w:pos="1680"/>
      </w:tabs>
      <w:spacing w:line="360" w:lineRule="auto"/>
      <w:ind w:left="862" w:hanging="862"/>
      <w:jc w:val="left"/>
      <w:outlineLvl w:val="3"/>
    </w:pPr>
    <w:rPr>
      <w:rFonts w:ascii="Times New Roman" w:hAnsi="Times New Roman" w:cs="Arial"/>
      <w:b/>
      <w:shd w:val="clear" w:color="auto" w:fill="FFFFFF"/>
    </w:rPr>
  </w:style>
  <w:style w:type="paragraph" w:styleId="5">
    <w:name w:val="heading 5"/>
    <w:basedOn w:val="a0"/>
    <w:next w:val="a0"/>
    <w:rsid w:val="004177D9"/>
    <w:pPr>
      <w:keepNext/>
      <w:tabs>
        <w:tab w:val="num" w:pos="2100"/>
      </w:tabs>
      <w:adjustRightInd w:val="0"/>
      <w:snapToGrid w:val="0"/>
      <w:spacing w:before="60" w:after="60" w:line="400" w:lineRule="atLeast"/>
      <w:ind w:left="2100" w:hanging="420"/>
      <w:outlineLvl w:val="4"/>
    </w:pPr>
    <w:rPr>
      <w:b/>
      <w:shd w:val="pct15" w:color="FFFFFF" w:fill="FFFFFF"/>
    </w:rPr>
  </w:style>
  <w:style w:type="paragraph" w:styleId="6">
    <w:name w:val="heading 6"/>
    <w:basedOn w:val="a0"/>
    <w:next w:val="a0"/>
    <w:rsid w:val="004177D9"/>
    <w:pPr>
      <w:widowControl/>
      <w:tabs>
        <w:tab w:val="num" w:pos="2520"/>
      </w:tabs>
      <w:overflowPunct w:val="0"/>
      <w:autoSpaceDE w:val="0"/>
      <w:autoSpaceDN w:val="0"/>
      <w:spacing w:before="60" w:after="60" w:line="400" w:lineRule="atLeast"/>
      <w:ind w:left="2520" w:hanging="420"/>
      <w:jc w:val="left"/>
      <w:textAlignment w:val="baseline"/>
      <w:outlineLvl w:val="5"/>
    </w:pPr>
    <w:rPr>
      <w:b/>
      <w:kern w:val="0"/>
      <w:lang w:val="en-GB"/>
    </w:rPr>
  </w:style>
  <w:style w:type="paragraph" w:styleId="7">
    <w:name w:val="heading 7"/>
    <w:basedOn w:val="a0"/>
    <w:next w:val="a0"/>
    <w:rsid w:val="004177D9"/>
    <w:pPr>
      <w:widowControl/>
      <w:tabs>
        <w:tab w:val="num" w:pos="2940"/>
      </w:tabs>
      <w:overflowPunct w:val="0"/>
      <w:autoSpaceDE w:val="0"/>
      <w:autoSpaceDN w:val="0"/>
      <w:adjustRightInd w:val="0"/>
      <w:spacing w:before="240" w:after="60"/>
      <w:ind w:left="2940" w:hanging="420"/>
      <w:jc w:val="left"/>
      <w:textAlignment w:val="baseline"/>
      <w:outlineLvl w:val="6"/>
    </w:pPr>
    <w:rPr>
      <w:kern w:val="0"/>
      <w:lang w:val="en-GB"/>
    </w:rPr>
  </w:style>
  <w:style w:type="paragraph" w:styleId="8">
    <w:name w:val="heading 8"/>
    <w:basedOn w:val="a0"/>
    <w:next w:val="a0"/>
    <w:rsid w:val="004177D9"/>
    <w:pPr>
      <w:widowControl/>
      <w:tabs>
        <w:tab w:val="num" w:pos="3360"/>
      </w:tabs>
      <w:overflowPunct w:val="0"/>
      <w:autoSpaceDE w:val="0"/>
      <w:autoSpaceDN w:val="0"/>
      <w:adjustRightInd w:val="0"/>
      <w:spacing w:before="240" w:after="60"/>
      <w:ind w:left="3360" w:hanging="420"/>
      <w:jc w:val="left"/>
      <w:textAlignment w:val="baseline"/>
      <w:outlineLvl w:val="7"/>
    </w:pPr>
    <w:rPr>
      <w:i/>
      <w:kern w:val="0"/>
      <w:lang w:val="en-GB"/>
    </w:rPr>
  </w:style>
  <w:style w:type="paragraph" w:styleId="9">
    <w:name w:val="heading 9"/>
    <w:basedOn w:val="a0"/>
    <w:next w:val="a0"/>
    <w:rsid w:val="004177D9"/>
    <w:pPr>
      <w:widowControl/>
      <w:tabs>
        <w:tab w:val="num" w:pos="3780"/>
      </w:tabs>
      <w:overflowPunct w:val="0"/>
      <w:autoSpaceDE w:val="0"/>
      <w:autoSpaceDN w:val="0"/>
      <w:adjustRightInd w:val="0"/>
      <w:spacing w:before="240" w:after="60"/>
      <w:ind w:left="3780" w:hanging="420"/>
      <w:jc w:val="left"/>
      <w:textAlignment w:val="baseline"/>
      <w:outlineLvl w:val="8"/>
    </w:pPr>
    <w:rPr>
      <w:i/>
      <w:kern w:val="0"/>
      <w:sz w:val="18"/>
      <w:lang w:val="en-G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基准"/>
    <w:basedOn w:val="a0"/>
    <w:rsid w:val="004177D9"/>
    <w:pPr>
      <w:tabs>
        <w:tab w:val="left" w:pos="284"/>
      </w:tabs>
      <w:ind w:right="113"/>
      <w:jc w:val="left"/>
    </w:pPr>
  </w:style>
  <w:style w:type="paragraph" w:styleId="a6">
    <w:name w:val="header"/>
    <w:basedOn w:val="a0"/>
    <w:link w:val="Char0"/>
    <w:uiPriority w:val="99"/>
    <w:rsid w:val="004177D9"/>
    <w:pPr>
      <w:pBdr>
        <w:bottom w:val="single" w:sz="6" w:space="1" w:color="auto"/>
      </w:pBdr>
      <w:tabs>
        <w:tab w:val="center" w:pos="4153"/>
        <w:tab w:val="right" w:pos="8306"/>
      </w:tabs>
      <w:snapToGrid w:val="0"/>
      <w:jc w:val="center"/>
    </w:pPr>
    <w:rPr>
      <w:sz w:val="18"/>
    </w:rPr>
  </w:style>
  <w:style w:type="paragraph" w:styleId="a7">
    <w:name w:val="caption"/>
    <w:aliases w:val="LEG"/>
    <w:basedOn w:val="a0"/>
    <w:next w:val="a0"/>
    <w:rsid w:val="004177D9"/>
    <w:pPr>
      <w:spacing w:before="120" w:after="120"/>
      <w:jc w:val="center"/>
    </w:pPr>
  </w:style>
  <w:style w:type="paragraph" w:styleId="a8">
    <w:name w:val="footer"/>
    <w:basedOn w:val="a0"/>
    <w:link w:val="af5"/>
    <w:uiPriority w:val="99"/>
    <w:rsid w:val="004177D9"/>
    <w:pPr>
      <w:tabs>
        <w:tab w:val="center" w:pos="4153"/>
        <w:tab w:val="right" w:pos="8306"/>
      </w:tabs>
      <w:snapToGrid w:val="0"/>
      <w:jc w:val="left"/>
    </w:pPr>
    <w:rPr>
      <w:sz w:val="18"/>
    </w:rPr>
  </w:style>
  <w:style w:type="paragraph" w:customStyle="1" w:styleId="Indent1">
    <w:name w:val="Indent 1"/>
    <w:basedOn w:val="a0"/>
    <w:rsid w:val="004177D9"/>
    <w:pPr>
      <w:keepLines/>
      <w:widowControl/>
      <w:overflowPunct w:val="0"/>
      <w:autoSpaceDE w:val="0"/>
      <w:autoSpaceDN w:val="0"/>
      <w:adjustRightInd w:val="0"/>
      <w:spacing w:after="120"/>
      <w:ind w:left="567"/>
      <w:jc w:val="left"/>
      <w:textAlignment w:val="baseline"/>
    </w:pPr>
    <w:rPr>
      <w:kern w:val="32"/>
      <w:lang w:val="en-GB"/>
    </w:rPr>
  </w:style>
  <w:style w:type="paragraph" w:customStyle="1" w:styleId="a">
    <w:name w:val="章节标题"/>
    <w:basedOn w:val="a0"/>
    <w:next w:val="a5"/>
    <w:rsid w:val="004177D9"/>
    <w:pPr>
      <w:numPr>
        <w:numId w:val="1"/>
      </w:numPr>
      <w:spacing w:before="60" w:after="60"/>
      <w:ind w:right="113"/>
      <w:jc w:val="left"/>
    </w:pPr>
  </w:style>
  <w:style w:type="paragraph" w:styleId="10">
    <w:name w:val="toc 1"/>
    <w:basedOn w:val="a0"/>
    <w:next w:val="a0"/>
    <w:autoRedefine/>
    <w:uiPriority w:val="39"/>
    <w:qFormat/>
    <w:rsid w:val="00F42ED1"/>
    <w:pPr>
      <w:tabs>
        <w:tab w:val="left" w:pos="840"/>
        <w:tab w:val="right" w:leader="dot" w:pos="9639"/>
      </w:tabs>
      <w:ind w:leftChars="118" w:left="283" w:rightChars="117" w:right="281"/>
      <w:jc w:val="center"/>
    </w:pPr>
    <w:rPr>
      <w:b/>
      <w:bCs/>
      <w:noProof/>
      <w:sz w:val="36"/>
      <w:szCs w:val="36"/>
      <w:shd w:val="pct15" w:color="auto" w:fill="FFFFFF"/>
    </w:rPr>
  </w:style>
  <w:style w:type="paragraph" w:styleId="20">
    <w:name w:val="toc 2"/>
    <w:basedOn w:val="a0"/>
    <w:next w:val="a0"/>
    <w:autoRedefine/>
    <w:uiPriority w:val="39"/>
    <w:qFormat/>
    <w:rsid w:val="004177D9"/>
    <w:pPr>
      <w:tabs>
        <w:tab w:val="left" w:pos="1260"/>
        <w:tab w:val="right" w:leader="dot" w:pos="9639"/>
      </w:tabs>
      <w:ind w:leftChars="200" w:left="480"/>
    </w:pPr>
    <w:rPr>
      <w:noProof/>
      <w:sz w:val="21"/>
      <w:szCs w:val="24"/>
    </w:rPr>
  </w:style>
  <w:style w:type="paragraph" w:styleId="40">
    <w:name w:val="toc 4"/>
    <w:basedOn w:val="a0"/>
    <w:next w:val="a0"/>
    <w:autoRedefine/>
    <w:semiHidden/>
    <w:rsid w:val="004177D9"/>
    <w:pPr>
      <w:ind w:leftChars="600" w:left="1260"/>
    </w:pPr>
  </w:style>
  <w:style w:type="paragraph" w:styleId="30">
    <w:name w:val="toc 3"/>
    <w:basedOn w:val="a0"/>
    <w:next w:val="a0"/>
    <w:autoRedefine/>
    <w:uiPriority w:val="39"/>
    <w:qFormat/>
    <w:rsid w:val="004177D9"/>
    <w:pPr>
      <w:tabs>
        <w:tab w:val="left" w:pos="1680"/>
        <w:tab w:val="right" w:leader="dot" w:pos="9639"/>
      </w:tabs>
      <w:ind w:leftChars="400" w:left="960"/>
    </w:pPr>
    <w:rPr>
      <w:noProof/>
      <w:sz w:val="21"/>
    </w:rPr>
  </w:style>
  <w:style w:type="paragraph" w:styleId="50">
    <w:name w:val="toc 5"/>
    <w:basedOn w:val="a0"/>
    <w:next w:val="a0"/>
    <w:autoRedefine/>
    <w:semiHidden/>
    <w:rsid w:val="004177D9"/>
    <w:pPr>
      <w:ind w:leftChars="800" w:left="1680"/>
    </w:pPr>
  </w:style>
  <w:style w:type="paragraph" w:styleId="60">
    <w:name w:val="toc 6"/>
    <w:basedOn w:val="a0"/>
    <w:next w:val="a0"/>
    <w:autoRedefine/>
    <w:semiHidden/>
    <w:rsid w:val="004177D9"/>
    <w:pPr>
      <w:ind w:leftChars="1000" w:left="2100"/>
    </w:pPr>
  </w:style>
  <w:style w:type="paragraph" w:styleId="70">
    <w:name w:val="toc 7"/>
    <w:basedOn w:val="a0"/>
    <w:next w:val="a0"/>
    <w:autoRedefine/>
    <w:semiHidden/>
    <w:rsid w:val="004177D9"/>
    <w:pPr>
      <w:ind w:leftChars="1200" w:left="2520"/>
    </w:pPr>
  </w:style>
  <w:style w:type="paragraph" w:styleId="80">
    <w:name w:val="toc 8"/>
    <w:basedOn w:val="a0"/>
    <w:next w:val="a0"/>
    <w:autoRedefine/>
    <w:semiHidden/>
    <w:rsid w:val="004177D9"/>
    <w:pPr>
      <w:ind w:leftChars="1400" w:left="2940"/>
    </w:pPr>
  </w:style>
  <w:style w:type="paragraph" w:styleId="90">
    <w:name w:val="toc 9"/>
    <w:basedOn w:val="a0"/>
    <w:next w:val="a0"/>
    <w:autoRedefine/>
    <w:semiHidden/>
    <w:rsid w:val="004177D9"/>
    <w:pPr>
      <w:ind w:leftChars="1600" w:left="3360"/>
    </w:pPr>
  </w:style>
  <w:style w:type="character" w:styleId="a9">
    <w:name w:val="Hyperlink"/>
    <w:uiPriority w:val="99"/>
    <w:rsid w:val="004177D9"/>
    <w:rPr>
      <w:color w:val="0000FF"/>
      <w:u w:val="single"/>
    </w:rPr>
  </w:style>
  <w:style w:type="character" w:styleId="aa">
    <w:name w:val="page number"/>
    <w:basedOn w:val="a2"/>
    <w:rsid w:val="004177D9"/>
  </w:style>
  <w:style w:type="paragraph" w:customStyle="1" w:styleId="ab">
    <w:name w:val="正文格式"/>
    <w:basedOn w:val="a0"/>
    <w:rsid w:val="004177D9"/>
    <w:pPr>
      <w:spacing w:before="60" w:after="60" w:line="400" w:lineRule="exact"/>
      <w:ind w:leftChars="300" w:left="300"/>
    </w:pPr>
  </w:style>
  <w:style w:type="character" w:customStyle="1" w:styleId="11">
    <w:name w:val="已访问的超链接1"/>
    <w:rsid w:val="004177D9"/>
    <w:rPr>
      <w:color w:val="800080"/>
      <w:u w:val="single"/>
    </w:rPr>
  </w:style>
  <w:style w:type="paragraph" w:styleId="ac">
    <w:name w:val="Body Text"/>
    <w:basedOn w:val="a0"/>
    <w:rsid w:val="006766AF"/>
    <w:rPr>
      <w:rFonts w:ascii="Times New Roman" w:hAnsi="Times New Roman"/>
      <w:color w:val="FF0000"/>
      <w:sz w:val="21"/>
    </w:rPr>
  </w:style>
  <w:style w:type="character" w:styleId="ad">
    <w:name w:val="annotation reference"/>
    <w:semiHidden/>
    <w:rsid w:val="00105CFD"/>
    <w:rPr>
      <w:sz w:val="21"/>
      <w:szCs w:val="21"/>
    </w:rPr>
  </w:style>
  <w:style w:type="paragraph" w:styleId="ae">
    <w:name w:val="annotation text"/>
    <w:basedOn w:val="a0"/>
    <w:semiHidden/>
    <w:rsid w:val="00105CFD"/>
    <w:pPr>
      <w:jc w:val="left"/>
    </w:pPr>
  </w:style>
  <w:style w:type="paragraph" w:styleId="af">
    <w:name w:val="annotation subject"/>
    <w:basedOn w:val="ae"/>
    <w:next w:val="ae"/>
    <w:semiHidden/>
    <w:rsid w:val="00105CFD"/>
    <w:rPr>
      <w:b/>
      <w:bCs/>
    </w:rPr>
  </w:style>
  <w:style w:type="paragraph" w:styleId="af0">
    <w:name w:val="Balloon Text"/>
    <w:basedOn w:val="a0"/>
    <w:semiHidden/>
    <w:rsid w:val="00105CFD"/>
    <w:rPr>
      <w:sz w:val="18"/>
      <w:szCs w:val="18"/>
    </w:rPr>
  </w:style>
  <w:style w:type="paragraph" w:styleId="af1">
    <w:name w:val="Document Map"/>
    <w:basedOn w:val="a0"/>
    <w:semiHidden/>
    <w:rsid w:val="00711CB9"/>
    <w:pPr>
      <w:shd w:val="clear" w:color="auto" w:fill="000080"/>
    </w:pPr>
  </w:style>
  <w:style w:type="paragraph" w:customStyle="1" w:styleId="af2">
    <w:name w:val="标准文件_段"/>
    <w:rsid w:val="00472E0D"/>
    <w:pPr>
      <w:autoSpaceDE w:val="0"/>
      <w:autoSpaceDN w:val="0"/>
      <w:adjustRightInd w:val="0"/>
      <w:snapToGrid w:val="0"/>
      <w:spacing w:line="276" w:lineRule="auto"/>
      <w:ind w:leftChars="-50" w:left="-105" w:rightChars="-50" w:right="-105" w:firstLineChars="200" w:firstLine="368"/>
      <w:jc w:val="both"/>
    </w:pPr>
    <w:rPr>
      <w:rFonts w:ascii="宋体" w:hAnsi="宋体"/>
      <w:noProof/>
      <w:spacing w:val="2"/>
      <w:sz w:val="18"/>
    </w:rPr>
  </w:style>
  <w:style w:type="paragraph" w:styleId="TOC">
    <w:name w:val="TOC Heading"/>
    <w:basedOn w:val="1"/>
    <w:next w:val="a0"/>
    <w:uiPriority w:val="39"/>
    <w:unhideWhenUsed/>
    <w:qFormat/>
    <w:rsid w:val="00EC082D"/>
    <w:pPr>
      <w:widowControl/>
      <w:tabs>
        <w:tab w:val="clear" w:pos="420"/>
      </w:tabs>
      <w:spacing w:before="480" w:line="276" w:lineRule="auto"/>
      <w:ind w:left="0" w:firstLine="0"/>
      <w:outlineLvl w:val="9"/>
    </w:pPr>
    <w:rPr>
      <w:rFonts w:ascii="Cambria" w:hAnsi="Cambria"/>
      <w:bCs/>
      <w:color w:val="365F91"/>
      <w:kern w:val="0"/>
      <w:sz w:val="28"/>
      <w:szCs w:val="28"/>
    </w:rPr>
  </w:style>
  <w:style w:type="paragraph" w:customStyle="1" w:styleId="a1">
    <w:name w:val="正文1"/>
    <w:basedOn w:val="a0"/>
    <w:rsid w:val="00440ECE"/>
    <w:pPr>
      <w:spacing w:line="360" w:lineRule="auto"/>
      <w:ind w:leftChars="90" w:left="90" w:right="113"/>
      <w:jc w:val="left"/>
    </w:pPr>
    <w:rPr>
      <w:color w:val="000000"/>
    </w:rPr>
  </w:style>
  <w:style w:type="paragraph" w:customStyle="1" w:styleId="af3">
    <w:name w:val="正文2"/>
    <w:basedOn w:val="a1"/>
    <w:rsid w:val="00B809EF"/>
    <w:pPr>
      <w:ind w:left="216"/>
    </w:pPr>
  </w:style>
  <w:style w:type="table" w:styleId="af4">
    <w:name w:val="Table Grid"/>
    <w:basedOn w:val="a3"/>
    <w:uiPriority w:val="59"/>
    <w:rsid w:val="003420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har">
    <w:name w:val="List Paragraph"/>
    <w:basedOn w:val="a0"/>
    <w:uiPriority w:val="34"/>
    <w:qFormat/>
    <w:rsid w:val="0050568D"/>
    <w:pPr>
      <w:ind w:firstLineChars="200" w:firstLine="420"/>
    </w:pPr>
  </w:style>
  <w:style w:type="character" w:customStyle="1" w:styleId="Char0">
    <w:name w:val="页眉 Char"/>
    <w:basedOn w:val="a2"/>
    <w:link w:val="a6"/>
    <w:uiPriority w:val="99"/>
    <w:rsid w:val="00F42ED1"/>
    <w:rPr>
      <w:rFonts w:ascii="Arial" w:hAnsi="Arial"/>
      <w:kern w:val="2"/>
      <w:sz w:val="18"/>
    </w:rPr>
  </w:style>
  <w:style w:type="character" w:customStyle="1" w:styleId="af5">
    <w:name w:val="页脚 Char"/>
    <w:basedOn w:val="a2"/>
    <w:link w:val="a8"/>
    <w:uiPriority w:val="99"/>
    <w:rsid w:val="00F42ED1"/>
    <w:rPr>
      <w:rFonts w:ascii="Arial" w:hAnsi="Arial"/>
      <w:kern w:val="2"/>
      <w:sz w:val="18"/>
    </w:rPr>
  </w:style>
  <w:style w:type="paragraph" w:styleId="Char1">
    <w:name w:val="Title"/>
    <w:basedOn w:val="a0"/>
    <w:next w:val="a0"/>
    <w:link w:val="Default"/>
    <w:uiPriority w:val="10"/>
    <w:qFormat/>
    <w:rsid w:val="00F42ED1"/>
    <w:pPr>
      <w:spacing w:before="240" w:after="60"/>
      <w:jc w:val="center"/>
      <w:outlineLvl w:val="0"/>
    </w:pPr>
    <w:rPr>
      <w:rFonts w:asciiTheme="majorHAnsi" w:hAnsiTheme="majorHAnsi" w:cstheme="majorBidi"/>
      <w:b/>
      <w:bCs/>
      <w:sz w:val="32"/>
      <w:szCs w:val="32"/>
    </w:rPr>
  </w:style>
  <w:style w:type="character" w:customStyle="1" w:styleId="Default">
    <w:name w:val="标题 Char"/>
    <w:basedOn w:val="a2"/>
    <w:link w:val="Char1"/>
    <w:uiPriority w:val="10"/>
    <w:rsid w:val="00F42ED1"/>
    <w:rPr>
      <w:rFonts w:asciiTheme="majorHAnsi" w:hAnsiTheme="majorHAnsi" w:cstheme="majorBidi"/>
      <w:b/>
      <w:bCs/>
      <w:kern w:val="2"/>
      <w:sz w:val="32"/>
      <w:szCs w:val="32"/>
    </w:rPr>
  </w:style>
  <w:style w:type="paragraph" w:customStyle="1" w:styleId="af6">
    <w:name w:val="Default"/>
    <w:rsid w:val="00D2459E"/>
    <w:pPr>
      <w:widowControl w:val="0"/>
      <w:autoSpaceDE w:val="0"/>
      <w:autoSpaceDN w:val="0"/>
      <w:adjustRightInd w:val="0"/>
    </w:pPr>
    <w:rPr>
      <w:rFonts w:ascii="Arial" w:hAnsi="Arial" w:cs="Arial"/>
      <w:color w:val="000000"/>
      <w:sz w:val="24"/>
      <w:szCs w:val="24"/>
    </w:rPr>
  </w:style>
  <w:style w:type="paragraph" w:styleId="Char2">
    <w:name w:val="Body Text Indent"/>
    <w:basedOn w:val="a0"/>
    <w:link w:val="af7"/>
    <w:rsid w:val="003904C6"/>
    <w:pPr>
      <w:spacing w:after="120"/>
      <w:ind w:leftChars="200" w:left="420"/>
    </w:pPr>
  </w:style>
  <w:style w:type="character" w:customStyle="1" w:styleId="af7">
    <w:name w:val="正文文本缩进 Char"/>
    <w:basedOn w:val="a2"/>
    <w:link w:val="Char2"/>
    <w:rsid w:val="003904C6"/>
    <w:rPr>
      <w:rFonts w:ascii="Arial" w:hAnsi="Arial"/>
      <w:kern w:val="2"/>
      <w:sz w:val="24"/>
    </w:rPr>
  </w:style>
  <w:style w:type="paragraph" w:styleId="SRSNSAGN">
    <w:name w:val="Normal Indent"/>
    <w:aliases w:val="特点,表正文,正文非缩进,正文（首行缩进两字） Char"/>
    <w:basedOn w:val="a0"/>
    <w:rsid w:val="003904C6"/>
    <w:pPr>
      <w:spacing w:line="360" w:lineRule="auto"/>
      <w:ind w:firstLineChars="200" w:firstLine="420"/>
    </w:pPr>
    <w:rPr>
      <w:sz w:val="21"/>
      <w:szCs w:val="24"/>
    </w:rPr>
  </w:style>
  <w:style w:type="paragraph" w:customStyle="1" w:styleId="100">
    <w:name w:val="SRS_NSAG_N"/>
    <w:basedOn w:val="4"/>
    <w:qFormat/>
    <w:rsid w:val="000B35F7"/>
    <w:pPr>
      <w:keepLines/>
      <w:shd w:val="clear" w:color="auto" w:fill="auto"/>
      <w:tabs>
        <w:tab w:val="clear" w:pos="1680"/>
      </w:tabs>
      <w:spacing w:beforeLines="50"/>
      <w:ind w:left="397" w:hanging="397"/>
    </w:pPr>
    <w:rPr>
      <w:rFonts w:cs="Times New Roman"/>
      <w:bCs/>
      <w:szCs w:val="28"/>
      <w:shd w:val="clear" w:color="auto" w:fill="auto"/>
    </w:rPr>
  </w:style>
  <w:style w:type="paragraph" w:customStyle="1" w:styleId="af8">
    <w:name w:val="1_0正文"/>
    <w:basedOn w:val="a0"/>
    <w:rsid w:val="000C485F"/>
    <w:pPr>
      <w:spacing w:line="360" w:lineRule="auto"/>
      <w:ind w:firstLineChars="200" w:firstLine="200"/>
    </w:pPr>
    <w:rPr>
      <w:rFonts w:ascii="Times New Roman" w:hAnsi="Times New Roman"/>
      <w:szCs w:val="21"/>
    </w:rPr>
  </w:style>
  <w:style w:type="paragraph" w:styleId="af9">
    <w:name w:val="No Spacing"/>
    <w:uiPriority w:val="1"/>
    <w:qFormat/>
    <w:rsid w:val="000C485F"/>
    <w:pPr>
      <w:widowControl w:val="0"/>
      <w:ind w:firstLineChars="200" w:firstLine="200"/>
      <w:jc w:val="both"/>
    </w:pPr>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272699">
      <w:bodyDiv w:val="1"/>
      <w:marLeft w:val="0"/>
      <w:marRight w:val="0"/>
      <w:marTop w:val="0"/>
      <w:marBottom w:val="0"/>
      <w:divBdr>
        <w:top w:val="none" w:sz="0" w:space="0" w:color="auto"/>
        <w:left w:val="none" w:sz="0" w:space="0" w:color="auto"/>
        <w:bottom w:val="none" w:sz="0" w:space="0" w:color="auto"/>
        <w:right w:val="none" w:sz="0" w:space="0" w:color="auto"/>
      </w:divBdr>
    </w:div>
    <w:div w:id="358314508">
      <w:bodyDiv w:val="1"/>
      <w:marLeft w:val="0"/>
      <w:marRight w:val="0"/>
      <w:marTop w:val="0"/>
      <w:marBottom w:val="0"/>
      <w:divBdr>
        <w:top w:val="none" w:sz="0" w:space="0" w:color="auto"/>
        <w:left w:val="none" w:sz="0" w:space="0" w:color="auto"/>
        <w:bottom w:val="none" w:sz="0" w:space="0" w:color="auto"/>
        <w:right w:val="none" w:sz="0" w:space="0" w:color="auto"/>
      </w:divBdr>
    </w:div>
    <w:div w:id="426583423">
      <w:bodyDiv w:val="1"/>
      <w:marLeft w:val="0"/>
      <w:marRight w:val="0"/>
      <w:marTop w:val="0"/>
      <w:marBottom w:val="0"/>
      <w:divBdr>
        <w:top w:val="none" w:sz="0" w:space="0" w:color="auto"/>
        <w:left w:val="none" w:sz="0" w:space="0" w:color="auto"/>
        <w:bottom w:val="none" w:sz="0" w:space="0" w:color="auto"/>
        <w:right w:val="none" w:sz="0" w:space="0" w:color="auto"/>
      </w:divBdr>
    </w:div>
    <w:div w:id="688484996">
      <w:bodyDiv w:val="1"/>
      <w:marLeft w:val="0"/>
      <w:marRight w:val="0"/>
      <w:marTop w:val="0"/>
      <w:marBottom w:val="0"/>
      <w:divBdr>
        <w:top w:val="none" w:sz="0" w:space="0" w:color="auto"/>
        <w:left w:val="none" w:sz="0" w:space="0" w:color="auto"/>
        <w:bottom w:val="none" w:sz="0" w:space="0" w:color="auto"/>
        <w:right w:val="none" w:sz="0" w:space="0" w:color="auto"/>
      </w:divBdr>
    </w:div>
    <w:div w:id="778449780">
      <w:bodyDiv w:val="1"/>
      <w:marLeft w:val="0"/>
      <w:marRight w:val="0"/>
      <w:marTop w:val="0"/>
      <w:marBottom w:val="0"/>
      <w:divBdr>
        <w:top w:val="none" w:sz="0" w:space="0" w:color="auto"/>
        <w:left w:val="none" w:sz="0" w:space="0" w:color="auto"/>
        <w:bottom w:val="none" w:sz="0" w:space="0" w:color="auto"/>
        <w:right w:val="none" w:sz="0" w:space="0" w:color="auto"/>
      </w:divBdr>
    </w:div>
    <w:div w:id="837504966">
      <w:bodyDiv w:val="1"/>
      <w:marLeft w:val="0"/>
      <w:marRight w:val="0"/>
      <w:marTop w:val="0"/>
      <w:marBottom w:val="0"/>
      <w:divBdr>
        <w:top w:val="none" w:sz="0" w:space="0" w:color="auto"/>
        <w:left w:val="none" w:sz="0" w:space="0" w:color="auto"/>
        <w:bottom w:val="none" w:sz="0" w:space="0" w:color="auto"/>
        <w:right w:val="none" w:sz="0" w:space="0" w:color="auto"/>
      </w:divBdr>
    </w:div>
    <w:div w:id="928122728">
      <w:bodyDiv w:val="1"/>
      <w:marLeft w:val="0"/>
      <w:marRight w:val="0"/>
      <w:marTop w:val="0"/>
      <w:marBottom w:val="0"/>
      <w:divBdr>
        <w:top w:val="none" w:sz="0" w:space="0" w:color="auto"/>
        <w:left w:val="none" w:sz="0" w:space="0" w:color="auto"/>
        <w:bottom w:val="none" w:sz="0" w:space="0" w:color="auto"/>
        <w:right w:val="none" w:sz="0" w:space="0" w:color="auto"/>
      </w:divBdr>
    </w:div>
    <w:div w:id="1007908036">
      <w:bodyDiv w:val="1"/>
      <w:marLeft w:val="0"/>
      <w:marRight w:val="0"/>
      <w:marTop w:val="0"/>
      <w:marBottom w:val="0"/>
      <w:divBdr>
        <w:top w:val="none" w:sz="0" w:space="0" w:color="auto"/>
        <w:left w:val="none" w:sz="0" w:space="0" w:color="auto"/>
        <w:bottom w:val="none" w:sz="0" w:space="0" w:color="auto"/>
        <w:right w:val="none" w:sz="0" w:space="0" w:color="auto"/>
      </w:divBdr>
    </w:div>
    <w:div w:id="1187211321">
      <w:bodyDiv w:val="1"/>
      <w:marLeft w:val="0"/>
      <w:marRight w:val="0"/>
      <w:marTop w:val="0"/>
      <w:marBottom w:val="0"/>
      <w:divBdr>
        <w:top w:val="none" w:sz="0" w:space="0" w:color="auto"/>
        <w:left w:val="none" w:sz="0" w:space="0" w:color="auto"/>
        <w:bottom w:val="none" w:sz="0" w:space="0" w:color="auto"/>
        <w:right w:val="none" w:sz="0" w:space="0" w:color="auto"/>
      </w:divBdr>
    </w:div>
    <w:div w:id="1666930633">
      <w:bodyDiv w:val="1"/>
      <w:marLeft w:val="0"/>
      <w:marRight w:val="0"/>
      <w:marTop w:val="0"/>
      <w:marBottom w:val="0"/>
      <w:divBdr>
        <w:top w:val="none" w:sz="0" w:space="0" w:color="auto"/>
        <w:left w:val="none" w:sz="0" w:space="0" w:color="auto"/>
        <w:bottom w:val="none" w:sz="0" w:space="0" w:color="auto"/>
        <w:right w:val="none" w:sz="0" w:space="0" w:color="auto"/>
      </w:divBdr>
    </w:div>
    <w:div w:id="1825509662">
      <w:bodyDiv w:val="1"/>
      <w:marLeft w:val="0"/>
      <w:marRight w:val="0"/>
      <w:marTop w:val="0"/>
      <w:marBottom w:val="0"/>
      <w:divBdr>
        <w:top w:val="none" w:sz="0" w:space="0" w:color="auto"/>
        <w:left w:val="none" w:sz="0" w:space="0" w:color="auto"/>
        <w:bottom w:val="none" w:sz="0" w:space="0" w:color="auto"/>
        <w:right w:val="none" w:sz="0" w:space="0" w:color="auto"/>
      </w:divBdr>
    </w:div>
    <w:div w:id="1926498868">
      <w:bodyDiv w:val="1"/>
      <w:marLeft w:val="0"/>
      <w:marRight w:val="0"/>
      <w:marTop w:val="0"/>
      <w:marBottom w:val="0"/>
      <w:divBdr>
        <w:top w:val="none" w:sz="0" w:space="0" w:color="auto"/>
        <w:left w:val="none" w:sz="0" w:space="0" w:color="auto"/>
        <w:bottom w:val="none" w:sz="0" w:space="0" w:color="auto"/>
        <w:right w:val="none" w:sz="0" w:space="0" w:color="auto"/>
      </w:divBdr>
    </w:div>
    <w:div w:id="202554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oleObject" Target="embeddings/oleObject14.bin"/><Relationship Id="rId50" Type="http://schemas.openxmlformats.org/officeDocument/2006/relationships/image" Target="media/image17.emf"/><Relationship Id="rId55" Type="http://schemas.openxmlformats.org/officeDocument/2006/relationships/oleObject" Target="embeddings/oleObject18.bin"/><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2.emf"/><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19.emf"/><Relationship Id="rId62"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1.emf"/><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oleObject" Target="embeddings/oleObject15.bin"/><Relationship Id="rId57" Type="http://schemas.openxmlformats.org/officeDocument/2006/relationships/oleObject" Target="embeddings/oleObject19.bin"/><Relationship Id="rId61" Type="http://schemas.openxmlformats.org/officeDocument/2006/relationships/oleObject" Target="embeddings/oleObject21.bin"/><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oleObject" Target="embeddings/oleObject6.bin"/><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oleObject" Target="embeddings/oleObject4.bin"/><Relationship Id="rId30" Type="http://schemas.openxmlformats.org/officeDocument/2006/relationships/image" Target="media/image7.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16.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oleObject" Target="embeddings/oleObject20.bin"/></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960217\LOCALS~1\Temp\GNPCPS.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D36A469-17F8-4782-BB68-01250992F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GNPCPS.DOT</Template>
  <TotalTime>3744</TotalTime>
  <Pages>77</Pages>
  <Words>6452</Words>
  <Characters>36777</Characters>
  <Application>Microsoft Office Word</Application>
  <DocSecurity>0</DocSecurity>
  <Lines>306</Lines>
  <Paragraphs>86</Paragraphs>
  <ScaleCrop>false</ScaleCrop>
  <Company/>
  <LinksUpToDate>false</LinksUpToDate>
  <CharactersWithSpaces>43143</CharactersWithSpaces>
  <SharedDoc>false</SharedDoc>
  <HLinks>
    <vt:vector size="60" baseType="variant">
      <vt:variant>
        <vt:i4>1245245</vt:i4>
      </vt:variant>
      <vt:variant>
        <vt:i4>62</vt:i4>
      </vt:variant>
      <vt:variant>
        <vt:i4>0</vt:i4>
      </vt:variant>
      <vt:variant>
        <vt:i4>5</vt:i4>
      </vt:variant>
      <vt:variant>
        <vt:lpwstr/>
      </vt:variant>
      <vt:variant>
        <vt:lpwstr>_Toc356296153</vt:lpwstr>
      </vt:variant>
      <vt:variant>
        <vt:i4>1245245</vt:i4>
      </vt:variant>
      <vt:variant>
        <vt:i4>56</vt:i4>
      </vt:variant>
      <vt:variant>
        <vt:i4>0</vt:i4>
      </vt:variant>
      <vt:variant>
        <vt:i4>5</vt:i4>
      </vt:variant>
      <vt:variant>
        <vt:lpwstr/>
      </vt:variant>
      <vt:variant>
        <vt:lpwstr>_Toc356296152</vt:lpwstr>
      </vt:variant>
      <vt:variant>
        <vt:i4>1245245</vt:i4>
      </vt:variant>
      <vt:variant>
        <vt:i4>50</vt:i4>
      </vt:variant>
      <vt:variant>
        <vt:i4>0</vt:i4>
      </vt:variant>
      <vt:variant>
        <vt:i4>5</vt:i4>
      </vt:variant>
      <vt:variant>
        <vt:lpwstr/>
      </vt:variant>
      <vt:variant>
        <vt:lpwstr>_Toc356296151</vt:lpwstr>
      </vt:variant>
      <vt:variant>
        <vt:i4>1245245</vt:i4>
      </vt:variant>
      <vt:variant>
        <vt:i4>44</vt:i4>
      </vt:variant>
      <vt:variant>
        <vt:i4>0</vt:i4>
      </vt:variant>
      <vt:variant>
        <vt:i4>5</vt:i4>
      </vt:variant>
      <vt:variant>
        <vt:lpwstr/>
      </vt:variant>
      <vt:variant>
        <vt:lpwstr>_Toc356296150</vt:lpwstr>
      </vt:variant>
      <vt:variant>
        <vt:i4>1179709</vt:i4>
      </vt:variant>
      <vt:variant>
        <vt:i4>38</vt:i4>
      </vt:variant>
      <vt:variant>
        <vt:i4>0</vt:i4>
      </vt:variant>
      <vt:variant>
        <vt:i4>5</vt:i4>
      </vt:variant>
      <vt:variant>
        <vt:lpwstr/>
      </vt:variant>
      <vt:variant>
        <vt:lpwstr>_Toc356296149</vt:lpwstr>
      </vt:variant>
      <vt:variant>
        <vt:i4>1179709</vt:i4>
      </vt:variant>
      <vt:variant>
        <vt:i4>32</vt:i4>
      </vt:variant>
      <vt:variant>
        <vt:i4>0</vt:i4>
      </vt:variant>
      <vt:variant>
        <vt:i4>5</vt:i4>
      </vt:variant>
      <vt:variant>
        <vt:lpwstr/>
      </vt:variant>
      <vt:variant>
        <vt:lpwstr>_Toc356296148</vt:lpwstr>
      </vt:variant>
      <vt:variant>
        <vt:i4>1179709</vt:i4>
      </vt:variant>
      <vt:variant>
        <vt:i4>26</vt:i4>
      </vt:variant>
      <vt:variant>
        <vt:i4>0</vt:i4>
      </vt:variant>
      <vt:variant>
        <vt:i4>5</vt:i4>
      </vt:variant>
      <vt:variant>
        <vt:lpwstr/>
      </vt:variant>
      <vt:variant>
        <vt:lpwstr>_Toc356296147</vt:lpwstr>
      </vt:variant>
      <vt:variant>
        <vt:i4>1179709</vt:i4>
      </vt:variant>
      <vt:variant>
        <vt:i4>20</vt:i4>
      </vt:variant>
      <vt:variant>
        <vt:i4>0</vt:i4>
      </vt:variant>
      <vt:variant>
        <vt:i4>5</vt:i4>
      </vt:variant>
      <vt:variant>
        <vt:lpwstr/>
      </vt:variant>
      <vt:variant>
        <vt:lpwstr>_Toc356296146</vt:lpwstr>
      </vt:variant>
      <vt:variant>
        <vt:i4>1179709</vt:i4>
      </vt:variant>
      <vt:variant>
        <vt:i4>14</vt:i4>
      </vt:variant>
      <vt:variant>
        <vt:i4>0</vt:i4>
      </vt:variant>
      <vt:variant>
        <vt:i4>5</vt:i4>
      </vt:variant>
      <vt:variant>
        <vt:lpwstr/>
      </vt:variant>
      <vt:variant>
        <vt:lpwstr>_Toc356296145</vt:lpwstr>
      </vt:variant>
      <vt:variant>
        <vt:i4>1179709</vt:i4>
      </vt:variant>
      <vt:variant>
        <vt:i4>8</vt:i4>
      </vt:variant>
      <vt:variant>
        <vt:i4>0</vt:i4>
      </vt:variant>
      <vt:variant>
        <vt:i4>5</vt:i4>
      </vt:variant>
      <vt:variant>
        <vt:lpwstr/>
      </vt:variant>
      <vt:variant>
        <vt:lpwstr>_Toc356296144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T450</dc:creator>
  <cp:lastModifiedBy>Windows 用户</cp:lastModifiedBy>
  <cp:revision>3512</cp:revision>
  <cp:lastPrinted>2015-11-27T07:37:00Z</cp:lastPrinted>
  <dcterms:created xsi:type="dcterms:W3CDTF">2016-04-11T06:12:00Z</dcterms:created>
  <dcterms:modified xsi:type="dcterms:W3CDTF">2017-02-12T02:15:00Z</dcterms:modified>
</cp:coreProperties>
</file>